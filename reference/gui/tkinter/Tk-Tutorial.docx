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DA58157" w14:textId="58FA31E2" w:rsidR="004F060F" w:rsidRDefault="0078778F" w:rsidP="0078778F">
      <w:pPr>
        <w:pStyle w:val="Heading1"/>
      </w:pPr>
      <w:r>
        <w:t>Python GUI Programming TKinter</w:t>
      </w:r>
    </w:p>
    <w:p w14:paraId="326ADB08" w14:textId="7635118F" w:rsidR="0078778F" w:rsidRDefault="0078778F" w:rsidP="0078778F">
      <w:pPr>
        <w:pStyle w:val="Heading2"/>
      </w:pPr>
      <w:r>
        <w:t>Intro</w:t>
      </w:r>
    </w:p>
    <w:p w14:paraId="627E3B6A" w14:textId="4D00CAA4" w:rsidR="0078778F" w:rsidRDefault="0078778F" w:rsidP="0078778F">
      <w:r>
        <w:t>Python has a lot of GUI frameworks, but Tkinter is the only framework that’s built into the Python standard library. Tkinter has several strengths. It’s cross-platform, so the same code works on Windows, macOS, and Linux. Visual elements are rendered using native operating system elements, so applications built with Tkinter look like they belong on the platform where they’re run.</w:t>
      </w:r>
    </w:p>
    <w:p w14:paraId="1FBA2E0C" w14:textId="77777777" w:rsidR="0078778F" w:rsidRDefault="0078778F" w:rsidP="0078778F"/>
    <w:p w14:paraId="44854259" w14:textId="77777777" w:rsidR="0078778F" w:rsidRDefault="0078778F" w:rsidP="0078778F">
      <w:r>
        <w:t>Although Tkinter is considered the de-facto Python GUI framework, it’s not without criticism. One notable criticism is that GUIs built with Tkinter look outdated. If you want a shiny, modern interface, then Tkinter may not be what you’re looking for.</w:t>
      </w:r>
    </w:p>
    <w:p w14:paraId="474F2ED1" w14:textId="77777777" w:rsidR="0078778F" w:rsidRDefault="0078778F" w:rsidP="0078778F"/>
    <w:p w14:paraId="115884CB" w14:textId="6CEF91B5" w:rsidR="0078778F" w:rsidRDefault="0078778F" w:rsidP="0078778F">
      <w:r>
        <w:t>However, Tkinter is lightweight and relatively painless to use compared to other frameworks. This makes it a compelling choice for building GUI applications in Python, especially for applications where a modern sheen is unnecessary, and the top priority is to build something that’s functional and cross-platform quickly.</w:t>
      </w:r>
    </w:p>
    <w:p w14:paraId="3DB5C936" w14:textId="01F4EB39" w:rsidR="0078778F" w:rsidRDefault="0078778F" w:rsidP="0078778F"/>
    <w:p w14:paraId="7FF240E2" w14:textId="77777777" w:rsidR="0078778F" w:rsidRDefault="0078778F" w:rsidP="0078778F">
      <w:r>
        <w:t>In this tutorial, you’ll learn how to:</w:t>
      </w:r>
    </w:p>
    <w:p w14:paraId="0BB0111F" w14:textId="77777777" w:rsidR="0078778F" w:rsidRDefault="0078778F" w:rsidP="0078778F"/>
    <w:p w14:paraId="7C8D7ED7" w14:textId="77777777" w:rsidR="0078778F" w:rsidRDefault="0078778F" w:rsidP="0078778F">
      <w:pPr>
        <w:pStyle w:val="ListParagraph"/>
        <w:numPr>
          <w:ilvl w:val="0"/>
          <w:numId w:val="1"/>
        </w:numPr>
      </w:pPr>
      <w:r>
        <w:t>Get started with Tkinter with a “Hello, World!” application</w:t>
      </w:r>
    </w:p>
    <w:p w14:paraId="5B48013B" w14:textId="77777777" w:rsidR="0078778F" w:rsidRDefault="0078778F" w:rsidP="0078778F">
      <w:pPr>
        <w:pStyle w:val="ListParagraph"/>
        <w:numPr>
          <w:ilvl w:val="0"/>
          <w:numId w:val="1"/>
        </w:numPr>
      </w:pPr>
      <w:r>
        <w:t>Work with widgets, such as buttons and text boxes</w:t>
      </w:r>
    </w:p>
    <w:p w14:paraId="74640979" w14:textId="77777777" w:rsidR="0078778F" w:rsidRDefault="0078778F" w:rsidP="0078778F">
      <w:pPr>
        <w:pStyle w:val="ListParagraph"/>
        <w:numPr>
          <w:ilvl w:val="0"/>
          <w:numId w:val="1"/>
        </w:numPr>
      </w:pPr>
      <w:r>
        <w:t>Control your application layout with geometry managers</w:t>
      </w:r>
    </w:p>
    <w:p w14:paraId="3CCC6D61" w14:textId="7FEBE5BA" w:rsidR="0078778F" w:rsidRDefault="0078778F" w:rsidP="0078778F">
      <w:pPr>
        <w:pStyle w:val="ListParagraph"/>
        <w:numPr>
          <w:ilvl w:val="0"/>
          <w:numId w:val="1"/>
        </w:numPr>
      </w:pPr>
      <w:r>
        <w:t>Make your applications interactive by associating button clicks to Python functions</w:t>
      </w:r>
    </w:p>
    <w:p w14:paraId="17D91C04" w14:textId="77777777" w:rsidR="0078778F" w:rsidRDefault="0078778F" w:rsidP="0078778F"/>
    <w:p w14:paraId="0BC41D53" w14:textId="46052EA2" w:rsidR="0078778F" w:rsidRDefault="0078778F" w:rsidP="0078778F">
      <w:r>
        <w:t>Once you’ve mastered these skills by working through the exercises at the end of each section, you’ll tie everything together by building two applications. The first is a temperature converter, and the second is a text editor. It’s time to dive right in and see how to build an application with Tkinter!</w:t>
      </w:r>
    </w:p>
    <w:p w14:paraId="5B40871A" w14:textId="4FDAE321" w:rsidR="0078778F" w:rsidRDefault="0078778F" w:rsidP="0078778F">
      <w:pPr>
        <w:pStyle w:val="Heading2"/>
      </w:pPr>
      <w:r w:rsidRPr="0078778F">
        <w:t>Building Your First Python GUI Application With Tkinter</w:t>
      </w:r>
    </w:p>
    <w:p w14:paraId="1F5E289B" w14:textId="77777777" w:rsidR="0078778F" w:rsidRDefault="0078778F" w:rsidP="0078778F">
      <w:r>
        <w:t>The foundational element of a Tkinter GUI is the window. Windows are the containers in which all other GUI elements live. These other GUI elements, such as text boxes, labels, and buttons, are known as widgets. Widgets are contained inside of windows.</w:t>
      </w:r>
    </w:p>
    <w:p w14:paraId="7A487628" w14:textId="77777777" w:rsidR="0078778F" w:rsidRDefault="0078778F" w:rsidP="0078778F"/>
    <w:p w14:paraId="1B484082" w14:textId="4D057E38" w:rsidR="0078778F" w:rsidRDefault="0078778F" w:rsidP="0078778F">
      <w:r>
        <w:t>First, create a window that contains a single widget. Start up a new Python shell session and follow along!</w:t>
      </w:r>
    </w:p>
    <w:p w14:paraId="66C80169" w14:textId="21EAF589" w:rsidR="0078778F" w:rsidRDefault="0078778F" w:rsidP="0078778F"/>
    <w:p w14:paraId="786D615C" w14:textId="77777777" w:rsidR="0078778F" w:rsidRDefault="0078778F" w:rsidP="0078778F">
      <w:r>
        <w:t>With your Python shell open, the first thing you need to do is import the Python GUI Tkinter module:</w:t>
      </w:r>
    </w:p>
    <w:p w14:paraId="173D07D3" w14:textId="77777777" w:rsidR="0078778F" w:rsidRDefault="0078778F" w:rsidP="0078778F"/>
    <w:p w14:paraId="1B61F7CE" w14:textId="79A383A7" w:rsidR="0078778F" w:rsidRPr="0078778F" w:rsidRDefault="0078778F" w:rsidP="0078778F">
      <w:pPr>
        <w:rPr>
          <w:rFonts w:ascii="Consolas" w:hAnsi="Consolas"/>
        </w:rPr>
      </w:pPr>
      <w:r w:rsidRPr="0078778F">
        <w:rPr>
          <w:rFonts w:ascii="Consolas" w:hAnsi="Consolas"/>
        </w:rPr>
        <w:t>import tkinter as tk</w:t>
      </w:r>
    </w:p>
    <w:p w14:paraId="330CA775" w14:textId="77777777" w:rsidR="0078778F" w:rsidRDefault="0078778F" w:rsidP="0078778F"/>
    <w:p w14:paraId="186C5E9F" w14:textId="77777777" w:rsidR="0078778F" w:rsidRDefault="0078778F" w:rsidP="0078778F">
      <w:r>
        <w:t>A window is an instance of Tkinter’s Tk class. Go ahead and create a new window and assign it to the variable window:</w:t>
      </w:r>
    </w:p>
    <w:p w14:paraId="1076C9DD" w14:textId="77777777" w:rsidR="0078778F" w:rsidRDefault="0078778F" w:rsidP="0078778F"/>
    <w:p w14:paraId="382ADD6E" w14:textId="10FE8B11" w:rsidR="0078778F" w:rsidRPr="0078778F" w:rsidRDefault="0078778F" w:rsidP="0078778F">
      <w:pPr>
        <w:rPr>
          <w:rFonts w:ascii="Consolas" w:hAnsi="Consolas"/>
        </w:rPr>
      </w:pPr>
      <w:r w:rsidRPr="0078778F">
        <w:rPr>
          <w:rFonts w:ascii="Consolas" w:hAnsi="Consolas"/>
        </w:rPr>
        <w:t>window = tk.Tk()</w:t>
      </w:r>
    </w:p>
    <w:p w14:paraId="79D61E13" w14:textId="77777777" w:rsidR="0078778F" w:rsidRDefault="0078778F" w:rsidP="0078778F"/>
    <w:p w14:paraId="3EA9FE89" w14:textId="4A93089E" w:rsidR="0078778F" w:rsidRDefault="0078778F" w:rsidP="0078778F">
      <w:r>
        <w:t>When you execute the above code, a new window pops up on your screen. How it looks depends on your operating system:</w:t>
      </w:r>
    </w:p>
    <w:p w14:paraId="22B125F0" w14:textId="05BE76F5" w:rsidR="0078778F" w:rsidRDefault="0078778F" w:rsidP="0078778F">
      <w:pPr>
        <w:pStyle w:val="Heading2"/>
      </w:pPr>
      <w:r w:rsidRPr="0078778F">
        <w:t>Adding a Widget</w:t>
      </w:r>
    </w:p>
    <w:p w14:paraId="63FEE7FA" w14:textId="77777777" w:rsidR="0078778F" w:rsidRDefault="0078778F" w:rsidP="0078778F">
      <w:r>
        <w:lastRenderedPageBreak/>
        <w:t>Now that you have a window, you can add a widget. Use the tk.Label class to add some text to a window. Create a Label widget with the text "Hello, Tkinter" and assign it to a variable called greeting:</w:t>
      </w:r>
    </w:p>
    <w:p w14:paraId="45163EA9" w14:textId="77777777" w:rsidR="0078778F" w:rsidRDefault="0078778F" w:rsidP="0078778F"/>
    <w:p w14:paraId="016EA5E7" w14:textId="1B4DF832" w:rsidR="0078778F" w:rsidRPr="0078778F" w:rsidRDefault="0078778F" w:rsidP="0078778F">
      <w:pPr>
        <w:rPr>
          <w:rFonts w:ascii="Consolas" w:hAnsi="Consolas"/>
        </w:rPr>
      </w:pPr>
      <w:r w:rsidRPr="0078778F">
        <w:rPr>
          <w:rFonts w:ascii="Consolas" w:hAnsi="Consolas"/>
        </w:rPr>
        <w:t>greeting = tk.Label(text="Hello, Tkinter")</w:t>
      </w:r>
    </w:p>
    <w:p w14:paraId="1E208FCB" w14:textId="77777777" w:rsidR="0078778F" w:rsidRDefault="0078778F" w:rsidP="0078778F"/>
    <w:p w14:paraId="0CDF2D7E" w14:textId="77777777" w:rsidR="0078778F" w:rsidRDefault="0078778F" w:rsidP="0078778F">
      <w:r>
        <w:t>The window you created earlier doesn’t change. You just created a Label widget, but you haven’t added it to the window yet. There are several ways to add widgets to a window. Right now, you can use the Label widget’s .pack() method:</w:t>
      </w:r>
    </w:p>
    <w:p w14:paraId="68E0F272" w14:textId="77777777" w:rsidR="0078778F" w:rsidRDefault="0078778F" w:rsidP="0078778F"/>
    <w:p w14:paraId="18C1E32F" w14:textId="19374D77" w:rsidR="0078778F" w:rsidRPr="0078778F" w:rsidRDefault="0078778F" w:rsidP="0078778F">
      <w:pPr>
        <w:rPr>
          <w:rFonts w:ascii="Consolas" w:hAnsi="Consolas"/>
        </w:rPr>
      </w:pPr>
      <w:r w:rsidRPr="0078778F">
        <w:rPr>
          <w:rFonts w:ascii="Consolas" w:hAnsi="Consolas"/>
        </w:rPr>
        <w:t>greeting.pack()</w:t>
      </w:r>
    </w:p>
    <w:p w14:paraId="45290799" w14:textId="77777777" w:rsidR="0078778F" w:rsidRDefault="0078778F" w:rsidP="0078778F"/>
    <w:p w14:paraId="76E65B82" w14:textId="2C69580E" w:rsidR="0078778F" w:rsidRDefault="0078778F" w:rsidP="0078778F">
      <w:r>
        <w:t>The window now looks like this:</w:t>
      </w:r>
    </w:p>
    <w:p w14:paraId="6063E381" w14:textId="731BC492" w:rsidR="0078778F" w:rsidRDefault="0078778F" w:rsidP="0078778F"/>
    <w:p w14:paraId="0B5106C9" w14:textId="6381CAF0" w:rsidR="0078778F" w:rsidRDefault="0078778F" w:rsidP="0078778F">
      <w:r>
        <w:rPr>
          <w:noProof/>
        </w:rPr>
        <w:drawing>
          <wp:inline distT="0" distB="0" distL="0" distR="0" wp14:anchorId="4154AD1E" wp14:editId="688222E6">
            <wp:extent cx="1952625" cy="8858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952625" cy="885825"/>
                    </a:xfrm>
                    <a:prstGeom prst="rect">
                      <a:avLst/>
                    </a:prstGeom>
                  </pic:spPr>
                </pic:pic>
              </a:graphicData>
            </a:graphic>
          </wp:inline>
        </w:drawing>
      </w:r>
    </w:p>
    <w:p w14:paraId="05533CEC" w14:textId="6A17D51F" w:rsidR="0078778F" w:rsidRDefault="0078778F" w:rsidP="0078778F"/>
    <w:p w14:paraId="43AC06CF" w14:textId="77777777" w:rsidR="0078778F" w:rsidRDefault="0078778F" w:rsidP="0078778F">
      <w:r>
        <w:t>When you .pack() a widget into a window, Tkinter sizes the window as small as it can while still fully encompassing the widget. Now execute the following:</w:t>
      </w:r>
    </w:p>
    <w:p w14:paraId="398E17C1" w14:textId="77777777" w:rsidR="0078778F" w:rsidRDefault="0078778F" w:rsidP="0078778F"/>
    <w:p w14:paraId="1B3217D0" w14:textId="4AD6537E" w:rsidR="0078778F" w:rsidRDefault="0078778F" w:rsidP="0078778F">
      <w:pPr>
        <w:rPr>
          <w:rFonts w:ascii="Consolas" w:hAnsi="Consolas"/>
        </w:rPr>
      </w:pPr>
      <w:r w:rsidRPr="0078778F">
        <w:rPr>
          <w:rFonts w:ascii="Consolas" w:hAnsi="Consolas"/>
        </w:rPr>
        <w:t>window.mainloop()</w:t>
      </w:r>
    </w:p>
    <w:p w14:paraId="225D0E13" w14:textId="77777777" w:rsidR="0078778F" w:rsidRPr="0078778F" w:rsidRDefault="0078778F" w:rsidP="0078778F">
      <w:pPr>
        <w:rPr>
          <w:rFonts w:ascii="Consolas" w:hAnsi="Consolas"/>
        </w:rPr>
      </w:pPr>
    </w:p>
    <w:p w14:paraId="6F8E0B39" w14:textId="2E066D3F" w:rsidR="0078778F" w:rsidRDefault="0078778F" w:rsidP="0078778F">
      <w:r>
        <w:t>Nothing seems to happen, but notice that a new prompt does not appear in the shell.</w:t>
      </w:r>
    </w:p>
    <w:p w14:paraId="4799C4A1" w14:textId="71193DE9" w:rsidR="00F45B60" w:rsidRDefault="00F45B60" w:rsidP="0078778F"/>
    <w:p w14:paraId="70690349" w14:textId="1C0E47FD" w:rsidR="00F45B60" w:rsidRDefault="00F45B60" w:rsidP="0078778F">
      <w:r w:rsidRPr="00F45B60">
        <w:rPr>
          <w:rFonts w:ascii="Consolas" w:hAnsi="Consolas"/>
        </w:rPr>
        <w:t>window.mainloop()</w:t>
      </w:r>
      <w:r w:rsidRPr="00F45B60">
        <w:t xml:space="preserve"> tells Python to run the Tkinter event loop. This method listens for events, such as button clicks or keypresses, and blocks any code that comes after it from running until the window it’s called on is closed. Go ahead and close the window you’ve created, and you’ll see a new prompt displayed in the shell.</w:t>
      </w:r>
    </w:p>
    <w:p w14:paraId="6AEC8023" w14:textId="0DFCA6A5" w:rsidR="00F45B60" w:rsidRDefault="00F45B60" w:rsidP="0078778F"/>
    <w:p w14:paraId="7B6C9A86" w14:textId="77777777" w:rsidR="00F45B60" w:rsidRDefault="00F45B60" w:rsidP="00F45B60">
      <w:r>
        <w:t>Warning: When you work with Tkinter from a Python REPL, updates to windows are applied as each line is executed. This is not the case when a Tkinter program is executed from a Python file!</w:t>
      </w:r>
    </w:p>
    <w:p w14:paraId="10710C21" w14:textId="77777777" w:rsidR="00F45B60" w:rsidRDefault="00F45B60" w:rsidP="00F45B60"/>
    <w:p w14:paraId="3091B905" w14:textId="6489A289" w:rsidR="00F45B60" w:rsidRDefault="00F45B60" w:rsidP="00F45B60">
      <w:r>
        <w:t>If you don’t include window.mainloop() at the end of a program in a Python file, then the Tkinter application will never run, and nothing will be displayed.</w:t>
      </w:r>
    </w:p>
    <w:p w14:paraId="0F2D461A" w14:textId="56E70F3D" w:rsidR="00F45B60" w:rsidRDefault="00F45B60" w:rsidP="00F45B60"/>
    <w:p w14:paraId="601D99AD" w14:textId="2241D1E1" w:rsidR="00F45B60" w:rsidRDefault="00F45B60" w:rsidP="00F45B60">
      <w:r w:rsidRPr="00F45B60">
        <w:t>Creating a window with Tkinter only takes a couple of lines of code. But blank windows aren’t very useful! In the next section, you’ll learn about some of the widgets available in Tkinter, and how you can customize them to meet your application’s needs.</w:t>
      </w:r>
    </w:p>
    <w:p w14:paraId="521D64E0" w14:textId="77777777" w:rsidR="00F45B60" w:rsidRDefault="00F45B60" w:rsidP="00F45B60"/>
    <w:p w14:paraId="4A504D91" w14:textId="4CB3D1CC" w:rsidR="0078778F" w:rsidRDefault="00F45B60" w:rsidP="0078778F">
      <w:pPr>
        <w:rPr>
          <w:rFonts w:eastAsia="Times New Roman" w:cs="Times New Roman"/>
          <w:b/>
          <w:bCs/>
          <w:sz w:val="28"/>
          <w:szCs w:val="36"/>
        </w:rPr>
      </w:pPr>
      <w:r w:rsidRPr="00F45B60">
        <w:rPr>
          <w:rFonts w:eastAsia="Times New Roman" w:cs="Times New Roman"/>
          <w:b/>
          <w:bCs/>
          <w:sz w:val="28"/>
          <w:szCs w:val="36"/>
        </w:rPr>
        <w:t>Working With Widgets</w:t>
      </w:r>
    </w:p>
    <w:p w14:paraId="29845295" w14:textId="5460DEF1" w:rsidR="00F45B60" w:rsidRDefault="00F45B60" w:rsidP="0078778F">
      <w:pPr>
        <w:rPr>
          <w:rFonts w:eastAsia="Times New Roman" w:cs="Times New Roman"/>
          <w:b/>
          <w:bCs/>
          <w:sz w:val="28"/>
          <w:szCs w:val="36"/>
        </w:rPr>
      </w:pPr>
    </w:p>
    <w:p w14:paraId="2355A1F6" w14:textId="2A718A69" w:rsidR="00F45B60" w:rsidRDefault="00F45B60" w:rsidP="0078778F">
      <w:r w:rsidRPr="00F45B60">
        <w:t>Widgets are the bread and butter of the Python GUI framework Tkinter. They are the elements through which users interact with your program. Each widget in Tkinter is defined by a class. Here are some of the widgets available:</w:t>
      </w:r>
    </w:p>
    <w:p w14:paraId="60D7BA61" w14:textId="4F160C14" w:rsidR="00F45B60" w:rsidRDefault="00F45B60" w:rsidP="0078778F"/>
    <w:p w14:paraId="6B09D68F" w14:textId="6B333056" w:rsidR="00F45B60" w:rsidRPr="00F45B60" w:rsidRDefault="00F45B60" w:rsidP="00F45B60">
      <w:pPr>
        <w:rPr>
          <w:b/>
          <w:bCs/>
        </w:rPr>
      </w:pPr>
      <w:r w:rsidRPr="00F45B60">
        <w:rPr>
          <w:b/>
          <w:bCs/>
        </w:rPr>
        <w:t>Widget Class</w:t>
      </w:r>
      <w:r w:rsidRPr="00F45B60">
        <w:rPr>
          <w:b/>
          <w:bCs/>
        </w:rPr>
        <w:tab/>
        <w:t>Description</w:t>
      </w:r>
    </w:p>
    <w:p w14:paraId="25D23D58" w14:textId="77777777" w:rsidR="00F45B60" w:rsidRDefault="00F45B60" w:rsidP="00F45B60"/>
    <w:p w14:paraId="73790C28" w14:textId="0D88143E" w:rsidR="00F45B60" w:rsidRDefault="00F45B60" w:rsidP="00F45B60">
      <w:r w:rsidRPr="00F45B60">
        <w:rPr>
          <w:b/>
          <w:bCs/>
        </w:rPr>
        <w:t>Label</w:t>
      </w:r>
      <w:r>
        <w:tab/>
      </w:r>
      <w:r>
        <w:tab/>
        <w:t>A widget used to display text on the screen</w:t>
      </w:r>
    </w:p>
    <w:p w14:paraId="05D43D11" w14:textId="387D35A3" w:rsidR="00F45B60" w:rsidRDefault="00F45B60" w:rsidP="00F45B60">
      <w:r w:rsidRPr="00F45B60">
        <w:rPr>
          <w:b/>
          <w:bCs/>
        </w:rPr>
        <w:t>Button</w:t>
      </w:r>
      <w:r>
        <w:tab/>
      </w:r>
      <w:r>
        <w:tab/>
        <w:t>A button that can contain text and can perform an action when clicked</w:t>
      </w:r>
    </w:p>
    <w:p w14:paraId="3A376342" w14:textId="367F8103" w:rsidR="00F45B60" w:rsidRDefault="00F45B60" w:rsidP="00F45B60">
      <w:r w:rsidRPr="00F45B60">
        <w:rPr>
          <w:b/>
          <w:bCs/>
        </w:rPr>
        <w:t>Entry</w:t>
      </w:r>
      <w:r>
        <w:tab/>
      </w:r>
      <w:r>
        <w:tab/>
        <w:t>A text entry widget that allows only a single line of text</w:t>
      </w:r>
    </w:p>
    <w:p w14:paraId="79E7A9A6" w14:textId="54851EEA" w:rsidR="00F45B60" w:rsidRDefault="00F45B60" w:rsidP="00F45B60">
      <w:r w:rsidRPr="00F45B60">
        <w:rPr>
          <w:b/>
          <w:bCs/>
        </w:rPr>
        <w:t>Text</w:t>
      </w:r>
      <w:r>
        <w:tab/>
      </w:r>
      <w:r>
        <w:tab/>
        <w:t>A text entry widget that allows multiline text entry</w:t>
      </w:r>
    </w:p>
    <w:p w14:paraId="1BDA4A3D" w14:textId="1E7A60D1" w:rsidR="00F45B60" w:rsidRDefault="00F45B60" w:rsidP="00F45B60">
      <w:r w:rsidRPr="00F45B60">
        <w:rPr>
          <w:b/>
          <w:bCs/>
        </w:rPr>
        <w:t>Frame</w:t>
      </w:r>
      <w:r>
        <w:tab/>
      </w:r>
      <w:r>
        <w:tab/>
        <w:t>A rectangular region used to group related widgets or provide padding between widgets</w:t>
      </w:r>
    </w:p>
    <w:p w14:paraId="722DFA54" w14:textId="2F1BB616" w:rsidR="00F45B60" w:rsidRDefault="00F45B60" w:rsidP="00F45B60">
      <w:r w:rsidRPr="00F45B60">
        <w:lastRenderedPageBreak/>
        <w:t>You’ll see how to work with each of these in the following sections. Note that Tkinter has many more widgets than the ones listed here. For a full list, check out Basic Widgets and More Widgets in the TkDocs tutorial. For now, take a closer look at the Label widget.</w:t>
      </w:r>
    </w:p>
    <w:p w14:paraId="5B272640" w14:textId="5030BE96" w:rsidR="00F45B60" w:rsidRDefault="00F45B60" w:rsidP="00F45B60">
      <w:pPr>
        <w:pStyle w:val="Heading2"/>
      </w:pPr>
      <w:r w:rsidRPr="00F45B60">
        <w:t>Displaying Text and Images With Label Widgets</w:t>
      </w:r>
    </w:p>
    <w:p w14:paraId="2E00FFFD" w14:textId="77777777" w:rsidR="00362FF7" w:rsidRPr="00362FF7" w:rsidRDefault="00362FF7" w:rsidP="00362FF7">
      <w:r w:rsidRPr="00362FF7">
        <w:t>Label widgets are used to display text or images. The text displayed by a Label widget can’t be edited by the user. It’s for display purposes only. As you saw in the example at the beginning of this tutorial, you can create a Label widget by instantiating the Label class and passing a string to the text parameter:</w:t>
      </w:r>
    </w:p>
    <w:p w14:paraId="77694866" w14:textId="77777777" w:rsidR="00362FF7" w:rsidRPr="00362FF7" w:rsidRDefault="00362FF7" w:rsidP="00362FF7"/>
    <w:p w14:paraId="790C6E2F" w14:textId="2F8A22E6" w:rsidR="00362FF7" w:rsidRDefault="00362FF7" w:rsidP="00362FF7">
      <w:pPr>
        <w:rPr>
          <w:rFonts w:ascii="Consolas" w:hAnsi="Consolas"/>
        </w:rPr>
      </w:pPr>
      <w:r w:rsidRPr="00362FF7">
        <w:rPr>
          <w:rFonts w:ascii="Consolas" w:hAnsi="Consolas"/>
        </w:rPr>
        <w:t>label = tk.Label(text="Hello, Tkinter")</w:t>
      </w:r>
    </w:p>
    <w:p w14:paraId="61698BEC" w14:textId="2929C9AF" w:rsidR="00362FF7" w:rsidRDefault="00362FF7" w:rsidP="00362FF7">
      <w:pPr>
        <w:rPr>
          <w:rFonts w:ascii="Consolas" w:hAnsi="Consolas"/>
        </w:rPr>
      </w:pPr>
    </w:p>
    <w:p w14:paraId="6771F5C8" w14:textId="77777777" w:rsidR="00362FF7" w:rsidRPr="00362FF7" w:rsidRDefault="00362FF7" w:rsidP="00362FF7">
      <w:pPr>
        <w:rPr>
          <w:rFonts w:cs="Arial"/>
        </w:rPr>
      </w:pPr>
      <w:r w:rsidRPr="00362FF7">
        <w:rPr>
          <w:rFonts w:cs="Arial"/>
        </w:rPr>
        <w:t>Label widgets display text with the default system text color and the default system text background color. These are typically black and white, respectively, but you may see different colors if you have changed these settings in your operating system.</w:t>
      </w:r>
    </w:p>
    <w:p w14:paraId="19EED9A4" w14:textId="77777777" w:rsidR="00362FF7" w:rsidRPr="00362FF7" w:rsidRDefault="00362FF7" w:rsidP="00362FF7">
      <w:pPr>
        <w:rPr>
          <w:rFonts w:cs="Arial"/>
        </w:rPr>
      </w:pPr>
    </w:p>
    <w:p w14:paraId="432AF619" w14:textId="3DFFCDA0" w:rsidR="00362FF7" w:rsidRDefault="00362FF7" w:rsidP="00362FF7">
      <w:pPr>
        <w:rPr>
          <w:rFonts w:cs="Arial"/>
        </w:rPr>
      </w:pPr>
      <w:r w:rsidRPr="00362FF7">
        <w:rPr>
          <w:rFonts w:cs="Arial"/>
        </w:rPr>
        <w:t>You can control Label text and background colors using the foreground and background parameters:</w:t>
      </w:r>
    </w:p>
    <w:p w14:paraId="02A16774" w14:textId="77777777" w:rsidR="00E955F1" w:rsidRPr="00E955F1" w:rsidRDefault="00E955F1" w:rsidP="00E955F1">
      <w:pPr>
        <w:rPr>
          <w:rFonts w:cs="Arial"/>
        </w:rPr>
      </w:pPr>
    </w:p>
    <w:p w14:paraId="050A8B43" w14:textId="77777777" w:rsidR="00E955F1" w:rsidRPr="00E955F1" w:rsidRDefault="00E955F1" w:rsidP="00E955F1">
      <w:pPr>
        <w:rPr>
          <w:rFonts w:ascii="Consolas" w:hAnsi="Consolas" w:cs="Arial"/>
        </w:rPr>
      </w:pPr>
      <w:r w:rsidRPr="00E955F1">
        <w:rPr>
          <w:rFonts w:ascii="Consolas" w:hAnsi="Consolas" w:cs="Arial"/>
        </w:rPr>
        <w:t>label = tk.Label(</w:t>
      </w:r>
    </w:p>
    <w:p w14:paraId="008D2CB6" w14:textId="77777777" w:rsidR="00E955F1" w:rsidRPr="00E955F1" w:rsidRDefault="00E955F1" w:rsidP="00E955F1">
      <w:pPr>
        <w:rPr>
          <w:rFonts w:ascii="Consolas" w:hAnsi="Consolas" w:cs="Arial"/>
        </w:rPr>
      </w:pPr>
      <w:r w:rsidRPr="00E955F1">
        <w:rPr>
          <w:rFonts w:ascii="Consolas" w:hAnsi="Consolas" w:cs="Arial"/>
        </w:rPr>
        <w:t xml:space="preserve">    text="Hello, Tkinter",</w:t>
      </w:r>
    </w:p>
    <w:p w14:paraId="42F90265" w14:textId="77777777" w:rsidR="00E955F1" w:rsidRPr="00E955F1" w:rsidRDefault="00E955F1" w:rsidP="00E955F1">
      <w:pPr>
        <w:rPr>
          <w:rFonts w:ascii="Consolas" w:hAnsi="Consolas" w:cs="Arial"/>
        </w:rPr>
      </w:pPr>
      <w:r w:rsidRPr="00E955F1">
        <w:rPr>
          <w:rFonts w:ascii="Consolas" w:hAnsi="Consolas" w:cs="Arial"/>
        </w:rPr>
        <w:t xml:space="preserve">    foreground="white",  # Set the text color to white</w:t>
      </w:r>
    </w:p>
    <w:p w14:paraId="65DDC7CB" w14:textId="77777777" w:rsidR="00E955F1" w:rsidRPr="00E955F1" w:rsidRDefault="00E955F1" w:rsidP="00E955F1">
      <w:pPr>
        <w:rPr>
          <w:rFonts w:ascii="Consolas" w:hAnsi="Consolas" w:cs="Arial"/>
        </w:rPr>
      </w:pPr>
      <w:r w:rsidRPr="00E955F1">
        <w:rPr>
          <w:rFonts w:ascii="Consolas" w:hAnsi="Consolas" w:cs="Arial"/>
        </w:rPr>
        <w:t xml:space="preserve">    background="black"  # Set the background color to black</w:t>
      </w:r>
    </w:p>
    <w:p w14:paraId="0B1D5386" w14:textId="68678C28" w:rsidR="00E955F1" w:rsidRDefault="00E955F1" w:rsidP="00E955F1">
      <w:pPr>
        <w:rPr>
          <w:rFonts w:ascii="Consolas" w:hAnsi="Consolas" w:cs="Arial"/>
        </w:rPr>
      </w:pPr>
      <w:r w:rsidRPr="00E955F1">
        <w:rPr>
          <w:rFonts w:ascii="Consolas" w:hAnsi="Consolas" w:cs="Arial"/>
        </w:rPr>
        <w:t>)</w:t>
      </w:r>
    </w:p>
    <w:p w14:paraId="6778CB72" w14:textId="2021CA5A" w:rsidR="00E955F1" w:rsidRDefault="00E955F1" w:rsidP="00E955F1">
      <w:pPr>
        <w:rPr>
          <w:rFonts w:ascii="Consolas" w:hAnsi="Consolas" w:cs="Arial"/>
        </w:rPr>
      </w:pPr>
    </w:p>
    <w:p w14:paraId="21C2B40B" w14:textId="77777777" w:rsidR="00E955F1" w:rsidRPr="00E955F1" w:rsidRDefault="00E955F1" w:rsidP="00E955F1">
      <w:r w:rsidRPr="00E955F1">
        <w:t>There are numerous valid color names, including:</w:t>
      </w:r>
    </w:p>
    <w:p w14:paraId="4581E14A" w14:textId="77777777" w:rsidR="00E955F1" w:rsidRPr="00E955F1" w:rsidRDefault="00E955F1" w:rsidP="00E955F1">
      <w:pPr>
        <w:rPr>
          <w:rFonts w:ascii="Consolas" w:hAnsi="Consolas" w:cs="Arial"/>
        </w:rPr>
      </w:pPr>
    </w:p>
    <w:p w14:paraId="22AC9ED0" w14:textId="77777777" w:rsidR="00E955F1" w:rsidRPr="00E955F1" w:rsidRDefault="00E955F1" w:rsidP="00E955F1">
      <w:pPr>
        <w:rPr>
          <w:rFonts w:ascii="Consolas" w:hAnsi="Consolas" w:cs="Arial"/>
        </w:rPr>
      </w:pPr>
      <w:r w:rsidRPr="00E955F1">
        <w:rPr>
          <w:rFonts w:ascii="Consolas" w:hAnsi="Consolas" w:cs="Arial"/>
        </w:rPr>
        <w:t>"red"</w:t>
      </w:r>
    </w:p>
    <w:p w14:paraId="53555D9D" w14:textId="77777777" w:rsidR="00E955F1" w:rsidRPr="00E955F1" w:rsidRDefault="00E955F1" w:rsidP="00E955F1">
      <w:pPr>
        <w:rPr>
          <w:rFonts w:ascii="Consolas" w:hAnsi="Consolas" w:cs="Arial"/>
        </w:rPr>
      </w:pPr>
      <w:r w:rsidRPr="00E955F1">
        <w:rPr>
          <w:rFonts w:ascii="Consolas" w:hAnsi="Consolas" w:cs="Arial"/>
        </w:rPr>
        <w:t>"orange"</w:t>
      </w:r>
    </w:p>
    <w:p w14:paraId="0CF537E4" w14:textId="77777777" w:rsidR="00E955F1" w:rsidRPr="00E955F1" w:rsidRDefault="00E955F1" w:rsidP="00E955F1">
      <w:pPr>
        <w:rPr>
          <w:rFonts w:ascii="Consolas" w:hAnsi="Consolas" w:cs="Arial"/>
        </w:rPr>
      </w:pPr>
      <w:r w:rsidRPr="00E955F1">
        <w:rPr>
          <w:rFonts w:ascii="Consolas" w:hAnsi="Consolas" w:cs="Arial"/>
        </w:rPr>
        <w:t>"yellow"</w:t>
      </w:r>
    </w:p>
    <w:p w14:paraId="366DCFDD" w14:textId="77777777" w:rsidR="00E955F1" w:rsidRPr="00E955F1" w:rsidRDefault="00E955F1" w:rsidP="00E955F1">
      <w:pPr>
        <w:rPr>
          <w:rFonts w:ascii="Consolas" w:hAnsi="Consolas" w:cs="Arial"/>
        </w:rPr>
      </w:pPr>
      <w:r w:rsidRPr="00E955F1">
        <w:rPr>
          <w:rFonts w:ascii="Consolas" w:hAnsi="Consolas" w:cs="Arial"/>
        </w:rPr>
        <w:t>"green"</w:t>
      </w:r>
    </w:p>
    <w:p w14:paraId="2DCC274E" w14:textId="77777777" w:rsidR="00E955F1" w:rsidRPr="00E955F1" w:rsidRDefault="00E955F1" w:rsidP="00E955F1">
      <w:pPr>
        <w:rPr>
          <w:rFonts w:ascii="Consolas" w:hAnsi="Consolas" w:cs="Arial"/>
        </w:rPr>
      </w:pPr>
      <w:r w:rsidRPr="00E955F1">
        <w:rPr>
          <w:rFonts w:ascii="Consolas" w:hAnsi="Consolas" w:cs="Arial"/>
        </w:rPr>
        <w:t>"blue"</w:t>
      </w:r>
    </w:p>
    <w:p w14:paraId="4B5CB4CA" w14:textId="5BD1F093" w:rsidR="00E955F1" w:rsidRDefault="00E955F1" w:rsidP="00E955F1">
      <w:pPr>
        <w:rPr>
          <w:rFonts w:ascii="Consolas" w:hAnsi="Consolas" w:cs="Arial"/>
        </w:rPr>
      </w:pPr>
      <w:r w:rsidRPr="00E955F1">
        <w:rPr>
          <w:rFonts w:ascii="Consolas" w:hAnsi="Consolas" w:cs="Arial"/>
        </w:rPr>
        <w:t>"purple"</w:t>
      </w:r>
    </w:p>
    <w:p w14:paraId="200718E3" w14:textId="4B527C01" w:rsidR="00E955F1" w:rsidRDefault="00E955F1" w:rsidP="00E955F1">
      <w:pPr>
        <w:rPr>
          <w:rFonts w:ascii="Consolas" w:hAnsi="Consolas" w:cs="Arial"/>
        </w:rPr>
      </w:pPr>
    </w:p>
    <w:p w14:paraId="340ACDD5" w14:textId="586EDF17" w:rsidR="00E955F1" w:rsidRPr="00E955F1" w:rsidRDefault="00E955F1" w:rsidP="00E955F1">
      <w:r w:rsidRPr="00E955F1">
        <w:t>Many of the HTML color names work with Tkinter. A chart with most of the valid color names is available here</w:t>
      </w:r>
      <w:r>
        <w:t xml:space="preserve"> </w:t>
      </w:r>
      <w:r w:rsidRPr="00E955F1">
        <w:rPr>
          <w:rFonts w:ascii="Consolas" w:hAnsi="Consolas"/>
        </w:rPr>
        <w:t>http://www.science.smith.edu/dftwiki/index.php/Color_Charts_for_TKinter</w:t>
      </w:r>
      <w:r w:rsidRPr="00E955F1">
        <w:t>. For a full reference, including macOS and Windows-specific system colors that are controlled by the current system theme, check out the colors manual page</w:t>
      </w:r>
      <w:r>
        <w:t xml:space="preserve"> at : </w:t>
      </w:r>
      <w:r w:rsidRPr="00E955F1">
        <w:rPr>
          <w:rFonts w:ascii="Consolas" w:hAnsi="Consolas"/>
        </w:rPr>
        <w:t>http://www.tcl.tk/man/tcl8.5/TkCmd/colors.htm</w:t>
      </w:r>
      <w:r>
        <w:rPr>
          <w:rFonts w:ascii="Consolas" w:hAnsi="Consolas"/>
        </w:rPr>
        <w:t>.</w:t>
      </w:r>
    </w:p>
    <w:p w14:paraId="1D872E43" w14:textId="77777777" w:rsidR="00E955F1" w:rsidRPr="00E955F1" w:rsidRDefault="00E955F1" w:rsidP="00E955F1"/>
    <w:p w14:paraId="366C0D67" w14:textId="130FFBDA" w:rsidR="00E955F1" w:rsidRDefault="00E955F1" w:rsidP="00E955F1">
      <w:r w:rsidRPr="00E955F1">
        <w:t>You can also specify a color using hexadecimal RGB values</w:t>
      </w:r>
      <w:r>
        <w:t xml:space="preserve"> </w:t>
      </w:r>
      <w:hyperlink r:id="rId7" w:anchor="Hex_triplet" w:history="1">
        <w:r w:rsidRPr="00057671">
          <w:rPr>
            <w:rStyle w:val="Hyperlink"/>
          </w:rPr>
          <w:t>https://en.wikipedia.org/wiki/Web_colors#Hex_triplet</w:t>
        </w:r>
      </w:hyperlink>
      <w:r>
        <w:t xml:space="preserve"> </w:t>
      </w:r>
      <w:r w:rsidRPr="00E955F1">
        <w:t>:</w:t>
      </w:r>
    </w:p>
    <w:p w14:paraId="673D9430" w14:textId="406AE5E8" w:rsidR="00E955F1" w:rsidRDefault="00E955F1" w:rsidP="00E955F1"/>
    <w:p w14:paraId="6002C168" w14:textId="637B3EC5" w:rsidR="00E955F1" w:rsidRDefault="00E955F1" w:rsidP="00E955F1">
      <w:pPr>
        <w:rPr>
          <w:rFonts w:ascii="Consolas" w:hAnsi="Consolas"/>
        </w:rPr>
      </w:pPr>
      <w:r w:rsidRPr="00E955F1">
        <w:rPr>
          <w:rFonts w:ascii="Consolas" w:hAnsi="Consolas"/>
        </w:rPr>
        <w:t>label = tk.Label(text="Hello, Tkinter", background="#34A2FE")</w:t>
      </w:r>
    </w:p>
    <w:p w14:paraId="0A23F42B" w14:textId="205ADEFA" w:rsidR="00E955F1" w:rsidRDefault="00E955F1" w:rsidP="00E955F1">
      <w:pPr>
        <w:rPr>
          <w:rFonts w:ascii="Consolas" w:hAnsi="Consolas"/>
        </w:rPr>
      </w:pPr>
    </w:p>
    <w:p w14:paraId="7310EF9B" w14:textId="1EEB011F" w:rsidR="00E955F1" w:rsidRPr="00E955F1" w:rsidRDefault="00E955F1" w:rsidP="00E955F1">
      <w:r w:rsidRPr="00E955F1">
        <w:t>This sets the label background to a nice, light blue color. Hexadecimal RGB values are more cryptic than named colors, but they’re also more flexible. Fortunately, there are tools available that make getting hexadecimal color codes relatively painless</w:t>
      </w:r>
      <w:r>
        <w:t xml:space="preserve"> </w:t>
      </w:r>
      <w:r w:rsidRPr="00E955F1">
        <w:rPr>
          <w:rFonts w:ascii="Consolas" w:hAnsi="Consolas"/>
        </w:rPr>
        <w:t>https://htmlcolorcodes.com/.</w:t>
      </w:r>
    </w:p>
    <w:p w14:paraId="6BC4EF8A" w14:textId="77777777" w:rsidR="00E955F1" w:rsidRPr="00E955F1" w:rsidRDefault="00E955F1" w:rsidP="00E955F1"/>
    <w:p w14:paraId="5928EFFD" w14:textId="3896CCF7" w:rsidR="00E955F1" w:rsidRDefault="00E955F1" w:rsidP="00E955F1">
      <w:r w:rsidRPr="00E955F1">
        <w:t>If you don’t feel like typing out foreground and background all the time, then you can use the shorthand fg and bg parameters to set the foreground and background colors:</w:t>
      </w:r>
    </w:p>
    <w:p w14:paraId="0C41FD3F" w14:textId="5A9D015F" w:rsidR="00E955F1" w:rsidRDefault="00E955F1" w:rsidP="00E955F1"/>
    <w:p w14:paraId="544A8F26" w14:textId="5F258604" w:rsidR="00E955F1" w:rsidRDefault="00E955F1" w:rsidP="00E955F1">
      <w:pPr>
        <w:rPr>
          <w:rFonts w:ascii="Consolas" w:hAnsi="Consolas"/>
        </w:rPr>
      </w:pPr>
      <w:r w:rsidRPr="00E955F1">
        <w:rPr>
          <w:rFonts w:ascii="Consolas" w:hAnsi="Consolas"/>
        </w:rPr>
        <w:t>label = tk.Label(text="Hello, Tkinter", fg="white", bg="black")</w:t>
      </w:r>
    </w:p>
    <w:p w14:paraId="3D932171" w14:textId="5076CBA9" w:rsidR="00E955F1" w:rsidRDefault="00E955F1" w:rsidP="00E955F1">
      <w:pPr>
        <w:rPr>
          <w:rFonts w:ascii="Consolas" w:hAnsi="Consolas"/>
        </w:rPr>
      </w:pPr>
    </w:p>
    <w:p w14:paraId="1E61EF37" w14:textId="77777777" w:rsidR="00E955F1" w:rsidRPr="00E955F1" w:rsidRDefault="00E955F1" w:rsidP="00E955F1">
      <w:r w:rsidRPr="00E955F1">
        <w:t>You can also control the width and height of a label with the width and height parameters:</w:t>
      </w:r>
    </w:p>
    <w:p w14:paraId="2E22D790" w14:textId="77777777" w:rsidR="00E955F1" w:rsidRPr="00E955F1" w:rsidRDefault="00E955F1" w:rsidP="00E955F1">
      <w:pPr>
        <w:rPr>
          <w:rFonts w:ascii="Consolas" w:hAnsi="Consolas"/>
        </w:rPr>
      </w:pPr>
    </w:p>
    <w:p w14:paraId="09B48D34" w14:textId="77777777" w:rsidR="00E955F1" w:rsidRPr="00E955F1" w:rsidRDefault="00E955F1" w:rsidP="00E955F1">
      <w:pPr>
        <w:rPr>
          <w:rFonts w:ascii="Consolas" w:hAnsi="Consolas"/>
        </w:rPr>
      </w:pPr>
      <w:r w:rsidRPr="00E955F1">
        <w:rPr>
          <w:rFonts w:ascii="Consolas" w:hAnsi="Consolas"/>
        </w:rPr>
        <w:t>label = tk.Label(</w:t>
      </w:r>
    </w:p>
    <w:p w14:paraId="6E99A7DB" w14:textId="77777777" w:rsidR="00E955F1" w:rsidRPr="00E955F1" w:rsidRDefault="00E955F1" w:rsidP="00E955F1">
      <w:pPr>
        <w:rPr>
          <w:rFonts w:ascii="Consolas" w:hAnsi="Consolas"/>
        </w:rPr>
      </w:pPr>
      <w:r w:rsidRPr="00E955F1">
        <w:rPr>
          <w:rFonts w:ascii="Consolas" w:hAnsi="Consolas"/>
        </w:rPr>
        <w:lastRenderedPageBreak/>
        <w:t xml:space="preserve">    text="Hello, Tkinter",</w:t>
      </w:r>
    </w:p>
    <w:p w14:paraId="17C95D98" w14:textId="77777777" w:rsidR="00E955F1" w:rsidRPr="00E955F1" w:rsidRDefault="00E955F1" w:rsidP="00E955F1">
      <w:pPr>
        <w:rPr>
          <w:rFonts w:ascii="Consolas" w:hAnsi="Consolas"/>
        </w:rPr>
      </w:pPr>
      <w:r w:rsidRPr="00E955F1">
        <w:rPr>
          <w:rFonts w:ascii="Consolas" w:hAnsi="Consolas"/>
        </w:rPr>
        <w:t xml:space="preserve">    fg="white",</w:t>
      </w:r>
    </w:p>
    <w:p w14:paraId="23184C63" w14:textId="77777777" w:rsidR="00E955F1" w:rsidRPr="00E955F1" w:rsidRDefault="00E955F1" w:rsidP="00E955F1">
      <w:pPr>
        <w:rPr>
          <w:rFonts w:ascii="Consolas" w:hAnsi="Consolas"/>
        </w:rPr>
      </w:pPr>
      <w:r w:rsidRPr="00E955F1">
        <w:rPr>
          <w:rFonts w:ascii="Consolas" w:hAnsi="Consolas"/>
        </w:rPr>
        <w:t xml:space="preserve">    bg="black",</w:t>
      </w:r>
    </w:p>
    <w:p w14:paraId="76374655" w14:textId="77777777" w:rsidR="00E955F1" w:rsidRPr="00E955F1" w:rsidRDefault="00E955F1" w:rsidP="00E955F1">
      <w:pPr>
        <w:rPr>
          <w:rFonts w:ascii="Consolas" w:hAnsi="Consolas"/>
        </w:rPr>
      </w:pPr>
      <w:r w:rsidRPr="00E955F1">
        <w:rPr>
          <w:rFonts w:ascii="Consolas" w:hAnsi="Consolas"/>
        </w:rPr>
        <w:t xml:space="preserve">    width=10,</w:t>
      </w:r>
    </w:p>
    <w:p w14:paraId="419218F3" w14:textId="77777777" w:rsidR="00E955F1" w:rsidRPr="00E955F1" w:rsidRDefault="00E955F1" w:rsidP="00E955F1">
      <w:pPr>
        <w:rPr>
          <w:rFonts w:ascii="Consolas" w:hAnsi="Consolas"/>
        </w:rPr>
      </w:pPr>
      <w:r w:rsidRPr="00E955F1">
        <w:rPr>
          <w:rFonts w:ascii="Consolas" w:hAnsi="Consolas"/>
        </w:rPr>
        <w:t xml:space="preserve">    height=10</w:t>
      </w:r>
    </w:p>
    <w:p w14:paraId="786FE38A" w14:textId="0A84A7B2" w:rsidR="00E955F1" w:rsidRDefault="00E955F1" w:rsidP="00E955F1">
      <w:pPr>
        <w:rPr>
          <w:rFonts w:ascii="Consolas" w:hAnsi="Consolas"/>
        </w:rPr>
      </w:pPr>
      <w:r w:rsidRPr="00E955F1">
        <w:rPr>
          <w:rFonts w:ascii="Consolas" w:hAnsi="Consolas"/>
        </w:rPr>
        <w:t>)</w:t>
      </w:r>
    </w:p>
    <w:p w14:paraId="1E2213D5" w14:textId="1C5FA6C0" w:rsidR="00E955F1" w:rsidRDefault="00E955F1" w:rsidP="00E955F1">
      <w:pPr>
        <w:rPr>
          <w:rFonts w:ascii="Consolas" w:hAnsi="Consolas"/>
        </w:rPr>
      </w:pPr>
    </w:p>
    <w:p w14:paraId="1C8CDB75" w14:textId="6BF5B45B" w:rsidR="00E955F1" w:rsidRDefault="00E955F1" w:rsidP="00E955F1">
      <w:r w:rsidRPr="00E955F1">
        <w:t>Here’s what this label looks like in a window:</w:t>
      </w:r>
    </w:p>
    <w:p w14:paraId="4C14EF49" w14:textId="3782F736" w:rsidR="00E955F1" w:rsidRDefault="00E955F1" w:rsidP="00E955F1"/>
    <w:p w14:paraId="3652A929" w14:textId="69E3C98D" w:rsidR="00E955F1" w:rsidRDefault="00E955F1" w:rsidP="00E955F1">
      <w:r>
        <w:rPr>
          <w:noProof/>
        </w:rPr>
        <w:drawing>
          <wp:inline distT="0" distB="0" distL="0" distR="0" wp14:anchorId="494172E7" wp14:editId="6EE1DCE2">
            <wp:extent cx="1714500" cy="24288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714500" cy="2428875"/>
                    </a:xfrm>
                    <a:prstGeom prst="rect">
                      <a:avLst/>
                    </a:prstGeom>
                  </pic:spPr>
                </pic:pic>
              </a:graphicData>
            </a:graphic>
          </wp:inline>
        </w:drawing>
      </w:r>
    </w:p>
    <w:p w14:paraId="62B82560" w14:textId="2F75C186" w:rsidR="00E955F1" w:rsidRDefault="00E955F1" w:rsidP="00E955F1"/>
    <w:p w14:paraId="538DEB39" w14:textId="48DCFA90" w:rsidR="00E955F1" w:rsidRDefault="00E955F1" w:rsidP="00E955F1">
      <w:r w:rsidRPr="00E955F1">
        <w:t>It may seem strange that the label in the window isn’t square even though the width and height are both set to 10. This is because the width and height are measured in text units. One horizontal text unit is determined by the width of the character "0", or the number zero, in the default system font. Similarly, one vertical text unit is determined by the height of the character "0".</w:t>
      </w:r>
    </w:p>
    <w:p w14:paraId="60853BE1" w14:textId="72571135" w:rsidR="00E955F1" w:rsidRDefault="00E955F1" w:rsidP="00E955F1"/>
    <w:p w14:paraId="78BA0952" w14:textId="77777777" w:rsidR="00E955F1" w:rsidRDefault="00E955F1" w:rsidP="00E955F1">
      <w:r>
        <w:t>Note: Tkinter uses text units for width and height measurements, instead of something like inches, centimeters, or pixels, to ensure consistent behavior of the application across platforms.</w:t>
      </w:r>
    </w:p>
    <w:p w14:paraId="140476DE" w14:textId="77777777" w:rsidR="00E955F1" w:rsidRDefault="00E955F1" w:rsidP="00E955F1"/>
    <w:p w14:paraId="113C22BB" w14:textId="5BEE0761" w:rsidR="00E955F1" w:rsidRDefault="00E955F1" w:rsidP="00E955F1">
      <w:r>
        <w:t>Measuring units by the width of a character means that the size of a widget is relative to the default font on a user’s machine. This ensures the text fits properly in labels and buttons, no matter where the application is running.</w:t>
      </w:r>
    </w:p>
    <w:p w14:paraId="559DFF29" w14:textId="2952A974" w:rsidR="00E955F1" w:rsidRDefault="00E955F1" w:rsidP="00E955F1"/>
    <w:p w14:paraId="74517BD3" w14:textId="31DC8EFF" w:rsidR="00E955F1" w:rsidRDefault="00E955F1" w:rsidP="00E955F1">
      <w:r w:rsidRPr="00E955F1">
        <w:t>Labels are great for displaying some text, but they don’t help you get input from a user. The next three widgets that you’ll look at are all used to get user input.</w:t>
      </w:r>
    </w:p>
    <w:p w14:paraId="5A3820F6" w14:textId="75669756" w:rsidR="00E955F1" w:rsidRDefault="00E955F1" w:rsidP="00E955F1">
      <w:pPr>
        <w:pStyle w:val="Heading2"/>
      </w:pPr>
      <w:r w:rsidRPr="00E955F1">
        <w:t>Displaying Clickable Buttons With Button Widgets</w:t>
      </w:r>
    </w:p>
    <w:p w14:paraId="567BE944" w14:textId="77777777" w:rsidR="00765E26" w:rsidRDefault="00765E26" w:rsidP="00765E26">
      <w:r>
        <w:t>Button widgets are used to display clickable buttons. They can be configured to call a function whenever they’re clicked. You’ll cover how to call functions from button clicks in the next section. For now, take a look at how to create and style a Button.</w:t>
      </w:r>
    </w:p>
    <w:p w14:paraId="6AB0AAAB" w14:textId="77777777" w:rsidR="00765E26" w:rsidRDefault="00765E26" w:rsidP="00765E26"/>
    <w:p w14:paraId="7BC8C21D" w14:textId="3BFC1D1E" w:rsidR="00E955F1" w:rsidRDefault="00765E26" w:rsidP="00765E26">
      <w:r>
        <w:t>There are many similarities between Button and Label widgets. In many ways, a Button is just a Label that you can click! The same keyword arguments you use to create and style a Label will work with Button widgets. For example, the following code creates a Button with a blue background and yellow text. It also sets the width and height to 25 and 5 text units, respectively:</w:t>
      </w:r>
    </w:p>
    <w:p w14:paraId="51F5E422" w14:textId="613DDD31" w:rsidR="00765E26" w:rsidRDefault="00765E26" w:rsidP="00765E26"/>
    <w:p w14:paraId="6ACF2F7D" w14:textId="77777777" w:rsidR="00765E26" w:rsidRPr="00765E26" w:rsidRDefault="00765E26" w:rsidP="00765E26">
      <w:pPr>
        <w:rPr>
          <w:rFonts w:ascii="Consolas" w:hAnsi="Consolas"/>
        </w:rPr>
      </w:pPr>
      <w:r w:rsidRPr="00765E26">
        <w:rPr>
          <w:rFonts w:ascii="Consolas" w:hAnsi="Consolas"/>
        </w:rPr>
        <w:t>button = tk.Button(</w:t>
      </w:r>
    </w:p>
    <w:p w14:paraId="295DB849" w14:textId="77777777" w:rsidR="00765E26" w:rsidRPr="00765E26" w:rsidRDefault="00765E26" w:rsidP="00765E26">
      <w:pPr>
        <w:rPr>
          <w:rFonts w:ascii="Consolas" w:hAnsi="Consolas"/>
        </w:rPr>
      </w:pPr>
      <w:r w:rsidRPr="00765E26">
        <w:rPr>
          <w:rFonts w:ascii="Consolas" w:hAnsi="Consolas"/>
        </w:rPr>
        <w:t xml:space="preserve">    text="Click me!",</w:t>
      </w:r>
    </w:p>
    <w:p w14:paraId="0B739553" w14:textId="77777777" w:rsidR="00765E26" w:rsidRPr="00765E26" w:rsidRDefault="00765E26" w:rsidP="00765E26">
      <w:pPr>
        <w:rPr>
          <w:rFonts w:ascii="Consolas" w:hAnsi="Consolas"/>
        </w:rPr>
      </w:pPr>
      <w:r w:rsidRPr="00765E26">
        <w:rPr>
          <w:rFonts w:ascii="Consolas" w:hAnsi="Consolas"/>
        </w:rPr>
        <w:lastRenderedPageBreak/>
        <w:t xml:space="preserve">    width=25,</w:t>
      </w:r>
    </w:p>
    <w:p w14:paraId="6C344B98" w14:textId="77777777" w:rsidR="00765E26" w:rsidRPr="00765E26" w:rsidRDefault="00765E26" w:rsidP="00765E26">
      <w:pPr>
        <w:rPr>
          <w:rFonts w:ascii="Consolas" w:hAnsi="Consolas"/>
        </w:rPr>
      </w:pPr>
      <w:r w:rsidRPr="00765E26">
        <w:rPr>
          <w:rFonts w:ascii="Consolas" w:hAnsi="Consolas"/>
        </w:rPr>
        <w:t xml:space="preserve">    height=5,</w:t>
      </w:r>
    </w:p>
    <w:p w14:paraId="2D44FA22" w14:textId="77777777" w:rsidR="00765E26" w:rsidRPr="00765E26" w:rsidRDefault="00765E26" w:rsidP="00765E26">
      <w:pPr>
        <w:rPr>
          <w:rFonts w:ascii="Consolas" w:hAnsi="Consolas"/>
        </w:rPr>
      </w:pPr>
      <w:r w:rsidRPr="00765E26">
        <w:rPr>
          <w:rFonts w:ascii="Consolas" w:hAnsi="Consolas"/>
        </w:rPr>
        <w:t xml:space="preserve">    bg="blue",</w:t>
      </w:r>
    </w:p>
    <w:p w14:paraId="4A3CC431" w14:textId="77777777" w:rsidR="00765E26" w:rsidRPr="00765E26" w:rsidRDefault="00765E26" w:rsidP="00765E26">
      <w:pPr>
        <w:rPr>
          <w:rFonts w:ascii="Consolas" w:hAnsi="Consolas"/>
        </w:rPr>
      </w:pPr>
      <w:r w:rsidRPr="00765E26">
        <w:rPr>
          <w:rFonts w:ascii="Consolas" w:hAnsi="Consolas"/>
        </w:rPr>
        <w:t xml:space="preserve">    fg="yellow",</w:t>
      </w:r>
    </w:p>
    <w:p w14:paraId="183F5D7A" w14:textId="4306588F" w:rsidR="00765E26" w:rsidRDefault="00765E26" w:rsidP="00765E26">
      <w:pPr>
        <w:rPr>
          <w:rFonts w:ascii="Consolas" w:hAnsi="Consolas"/>
        </w:rPr>
      </w:pPr>
      <w:r w:rsidRPr="00765E26">
        <w:rPr>
          <w:rFonts w:ascii="Consolas" w:hAnsi="Consolas"/>
        </w:rPr>
        <w:t>)</w:t>
      </w:r>
    </w:p>
    <w:p w14:paraId="658031B3" w14:textId="77777777" w:rsidR="00765E26" w:rsidRPr="00765E26" w:rsidRDefault="00765E26" w:rsidP="00765E26">
      <w:pPr>
        <w:rPr>
          <w:rFonts w:ascii="Consolas" w:hAnsi="Consolas"/>
        </w:rPr>
      </w:pPr>
    </w:p>
    <w:p w14:paraId="1D5B8FC6" w14:textId="51F1C459" w:rsidR="00765E26" w:rsidRPr="00765E26" w:rsidRDefault="00765E26" w:rsidP="00765E26">
      <w:r>
        <w:t>Here’s what the button looks like in a window:</w:t>
      </w:r>
    </w:p>
    <w:p w14:paraId="7AAF3A56" w14:textId="2F5DE0EA" w:rsidR="00E955F1" w:rsidRDefault="00E955F1" w:rsidP="00E955F1"/>
    <w:p w14:paraId="3F8A4B99" w14:textId="4BE90064" w:rsidR="00E955F1" w:rsidRDefault="00765E26" w:rsidP="00E955F1">
      <w:r>
        <w:rPr>
          <w:noProof/>
        </w:rPr>
        <w:drawing>
          <wp:inline distT="0" distB="0" distL="0" distR="0" wp14:anchorId="71BB496B" wp14:editId="38FC8E39">
            <wp:extent cx="2190750" cy="13811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90750" cy="1381125"/>
                    </a:xfrm>
                    <a:prstGeom prst="rect">
                      <a:avLst/>
                    </a:prstGeom>
                  </pic:spPr>
                </pic:pic>
              </a:graphicData>
            </a:graphic>
          </wp:inline>
        </w:drawing>
      </w:r>
    </w:p>
    <w:p w14:paraId="44C0D472" w14:textId="34A2E445" w:rsidR="00765E26" w:rsidRDefault="00765E26" w:rsidP="00E955F1"/>
    <w:p w14:paraId="7FFFF71B" w14:textId="0C78788B" w:rsidR="00765E26" w:rsidRDefault="00765E26" w:rsidP="00E955F1">
      <w:r w:rsidRPr="00765E26">
        <w:t>Pretty nifty! The next two widgets you’ll see are used to collect text input from a user.</w:t>
      </w:r>
    </w:p>
    <w:p w14:paraId="0ADB3E2D" w14:textId="77777777" w:rsidR="00765E26" w:rsidRDefault="00765E26" w:rsidP="00765E26">
      <w:pPr>
        <w:pStyle w:val="Heading2"/>
      </w:pPr>
      <w:r>
        <w:t>Getting User Input With Entry Widgets</w:t>
      </w:r>
    </w:p>
    <w:p w14:paraId="17ECE9BD" w14:textId="77777777" w:rsidR="00765E26" w:rsidRDefault="00765E26" w:rsidP="00765E26">
      <w:r>
        <w:t>When you need to get a little bit of text from a user, like a name or an email address, use an Entry widget. They display a small text box that the user can type some text into. Creating and styling an Entry widget works pretty much exactly like Label and Button widgets. For example, the following code creates a widget with a blue background, some yellow text, and a width of 50 text units:</w:t>
      </w:r>
    </w:p>
    <w:p w14:paraId="76CFC3A2" w14:textId="77777777" w:rsidR="00765E26" w:rsidRDefault="00765E26" w:rsidP="00765E26"/>
    <w:p w14:paraId="380D4A6D" w14:textId="04B5290B" w:rsidR="00765E26" w:rsidRDefault="00765E26" w:rsidP="00765E26">
      <w:pPr>
        <w:rPr>
          <w:rFonts w:ascii="Consolas" w:hAnsi="Consolas"/>
        </w:rPr>
      </w:pPr>
      <w:r w:rsidRPr="00765E26">
        <w:rPr>
          <w:rFonts w:ascii="Consolas" w:hAnsi="Consolas"/>
        </w:rPr>
        <w:t>entry = tk.Entry(fg="yellow", bg="blue", width=50)</w:t>
      </w:r>
    </w:p>
    <w:p w14:paraId="34F4357B" w14:textId="17B48927" w:rsidR="00765E26" w:rsidRDefault="00765E26" w:rsidP="00765E26">
      <w:pPr>
        <w:rPr>
          <w:rFonts w:ascii="Consolas" w:hAnsi="Consolas"/>
        </w:rPr>
      </w:pPr>
    </w:p>
    <w:p w14:paraId="1290B4EA" w14:textId="77777777" w:rsidR="00765E26" w:rsidRPr="00765E26" w:rsidRDefault="00765E26" w:rsidP="00765E26">
      <w:r w:rsidRPr="00765E26">
        <w:t>The interesting bit about Entry widgets isn’t how to style them, though. It’s how to use them to get input from a user. There are three main operations that you can perform with Entry widgets:</w:t>
      </w:r>
    </w:p>
    <w:p w14:paraId="54793C6A" w14:textId="77777777" w:rsidR="00765E26" w:rsidRPr="00765E26" w:rsidRDefault="00765E26" w:rsidP="00765E26">
      <w:pPr>
        <w:rPr>
          <w:rFonts w:ascii="Consolas" w:hAnsi="Consolas"/>
        </w:rPr>
      </w:pPr>
    </w:p>
    <w:p w14:paraId="4A0F8C51" w14:textId="77777777" w:rsidR="00765E26" w:rsidRPr="00765E26" w:rsidRDefault="00765E26" w:rsidP="00765E26">
      <w:pPr>
        <w:pStyle w:val="ListParagraph"/>
        <w:numPr>
          <w:ilvl w:val="0"/>
          <w:numId w:val="2"/>
        </w:numPr>
      </w:pPr>
      <w:r w:rsidRPr="00765E26">
        <w:t xml:space="preserve">Retrieving text with </w:t>
      </w:r>
      <w:r w:rsidRPr="00765E26">
        <w:rPr>
          <w:rFonts w:ascii="Consolas" w:hAnsi="Consolas"/>
        </w:rPr>
        <w:t>.get()</w:t>
      </w:r>
    </w:p>
    <w:p w14:paraId="5186E926" w14:textId="77777777" w:rsidR="00765E26" w:rsidRPr="00765E26" w:rsidRDefault="00765E26" w:rsidP="00765E26">
      <w:pPr>
        <w:pStyle w:val="ListParagraph"/>
        <w:numPr>
          <w:ilvl w:val="0"/>
          <w:numId w:val="2"/>
        </w:numPr>
      </w:pPr>
      <w:r w:rsidRPr="00765E26">
        <w:t xml:space="preserve">Deleting text with </w:t>
      </w:r>
      <w:r w:rsidRPr="00765E26">
        <w:rPr>
          <w:rFonts w:ascii="Consolas" w:hAnsi="Consolas"/>
        </w:rPr>
        <w:t>.delete()</w:t>
      </w:r>
    </w:p>
    <w:p w14:paraId="03FE4C01" w14:textId="4BB73A42" w:rsidR="00765E26" w:rsidRPr="00765E26" w:rsidRDefault="00765E26" w:rsidP="00765E26">
      <w:pPr>
        <w:pStyle w:val="ListParagraph"/>
        <w:numPr>
          <w:ilvl w:val="0"/>
          <w:numId w:val="2"/>
        </w:numPr>
      </w:pPr>
      <w:r w:rsidRPr="00765E26">
        <w:t xml:space="preserve">Inserting text with </w:t>
      </w:r>
      <w:r w:rsidRPr="00765E26">
        <w:rPr>
          <w:rFonts w:ascii="Consolas" w:hAnsi="Consolas"/>
        </w:rPr>
        <w:t>.insert()</w:t>
      </w:r>
    </w:p>
    <w:p w14:paraId="4F42E698" w14:textId="5E6C529C" w:rsidR="00765E26" w:rsidRDefault="00765E26" w:rsidP="00765E26"/>
    <w:p w14:paraId="7CAA112C" w14:textId="46A77FB9" w:rsidR="00765E26" w:rsidRDefault="00765E26" w:rsidP="00765E26">
      <w:r w:rsidRPr="00765E26">
        <w:t>The best way to get an understanding of Entry widgets is to create one and interact with it. Open up a Python shell and follow along with the examples in this section. First, import tkinter and create a new window:</w:t>
      </w:r>
    </w:p>
    <w:p w14:paraId="22DBA5B7" w14:textId="5F711839" w:rsidR="00765E26" w:rsidRDefault="00765E26" w:rsidP="00765E26"/>
    <w:p w14:paraId="0B500A09" w14:textId="1029C626" w:rsidR="00765E26" w:rsidRPr="00765E26" w:rsidRDefault="00765E26" w:rsidP="00765E26">
      <w:pPr>
        <w:rPr>
          <w:rFonts w:ascii="Consolas" w:hAnsi="Consolas"/>
        </w:rPr>
      </w:pPr>
      <w:r w:rsidRPr="00765E26">
        <w:rPr>
          <w:rFonts w:ascii="Consolas" w:hAnsi="Consolas"/>
        </w:rPr>
        <w:t>import tkinter as tk</w:t>
      </w:r>
    </w:p>
    <w:p w14:paraId="189DA9A7" w14:textId="2DA35169" w:rsidR="00765E26" w:rsidRPr="00765E26" w:rsidRDefault="00765E26" w:rsidP="00765E26">
      <w:pPr>
        <w:rPr>
          <w:rFonts w:ascii="Consolas" w:hAnsi="Consolas"/>
        </w:rPr>
      </w:pPr>
      <w:r w:rsidRPr="00765E26">
        <w:rPr>
          <w:rFonts w:ascii="Consolas" w:hAnsi="Consolas"/>
        </w:rPr>
        <w:t>window = tk.Tk()</w:t>
      </w:r>
    </w:p>
    <w:p w14:paraId="1CEE8F9F" w14:textId="77777777" w:rsidR="00765E26" w:rsidRDefault="00765E26" w:rsidP="00765E26"/>
    <w:p w14:paraId="10BB2C22" w14:textId="00388E9A" w:rsidR="00765E26" w:rsidRDefault="00765E26" w:rsidP="00765E26">
      <w:r>
        <w:t>Now create a Label and an Entry widget:</w:t>
      </w:r>
    </w:p>
    <w:p w14:paraId="14C35CD3" w14:textId="25CCCAF2" w:rsidR="00765E26" w:rsidRDefault="00765E26" w:rsidP="00765E26"/>
    <w:p w14:paraId="21F4AF09" w14:textId="6D76E60F" w:rsidR="00765E26" w:rsidRPr="00765E26" w:rsidRDefault="00765E26" w:rsidP="00765E26">
      <w:pPr>
        <w:rPr>
          <w:rFonts w:ascii="Consolas" w:hAnsi="Consolas"/>
        </w:rPr>
      </w:pPr>
      <w:r w:rsidRPr="00765E26">
        <w:rPr>
          <w:rFonts w:ascii="Consolas" w:hAnsi="Consolas"/>
        </w:rPr>
        <w:t>label = tk.Label(text="Name")</w:t>
      </w:r>
    </w:p>
    <w:p w14:paraId="3C9261EA" w14:textId="0564C124" w:rsidR="00765E26" w:rsidRPr="00765E26" w:rsidRDefault="00765E26" w:rsidP="00765E26">
      <w:pPr>
        <w:rPr>
          <w:rFonts w:ascii="Consolas" w:hAnsi="Consolas"/>
        </w:rPr>
      </w:pPr>
      <w:r w:rsidRPr="00765E26">
        <w:rPr>
          <w:rFonts w:ascii="Consolas" w:hAnsi="Consolas"/>
        </w:rPr>
        <w:t>entry = tk.Entry()</w:t>
      </w:r>
    </w:p>
    <w:p w14:paraId="39DECF7A" w14:textId="75B06427" w:rsidR="00E955F1" w:rsidRDefault="00E955F1" w:rsidP="00E955F1">
      <w:pPr>
        <w:rPr>
          <w:rFonts w:ascii="Consolas" w:hAnsi="Consolas" w:cs="Arial"/>
        </w:rPr>
      </w:pPr>
    </w:p>
    <w:p w14:paraId="0AFF24F5" w14:textId="451C58C8" w:rsidR="00765E26" w:rsidRDefault="00765E26" w:rsidP="00765E26">
      <w:r w:rsidRPr="00765E26">
        <w:t>The Label describes what sort of text should go in the Entry widget. It doesn’t enforce any sort of requirements on the Entry, but it tells the user what your program expects them to put there. You need to .pack() the widgets into the window so that they’re visible:</w:t>
      </w:r>
    </w:p>
    <w:p w14:paraId="6B86C732" w14:textId="2C94C180" w:rsidR="00765E26" w:rsidRDefault="00765E26" w:rsidP="00765E26"/>
    <w:p w14:paraId="5CDED42D" w14:textId="055246F1" w:rsidR="00765E26" w:rsidRPr="00765E26" w:rsidRDefault="00765E26" w:rsidP="00765E26">
      <w:pPr>
        <w:rPr>
          <w:rFonts w:ascii="Consolas" w:hAnsi="Consolas"/>
        </w:rPr>
      </w:pPr>
      <w:r w:rsidRPr="00765E26">
        <w:rPr>
          <w:rFonts w:ascii="Consolas" w:hAnsi="Consolas"/>
        </w:rPr>
        <w:t>label.pack()</w:t>
      </w:r>
    </w:p>
    <w:p w14:paraId="61D01A8C" w14:textId="40783C41" w:rsidR="00765E26" w:rsidRDefault="00765E26" w:rsidP="00765E26">
      <w:pPr>
        <w:rPr>
          <w:rFonts w:ascii="Consolas" w:hAnsi="Consolas"/>
        </w:rPr>
      </w:pPr>
      <w:r w:rsidRPr="00765E26">
        <w:rPr>
          <w:rFonts w:ascii="Consolas" w:hAnsi="Consolas"/>
        </w:rPr>
        <w:t>entry.pack()</w:t>
      </w:r>
    </w:p>
    <w:p w14:paraId="1D3D2BA7" w14:textId="4EC063EF" w:rsidR="00765E26" w:rsidRDefault="00765E26" w:rsidP="00765E26">
      <w:pPr>
        <w:rPr>
          <w:rFonts w:ascii="Consolas" w:hAnsi="Consolas"/>
        </w:rPr>
      </w:pPr>
    </w:p>
    <w:p w14:paraId="45C69F7E" w14:textId="2C000B0C" w:rsidR="00765E26" w:rsidRDefault="00765E26" w:rsidP="00765E26">
      <w:r w:rsidRPr="00765E26">
        <w:t>Here’s what that looks like:</w:t>
      </w:r>
    </w:p>
    <w:p w14:paraId="18B4A234" w14:textId="64BF6C5F" w:rsidR="00765E26" w:rsidRDefault="00765E26" w:rsidP="00765E26"/>
    <w:p w14:paraId="1EAD5D4B" w14:textId="53C2AFB9" w:rsidR="00765E26" w:rsidRDefault="00765E26" w:rsidP="00765E26">
      <w:r>
        <w:rPr>
          <w:noProof/>
        </w:rPr>
        <w:drawing>
          <wp:inline distT="0" distB="0" distL="0" distR="0" wp14:anchorId="31D3A7C9" wp14:editId="1FD89B18">
            <wp:extent cx="1466850" cy="8953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466850" cy="895350"/>
                    </a:xfrm>
                    <a:prstGeom prst="rect">
                      <a:avLst/>
                    </a:prstGeom>
                  </pic:spPr>
                </pic:pic>
              </a:graphicData>
            </a:graphic>
          </wp:inline>
        </w:drawing>
      </w:r>
    </w:p>
    <w:p w14:paraId="6EDC3B66" w14:textId="6C34608C" w:rsidR="00765E26" w:rsidRDefault="00765E26" w:rsidP="00765E26"/>
    <w:p w14:paraId="3828300E" w14:textId="77777777" w:rsidR="00765E26" w:rsidRDefault="00765E26" w:rsidP="00765E26">
      <w:r>
        <w:t>Notice that Tkinter automatically centers the Label above the Entry widget in the window. This is a feature of .pack(), which you’ll learn more about in later sections.</w:t>
      </w:r>
    </w:p>
    <w:p w14:paraId="78C85C2E" w14:textId="77777777" w:rsidR="00765E26" w:rsidRDefault="00765E26" w:rsidP="00765E26"/>
    <w:p w14:paraId="3068CAA7" w14:textId="4744F7CC" w:rsidR="00765E26" w:rsidRDefault="00765E26" w:rsidP="00765E26">
      <w:r>
        <w:t>Click inside the Entry widget with your mouse and type "Real Python":</w:t>
      </w:r>
    </w:p>
    <w:p w14:paraId="3BE31FFB" w14:textId="134EB5FB" w:rsidR="00765E26" w:rsidRDefault="00765E26" w:rsidP="00765E26"/>
    <w:p w14:paraId="4DA810D6" w14:textId="5E38CC06" w:rsidR="00765E26" w:rsidRDefault="00765E26" w:rsidP="00765E26">
      <w:r>
        <w:rPr>
          <w:noProof/>
        </w:rPr>
        <w:drawing>
          <wp:inline distT="0" distB="0" distL="0" distR="0" wp14:anchorId="57C956BF" wp14:editId="6211C17D">
            <wp:extent cx="1590675" cy="9144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590675" cy="914400"/>
                    </a:xfrm>
                    <a:prstGeom prst="rect">
                      <a:avLst/>
                    </a:prstGeom>
                  </pic:spPr>
                </pic:pic>
              </a:graphicData>
            </a:graphic>
          </wp:inline>
        </w:drawing>
      </w:r>
    </w:p>
    <w:p w14:paraId="43F7E66F" w14:textId="6BA9E211" w:rsidR="00765E26" w:rsidRDefault="00765E26" w:rsidP="00765E26"/>
    <w:p w14:paraId="6F52A5A0" w14:textId="2104C002" w:rsidR="00765E26" w:rsidRDefault="00765E26" w:rsidP="00765E26">
      <w:r w:rsidRPr="00765E26">
        <w:t>Now you’ve got some text entered into the Entry widget, but that text hasn’t been sent to your program yet. You can use .get() to retrieve the text and assign it to a variable called name:</w:t>
      </w:r>
    </w:p>
    <w:p w14:paraId="4E46D3D5" w14:textId="0E397AAF" w:rsidR="00765E26" w:rsidRDefault="00765E26" w:rsidP="00765E26"/>
    <w:p w14:paraId="4C06ADAD" w14:textId="5FAC6600" w:rsidR="00765E26" w:rsidRPr="00765E26" w:rsidRDefault="00765E26" w:rsidP="00765E26">
      <w:pPr>
        <w:rPr>
          <w:rFonts w:ascii="Consolas" w:hAnsi="Consolas"/>
        </w:rPr>
      </w:pPr>
      <w:r w:rsidRPr="00765E26">
        <w:rPr>
          <w:rFonts w:ascii="Consolas" w:hAnsi="Consolas"/>
        </w:rPr>
        <w:t>name = entry.get()</w:t>
      </w:r>
    </w:p>
    <w:p w14:paraId="3741ADD9" w14:textId="21B0841B" w:rsidR="00765E26" w:rsidRPr="00765E26" w:rsidRDefault="00765E26" w:rsidP="00765E26">
      <w:pPr>
        <w:rPr>
          <w:rFonts w:ascii="Consolas" w:hAnsi="Consolas"/>
        </w:rPr>
      </w:pPr>
      <w:r w:rsidRPr="00765E26">
        <w:rPr>
          <w:rFonts w:ascii="Consolas" w:hAnsi="Consolas"/>
        </w:rPr>
        <w:t>name</w:t>
      </w:r>
      <w:r w:rsidR="00D72387">
        <w:rPr>
          <w:rFonts w:ascii="Consolas" w:hAnsi="Consolas"/>
        </w:rPr>
        <w:t xml:space="preserve"> =&gt;</w:t>
      </w:r>
    </w:p>
    <w:p w14:paraId="4E24390E" w14:textId="298C0B66" w:rsidR="00765E26" w:rsidRDefault="00765E26" w:rsidP="00765E26">
      <w:pPr>
        <w:rPr>
          <w:rFonts w:ascii="Consolas" w:hAnsi="Consolas"/>
        </w:rPr>
      </w:pPr>
      <w:r w:rsidRPr="00765E26">
        <w:rPr>
          <w:rFonts w:ascii="Consolas" w:hAnsi="Consolas"/>
        </w:rPr>
        <w:t>'Real Python'</w:t>
      </w:r>
    </w:p>
    <w:p w14:paraId="7C9E1082" w14:textId="56EC3DDE" w:rsidR="00765E26" w:rsidRDefault="00765E26" w:rsidP="00765E26">
      <w:pPr>
        <w:rPr>
          <w:rFonts w:ascii="Consolas" w:hAnsi="Consolas"/>
        </w:rPr>
      </w:pPr>
    </w:p>
    <w:p w14:paraId="400E4431" w14:textId="068FE452" w:rsidR="00765E26" w:rsidRDefault="00765E26" w:rsidP="00765E26">
      <w:r w:rsidRPr="00765E26">
        <w:t>You can .delete() text as well. This method takes an integer argument that tells Python which character to remove. For example, the code block below shows how .delete(0) deletes the first character from the Entry:</w:t>
      </w:r>
    </w:p>
    <w:p w14:paraId="5936CF64" w14:textId="26BF129C" w:rsidR="00765E26" w:rsidRDefault="00765E26" w:rsidP="00765E26"/>
    <w:p w14:paraId="107FAD40" w14:textId="5681573C" w:rsidR="00765E26" w:rsidRPr="00765E26" w:rsidRDefault="00765E26" w:rsidP="00765E26">
      <w:pPr>
        <w:rPr>
          <w:rFonts w:ascii="Consolas" w:hAnsi="Consolas"/>
        </w:rPr>
      </w:pPr>
      <w:r w:rsidRPr="00765E26">
        <w:rPr>
          <w:rFonts w:ascii="Consolas" w:hAnsi="Consolas"/>
        </w:rPr>
        <w:t>entry.delete(0)</w:t>
      </w:r>
    </w:p>
    <w:p w14:paraId="08F51B98" w14:textId="77777777" w:rsidR="00765E26" w:rsidRDefault="00765E26" w:rsidP="00765E26"/>
    <w:p w14:paraId="0B39B800" w14:textId="3E3048CC" w:rsidR="00765E26" w:rsidRDefault="00765E26" w:rsidP="00765E26">
      <w:r>
        <w:t>The text remaining in the widget is now "eal Python":</w:t>
      </w:r>
    </w:p>
    <w:p w14:paraId="5D6584E3" w14:textId="1AA7DCF2" w:rsidR="00765E26" w:rsidRDefault="00765E26" w:rsidP="00765E26"/>
    <w:p w14:paraId="34D3F9A5" w14:textId="4E5A742F" w:rsidR="00765E26" w:rsidRDefault="00765E26" w:rsidP="00765E26">
      <w:r>
        <w:rPr>
          <w:noProof/>
        </w:rPr>
        <w:drawing>
          <wp:inline distT="0" distB="0" distL="0" distR="0" wp14:anchorId="76E3F5B3" wp14:editId="2255BDAE">
            <wp:extent cx="1647825" cy="8572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647825" cy="857250"/>
                    </a:xfrm>
                    <a:prstGeom prst="rect">
                      <a:avLst/>
                    </a:prstGeom>
                  </pic:spPr>
                </pic:pic>
              </a:graphicData>
            </a:graphic>
          </wp:inline>
        </w:drawing>
      </w:r>
    </w:p>
    <w:p w14:paraId="7F27FCD9" w14:textId="50F8B338" w:rsidR="00765E26" w:rsidRDefault="00765E26" w:rsidP="00765E26"/>
    <w:p w14:paraId="7955F52B" w14:textId="77777777" w:rsidR="00765E26" w:rsidRDefault="00765E26" w:rsidP="00765E26">
      <w:r>
        <w:t>Note that, just like Python string objects, text in an Entry widget is indexed starting with 0.</w:t>
      </w:r>
    </w:p>
    <w:p w14:paraId="71AB59A5" w14:textId="77777777" w:rsidR="00765E26" w:rsidRDefault="00765E26" w:rsidP="00765E26"/>
    <w:p w14:paraId="700049E7" w14:textId="2246953B" w:rsidR="00765E26" w:rsidRDefault="00765E26" w:rsidP="00765E26">
      <w:r>
        <w:t>If you need to remove several characters from an Entry, then pass a second integer argument to .delete() indicating the index of the character where deletion should stop. For example, the following code deletes the first four letters in the Entry:</w:t>
      </w:r>
    </w:p>
    <w:p w14:paraId="08D7C29E" w14:textId="5851D421" w:rsidR="00D72387" w:rsidRDefault="00D72387" w:rsidP="00765E26"/>
    <w:p w14:paraId="1937B65D" w14:textId="23425449" w:rsidR="00D72387" w:rsidRPr="00D72387" w:rsidRDefault="00D72387" w:rsidP="00D72387">
      <w:pPr>
        <w:rPr>
          <w:rFonts w:ascii="Consolas" w:hAnsi="Consolas"/>
        </w:rPr>
      </w:pPr>
      <w:r w:rsidRPr="00D72387">
        <w:rPr>
          <w:rFonts w:ascii="Consolas" w:hAnsi="Consolas"/>
        </w:rPr>
        <w:t>entry.delete(0, 4)</w:t>
      </w:r>
    </w:p>
    <w:p w14:paraId="42A83A6E" w14:textId="77777777" w:rsidR="00D72387" w:rsidRDefault="00D72387" w:rsidP="00D72387"/>
    <w:p w14:paraId="5643E0AF" w14:textId="095BD68B" w:rsidR="00D72387" w:rsidRPr="00765E26" w:rsidRDefault="00D72387" w:rsidP="00D72387">
      <w:r>
        <w:t>The remaining text now reads "Python"</w:t>
      </w:r>
    </w:p>
    <w:p w14:paraId="741518DB" w14:textId="0BC8D409" w:rsidR="00E955F1" w:rsidRDefault="00E955F1" w:rsidP="00E955F1">
      <w:pPr>
        <w:rPr>
          <w:rFonts w:ascii="Consolas" w:hAnsi="Consolas" w:cs="Arial"/>
        </w:rPr>
      </w:pPr>
    </w:p>
    <w:p w14:paraId="327B07AE" w14:textId="503D0488" w:rsidR="00D72387" w:rsidRDefault="00D72387" w:rsidP="00E955F1">
      <w:pPr>
        <w:rPr>
          <w:rFonts w:ascii="Consolas" w:hAnsi="Consolas" w:cs="Arial"/>
        </w:rPr>
      </w:pPr>
      <w:r>
        <w:rPr>
          <w:noProof/>
        </w:rPr>
        <w:lastRenderedPageBreak/>
        <w:drawing>
          <wp:inline distT="0" distB="0" distL="0" distR="0" wp14:anchorId="79B0AE60" wp14:editId="0A1E8766">
            <wp:extent cx="1657350" cy="914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657350" cy="914400"/>
                    </a:xfrm>
                    <a:prstGeom prst="rect">
                      <a:avLst/>
                    </a:prstGeom>
                  </pic:spPr>
                </pic:pic>
              </a:graphicData>
            </a:graphic>
          </wp:inline>
        </w:drawing>
      </w:r>
    </w:p>
    <w:p w14:paraId="4FE3C340" w14:textId="4DD959A7" w:rsidR="00D72387" w:rsidRDefault="00D72387" w:rsidP="00E955F1">
      <w:pPr>
        <w:rPr>
          <w:rFonts w:ascii="Consolas" w:hAnsi="Consolas" w:cs="Arial"/>
        </w:rPr>
      </w:pPr>
    </w:p>
    <w:p w14:paraId="26513E5A" w14:textId="6E97A9E1" w:rsidR="00D72387" w:rsidRDefault="00D72387" w:rsidP="00D72387">
      <w:r w:rsidRPr="00D72387">
        <w:t>Entry.delete() works just like string slicing. The first argument determines the starting index, and the deletion continues up to but not including the index passed as the second argument. Use the special constant tk.END for the second argument of .delete() to remove all text in an Entry:</w:t>
      </w:r>
    </w:p>
    <w:p w14:paraId="4B5D1094" w14:textId="4C51E7A4" w:rsidR="00D72387" w:rsidRDefault="00D72387" w:rsidP="00D72387"/>
    <w:p w14:paraId="7D304B4D" w14:textId="4ACD12C4" w:rsidR="00D72387" w:rsidRDefault="00D72387" w:rsidP="00D72387">
      <w:pPr>
        <w:rPr>
          <w:rFonts w:ascii="Consolas" w:hAnsi="Consolas"/>
        </w:rPr>
      </w:pPr>
      <w:r w:rsidRPr="00D72387">
        <w:rPr>
          <w:rFonts w:ascii="Consolas" w:hAnsi="Consolas"/>
        </w:rPr>
        <w:t>entry.delete(0, tk.END)</w:t>
      </w:r>
    </w:p>
    <w:p w14:paraId="3855BFD2" w14:textId="4CACB43A" w:rsidR="00D72387" w:rsidRDefault="00D72387" w:rsidP="00D72387">
      <w:pPr>
        <w:rPr>
          <w:rFonts w:ascii="Consolas" w:hAnsi="Consolas"/>
        </w:rPr>
      </w:pPr>
    </w:p>
    <w:p w14:paraId="188B0637" w14:textId="53FDFF34" w:rsidR="00D72387" w:rsidRDefault="00D72387" w:rsidP="00D72387">
      <w:r w:rsidRPr="00D72387">
        <w:t>You’ll now see a blank text box:</w:t>
      </w:r>
    </w:p>
    <w:p w14:paraId="5234549E" w14:textId="3C9F0C5D" w:rsidR="00D72387" w:rsidRDefault="00D72387" w:rsidP="00D72387"/>
    <w:p w14:paraId="3CAA12E5" w14:textId="3250BDDF" w:rsidR="00D72387" w:rsidRDefault="00D72387" w:rsidP="00D72387">
      <w:r>
        <w:rPr>
          <w:noProof/>
        </w:rPr>
        <w:drawing>
          <wp:inline distT="0" distB="0" distL="0" distR="0" wp14:anchorId="4EB5E476" wp14:editId="330A6EFD">
            <wp:extent cx="1600200" cy="990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600200" cy="990600"/>
                    </a:xfrm>
                    <a:prstGeom prst="rect">
                      <a:avLst/>
                    </a:prstGeom>
                  </pic:spPr>
                </pic:pic>
              </a:graphicData>
            </a:graphic>
          </wp:inline>
        </w:drawing>
      </w:r>
    </w:p>
    <w:p w14:paraId="5E90E54F" w14:textId="48FC2B7B" w:rsidR="00D72387" w:rsidRDefault="00D72387" w:rsidP="00D72387"/>
    <w:p w14:paraId="0D1CDE63" w14:textId="15357F1C" w:rsidR="00D72387" w:rsidRDefault="00D72387" w:rsidP="00D72387">
      <w:r w:rsidRPr="00D72387">
        <w:t>On the opposite end of the spectrum, you can also .insert() text into an Entry widget:</w:t>
      </w:r>
    </w:p>
    <w:p w14:paraId="405A080C" w14:textId="58F39B03" w:rsidR="00D72387" w:rsidRDefault="00D72387" w:rsidP="00D72387"/>
    <w:p w14:paraId="148E9616" w14:textId="095DE4B3" w:rsidR="00D72387" w:rsidRDefault="00D72387" w:rsidP="00D72387">
      <w:pPr>
        <w:rPr>
          <w:rFonts w:ascii="Consolas" w:hAnsi="Consolas"/>
        </w:rPr>
      </w:pPr>
      <w:r w:rsidRPr="00D72387">
        <w:rPr>
          <w:rFonts w:ascii="Consolas" w:hAnsi="Consolas"/>
        </w:rPr>
        <w:t>entry.insert(0, "Python")</w:t>
      </w:r>
    </w:p>
    <w:p w14:paraId="721B5B2D" w14:textId="1E85B760" w:rsidR="00D72387" w:rsidRDefault="00D72387" w:rsidP="00D72387">
      <w:pPr>
        <w:rPr>
          <w:rFonts w:ascii="Consolas" w:hAnsi="Consolas"/>
        </w:rPr>
      </w:pPr>
    </w:p>
    <w:p w14:paraId="0AD89241" w14:textId="791CBD37" w:rsidR="00D72387" w:rsidRDefault="00D72387" w:rsidP="00D72387">
      <w:r w:rsidRPr="00D72387">
        <w:t>The window now looks like this:</w:t>
      </w:r>
    </w:p>
    <w:p w14:paraId="5E93D307" w14:textId="68138AAF" w:rsidR="00D72387" w:rsidRDefault="00D72387" w:rsidP="00D72387"/>
    <w:p w14:paraId="50BC3EEE" w14:textId="0FF7B8EA" w:rsidR="00D72387" w:rsidRDefault="00D72387" w:rsidP="00D72387">
      <w:r>
        <w:rPr>
          <w:noProof/>
        </w:rPr>
        <w:drawing>
          <wp:inline distT="0" distB="0" distL="0" distR="0" wp14:anchorId="7F69CC69" wp14:editId="18D3C9F7">
            <wp:extent cx="1657350" cy="9715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657350" cy="971550"/>
                    </a:xfrm>
                    <a:prstGeom prst="rect">
                      <a:avLst/>
                    </a:prstGeom>
                  </pic:spPr>
                </pic:pic>
              </a:graphicData>
            </a:graphic>
          </wp:inline>
        </w:drawing>
      </w:r>
    </w:p>
    <w:p w14:paraId="2D7D949E" w14:textId="035E9E31" w:rsidR="00D72387" w:rsidRDefault="00D72387" w:rsidP="00D72387"/>
    <w:p w14:paraId="5FE772A0" w14:textId="76E28257" w:rsidR="00D72387" w:rsidRDefault="00D72387" w:rsidP="00D72387">
      <w:r w:rsidRPr="00D72387">
        <w:t>The first argument tells .insert() where to insert the text. If there is no text in the Entry, then the new text will always be inserted at the beginning of the widget, no matter what value you pass as the first argument. For example, calling .insert() with 100 as the first argument instead of 0, as you did above, would have generated the same output.</w:t>
      </w:r>
    </w:p>
    <w:p w14:paraId="6AAF4262" w14:textId="60929054" w:rsidR="00D72387" w:rsidRDefault="00D72387" w:rsidP="00D72387"/>
    <w:p w14:paraId="71B7C17A" w14:textId="05BF9193" w:rsidR="00D72387" w:rsidRDefault="00D72387" w:rsidP="00D72387">
      <w:r w:rsidRPr="00D72387">
        <w:t>If an Entry already contains some text, then .insert() will insert the new text at the specified position and shift all existing text to the right:</w:t>
      </w:r>
    </w:p>
    <w:p w14:paraId="21405CCA" w14:textId="3D34878D" w:rsidR="00D72387" w:rsidRDefault="00D72387" w:rsidP="00D72387"/>
    <w:p w14:paraId="3F6136A8" w14:textId="5A265287" w:rsidR="00D72387" w:rsidRPr="00D72387" w:rsidRDefault="00D72387" w:rsidP="00D72387">
      <w:pPr>
        <w:rPr>
          <w:rFonts w:ascii="Consolas" w:hAnsi="Consolas"/>
        </w:rPr>
      </w:pPr>
      <w:r w:rsidRPr="00D72387">
        <w:rPr>
          <w:rFonts w:ascii="Consolas" w:hAnsi="Consolas"/>
        </w:rPr>
        <w:t>entry.insert(0, "Real")</w:t>
      </w:r>
    </w:p>
    <w:p w14:paraId="20AD617D" w14:textId="77777777" w:rsidR="00D72387" w:rsidRDefault="00D72387" w:rsidP="00D72387"/>
    <w:p w14:paraId="2B100E15" w14:textId="52F0724E" w:rsidR="00D72387" w:rsidRDefault="00D72387" w:rsidP="00D72387">
      <w:r w:rsidRPr="00D72387">
        <w:t>The widget text now reads "Real Python":</w:t>
      </w:r>
    </w:p>
    <w:p w14:paraId="6D5DEC61" w14:textId="77777777" w:rsidR="00D72387" w:rsidRDefault="00D72387" w:rsidP="00D72387"/>
    <w:p w14:paraId="691E8C44" w14:textId="47424178" w:rsidR="00D72387" w:rsidRDefault="00D72387" w:rsidP="00D72387">
      <w:r>
        <w:rPr>
          <w:noProof/>
        </w:rPr>
        <w:drawing>
          <wp:inline distT="0" distB="0" distL="0" distR="0" wp14:anchorId="044B9A8A" wp14:editId="63746464">
            <wp:extent cx="1552575" cy="8953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552575" cy="895350"/>
                    </a:xfrm>
                    <a:prstGeom prst="rect">
                      <a:avLst/>
                    </a:prstGeom>
                  </pic:spPr>
                </pic:pic>
              </a:graphicData>
            </a:graphic>
          </wp:inline>
        </w:drawing>
      </w:r>
    </w:p>
    <w:p w14:paraId="53D678BA" w14:textId="74990F50" w:rsidR="00D72387" w:rsidRDefault="00D72387" w:rsidP="00D72387"/>
    <w:p w14:paraId="43FB499B" w14:textId="12BAD2FE" w:rsidR="00D72387" w:rsidRDefault="00D72387" w:rsidP="00D72387">
      <w:r w:rsidRPr="00D72387">
        <w:lastRenderedPageBreak/>
        <w:t>Entry widgets are great for capturing small amounts of text from a user, but because they’re only displayed on a single line, they’re not ideal for gathering large amounts of text. That’s where Text widgets come in!</w:t>
      </w:r>
    </w:p>
    <w:p w14:paraId="305F6112" w14:textId="3282DDE0" w:rsidR="00D72387" w:rsidRDefault="00D72387" w:rsidP="00D72387">
      <w:pPr>
        <w:pStyle w:val="Heading2"/>
      </w:pPr>
      <w:r w:rsidRPr="00D72387">
        <w:t>Getting Multiline User Input With Text Widgets</w:t>
      </w:r>
    </w:p>
    <w:p w14:paraId="6186A647" w14:textId="09BBFBFE" w:rsidR="000138B8" w:rsidRDefault="000138B8" w:rsidP="000138B8">
      <w:r w:rsidRPr="000138B8">
        <w:t>Text widgets are used for entering text, just like Entry widgets. The difference is that Text widgets may contain multiple lines of text. With a Text widget, a user can input a whole paragraph or even several pages of text! Just like Entry widgets, there are three main operations you can perform with Text widgets:</w:t>
      </w:r>
    </w:p>
    <w:p w14:paraId="0BBEF48D" w14:textId="37B87E52" w:rsidR="000138B8" w:rsidRDefault="000138B8" w:rsidP="000138B8"/>
    <w:p w14:paraId="725433EC" w14:textId="77777777" w:rsidR="000138B8" w:rsidRDefault="000138B8" w:rsidP="000138B8">
      <w:pPr>
        <w:pStyle w:val="ListParagraph"/>
        <w:numPr>
          <w:ilvl w:val="0"/>
          <w:numId w:val="3"/>
        </w:numPr>
      </w:pPr>
      <w:r>
        <w:t>Retrieve text with .get()</w:t>
      </w:r>
    </w:p>
    <w:p w14:paraId="2358D880" w14:textId="77777777" w:rsidR="000138B8" w:rsidRDefault="000138B8" w:rsidP="000138B8">
      <w:pPr>
        <w:pStyle w:val="ListParagraph"/>
        <w:numPr>
          <w:ilvl w:val="0"/>
          <w:numId w:val="3"/>
        </w:numPr>
      </w:pPr>
      <w:r>
        <w:t>Delete text with .delete()</w:t>
      </w:r>
    </w:p>
    <w:p w14:paraId="3BD2D300" w14:textId="2CD02527" w:rsidR="000138B8" w:rsidRDefault="000138B8" w:rsidP="000138B8">
      <w:pPr>
        <w:pStyle w:val="ListParagraph"/>
        <w:numPr>
          <w:ilvl w:val="0"/>
          <w:numId w:val="3"/>
        </w:numPr>
      </w:pPr>
      <w:r>
        <w:t>Insert text with .insert()</w:t>
      </w:r>
    </w:p>
    <w:p w14:paraId="482E2135" w14:textId="72E0EF9A" w:rsidR="000138B8" w:rsidRDefault="000138B8" w:rsidP="000138B8"/>
    <w:p w14:paraId="3A54DE4F" w14:textId="650067EE" w:rsidR="000138B8" w:rsidRDefault="000138B8" w:rsidP="000138B8">
      <w:r w:rsidRPr="000138B8">
        <w:t>Although the method names are the same as the Entry methods, they work a bit differently. It’s time to get your hands dirty by creating a Text widget and seeing what all it can do.</w:t>
      </w:r>
    </w:p>
    <w:p w14:paraId="5B9FF12C" w14:textId="21F40B6A" w:rsidR="000138B8" w:rsidRDefault="000138B8" w:rsidP="000138B8"/>
    <w:p w14:paraId="559E55E4" w14:textId="77777777" w:rsidR="00254D3D" w:rsidRDefault="00254D3D" w:rsidP="00254D3D">
      <w:r>
        <w:t>Note: Do you still have the window from the previous section open?</w:t>
      </w:r>
    </w:p>
    <w:p w14:paraId="3651DDBA" w14:textId="77777777" w:rsidR="00254D3D" w:rsidRDefault="00254D3D" w:rsidP="00254D3D"/>
    <w:p w14:paraId="7DB3F07F" w14:textId="77777777" w:rsidR="00254D3D" w:rsidRDefault="00254D3D" w:rsidP="00254D3D">
      <w:r>
        <w:t>If so, then you can close it by executing the following:</w:t>
      </w:r>
    </w:p>
    <w:p w14:paraId="7B1E46B9" w14:textId="77777777" w:rsidR="00254D3D" w:rsidRDefault="00254D3D" w:rsidP="00254D3D"/>
    <w:p w14:paraId="538C1A85" w14:textId="03CABC93" w:rsidR="00254D3D" w:rsidRDefault="00254D3D" w:rsidP="00254D3D">
      <w:pPr>
        <w:rPr>
          <w:rFonts w:ascii="Consolas" w:hAnsi="Consolas"/>
        </w:rPr>
      </w:pPr>
      <w:r w:rsidRPr="00254D3D">
        <w:rPr>
          <w:rFonts w:ascii="Consolas" w:hAnsi="Consolas"/>
        </w:rPr>
        <w:t>window.destroy()</w:t>
      </w:r>
    </w:p>
    <w:p w14:paraId="13B0F3B3" w14:textId="77777777" w:rsidR="00254D3D" w:rsidRPr="00254D3D" w:rsidRDefault="00254D3D" w:rsidP="00254D3D">
      <w:pPr>
        <w:rPr>
          <w:rFonts w:ascii="Consolas" w:hAnsi="Consolas"/>
        </w:rPr>
      </w:pPr>
    </w:p>
    <w:p w14:paraId="40E24F23" w14:textId="77777777" w:rsidR="00254D3D" w:rsidRDefault="00254D3D" w:rsidP="00254D3D">
      <w:r>
        <w:t>You can also close it manually by clicking the Close button.</w:t>
      </w:r>
    </w:p>
    <w:p w14:paraId="4502BDFE" w14:textId="77777777" w:rsidR="00254D3D" w:rsidRDefault="00254D3D" w:rsidP="00254D3D"/>
    <w:p w14:paraId="153F8FAB" w14:textId="77777777" w:rsidR="00254D3D" w:rsidRDefault="00254D3D" w:rsidP="00254D3D">
      <w:r>
        <w:t>In your Python shell, create a new blank window and .pack() a Text() widget into it:</w:t>
      </w:r>
    </w:p>
    <w:p w14:paraId="42775728" w14:textId="77777777" w:rsidR="00254D3D" w:rsidRDefault="00254D3D" w:rsidP="00254D3D"/>
    <w:p w14:paraId="775770AB" w14:textId="316814ED" w:rsidR="00254D3D" w:rsidRPr="00254D3D" w:rsidRDefault="00254D3D" w:rsidP="00254D3D">
      <w:pPr>
        <w:rPr>
          <w:rFonts w:ascii="Consolas" w:hAnsi="Consolas"/>
        </w:rPr>
      </w:pPr>
      <w:r w:rsidRPr="00254D3D">
        <w:rPr>
          <w:rFonts w:ascii="Consolas" w:hAnsi="Consolas"/>
        </w:rPr>
        <w:t>window = tk.Tk()</w:t>
      </w:r>
    </w:p>
    <w:p w14:paraId="708A59D6" w14:textId="77CD7F59" w:rsidR="00254D3D" w:rsidRPr="00254D3D" w:rsidRDefault="00254D3D" w:rsidP="00254D3D">
      <w:pPr>
        <w:rPr>
          <w:rFonts w:ascii="Consolas" w:hAnsi="Consolas"/>
        </w:rPr>
      </w:pPr>
      <w:r w:rsidRPr="00254D3D">
        <w:rPr>
          <w:rFonts w:ascii="Consolas" w:hAnsi="Consolas"/>
        </w:rPr>
        <w:t>text_box = tk.Text()</w:t>
      </w:r>
    </w:p>
    <w:p w14:paraId="2A66A099" w14:textId="0005E211" w:rsidR="000138B8" w:rsidRDefault="00254D3D" w:rsidP="00254D3D">
      <w:pPr>
        <w:rPr>
          <w:rFonts w:ascii="Consolas" w:hAnsi="Consolas"/>
        </w:rPr>
      </w:pPr>
      <w:r w:rsidRPr="00254D3D">
        <w:rPr>
          <w:rFonts w:ascii="Consolas" w:hAnsi="Consolas"/>
        </w:rPr>
        <w:t>text_box.pack()</w:t>
      </w:r>
    </w:p>
    <w:p w14:paraId="7CBE5AFF" w14:textId="2DB5EB04" w:rsidR="00254D3D" w:rsidRDefault="00254D3D" w:rsidP="00254D3D">
      <w:pPr>
        <w:rPr>
          <w:rFonts w:ascii="Consolas" w:hAnsi="Consolas"/>
        </w:rPr>
      </w:pPr>
    </w:p>
    <w:p w14:paraId="3705BBF7" w14:textId="3FC5F484" w:rsidR="00254D3D" w:rsidRDefault="00254D3D" w:rsidP="00254D3D">
      <w:r w:rsidRPr="00254D3D">
        <w:t>Text boxes are much larger than Entry widgets by default. Here’s what the window created above looks like:</w:t>
      </w:r>
    </w:p>
    <w:p w14:paraId="28425381" w14:textId="138A56C1" w:rsidR="00254D3D" w:rsidRDefault="00254D3D" w:rsidP="00254D3D"/>
    <w:p w14:paraId="3D2EEA41" w14:textId="02B86F0C" w:rsidR="00254D3D" w:rsidRDefault="00254D3D" w:rsidP="00254D3D">
      <w:r>
        <w:rPr>
          <w:noProof/>
        </w:rPr>
        <w:drawing>
          <wp:inline distT="0" distB="0" distL="0" distR="0" wp14:anchorId="37EDEFF6" wp14:editId="610472E4">
            <wp:extent cx="4495800" cy="29376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02845" cy="2942243"/>
                    </a:xfrm>
                    <a:prstGeom prst="rect">
                      <a:avLst/>
                    </a:prstGeom>
                  </pic:spPr>
                </pic:pic>
              </a:graphicData>
            </a:graphic>
          </wp:inline>
        </w:drawing>
      </w:r>
    </w:p>
    <w:p w14:paraId="7888C725" w14:textId="0D50B22C" w:rsidR="00254D3D" w:rsidRDefault="00254D3D" w:rsidP="00254D3D"/>
    <w:p w14:paraId="6BD0062B" w14:textId="451E6A61" w:rsidR="00254D3D" w:rsidRDefault="00254D3D" w:rsidP="00254D3D">
      <w:r w:rsidRPr="00254D3D">
        <w:lastRenderedPageBreak/>
        <w:t>Click anywhere inside the window to activate the text box. Type in the word "Hello". Then press Enter and type "World" on the second line. The window should now look like this:</w:t>
      </w:r>
    </w:p>
    <w:p w14:paraId="3AE3EAEC" w14:textId="54B837D9" w:rsidR="00254D3D" w:rsidRDefault="00254D3D" w:rsidP="00254D3D"/>
    <w:p w14:paraId="3A43710D" w14:textId="5BF5A551" w:rsidR="00254D3D" w:rsidRDefault="00254D3D" w:rsidP="00254D3D">
      <w:r>
        <w:rPr>
          <w:noProof/>
        </w:rPr>
        <w:drawing>
          <wp:inline distT="0" distB="0" distL="0" distR="0" wp14:anchorId="2915D04D" wp14:editId="1FD2FDCF">
            <wp:extent cx="5057775" cy="3079515"/>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75898" cy="3090549"/>
                    </a:xfrm>
                    <a:prstGeom prst="rect">
                      <a:avLst/>
                    </a:prstGeom>
                  </pic:spPr>
                </pic:pic>
              </a:graphicData>
            </a:graphic>
          </wp:inline>
        </w:drawing>
      </w:r>
    </w:p>
    <w:p w14:paraId="79D3EA11" w14:textId="0F14E77C" w:rsidR="00254D3D" w:rsidRDefault="00254D3D" w:rsidP="00254D3D"/>
    <w:p w14:paraId="30013758" w14:textId="73BE0C41" w:rsidR="00254D3D" w:rsidRDefault="00254D3D" w:rsidP="00254D3D">
      <w:r w:rsidRPr="00254D3D">
        <w:t>Just like Entry widgets, you can retrieve the text from a Text widget using .get(). However, calling .get() with no arguments doesn’t return the full text in the text box like it does for Entry widgets. It raises an exception:</w:t>
      </w:r>
    </w:p>
    <w:p w14:paraId="5CE91A44" w14:textId="74DED793" w:rsidR="00254D3D" w:rsidRDefault="00254D3D" w:rsidP="00254D3D"/>
    <w:p w14:paraId="24011FFC" w14:textId="70676EA1" w:rsidR="00254D3D" w:rsidRPr="00254D3D" w:rsidRDefault="00254D3D" w:rsidP="00254D3D">
      <w:pPr>
        <w:rPr>
          <w:rFonts w:ascii="Consolas" w:hAnsi="Consolas"/>
        </w:rPr>
      </w:pPr>
      <w:r w:rsidRPr="00254D3D">
        <w:rPr>
          <w:rFonts w:ascii="Consolas" w:hAnsi="Consolas"/>
        </w:rPr>
        <w:t>text_box.get()</w:t>
      </w:r>
    </w:p>
    <w:p w14:paraId="12C25CDB" w14:textId="77777777" w:rsidR="00254D3D" w:rsidRPr="00254D3D" w:rsidRDefault="00254D3D" w:rsidP="00254D3D">
      <w:pPr>
        <w:rPr>
          <w:rFonts w:ascii="Consolas" w:hAnsi="Consolas"/>
        </w:rPr>
      </w:pPr>
      <w:r w:rsidRPr="00254D3D">
        <w:rPr>
          <w:rFonts w:ascii="Consolas" w:hAnsi="Consolas"/>
        </w:rPr>
        <w:t>Traceback (most recent call last):</w:t>
      </w:r>
    </w:p>
    <w:p w14:paraId="4570F681" w14:textId="77777777" w:rsidR="00254D3D" w:rsidRPr="00254D3D" w:rsidRDefault="00254D3D" w:rsidP="00254D3D">
      <w:pPr>
        <w:rPr>
          <w:rFonts w:ascii="Consolas" w:hAnsi="Consolas"/>
        </w:rPr>
      </w:pPr>
      <w:r w:rsidRPr="00254D3D">
        <w:rPr>
          <w:rFonts w:ascii="Consolas" w:hAnsi="Consolas"/>
        </w:rPr>
        <w:t xml:space="preserve">  File "&lt;pyshell#4&gt;", line 1, in &lt;module&gt;</w:t>
      </w:r>
    </w:p>
    <w:p w14:paraId="19AD8E81" w14:textId="77777777" w:rsidR="00254D3D" w:rsidRPr="00254D3D" w:rsidRDefault="00254D3D" w:rsidP="00254D3D">
      <w:pPr>
        <w:rPr>
          <w:rFonts w:ascii="Consolas" w:hAnsi="Consolas"/>
        </w:rPr>
      </w:pPr>
      <w:r w:rsidRPr="00254D3D">
        <w:rPr>
          <w:rFonts w:ascii="Consolas" w:hAnsi="Consolas"/>
        </w:rPr>
        <w:t xml:space="preserve">    text_box.get()</w:t>
      </w:r>
    </w:p>
    <w:p w14:paraId="4E817A30" w14:textId="4B0C035C" w:rsidR="00254D3D" w:rsidRDefault="00254D3D" w:rsidP="00254D3D">
      <w:pPr>
        <w:rPr>
          <w:rFonts w:ascii="Consolas" w:hAnsi="Consolas"/>
        </w:rPr>
      </w:pPr>
      <w:r w:rsidRPr="00254D3D">
        <w:rPr>
          <w:rFonts w:ascii="Consolas" w:hAnsi="Consolas"/>
        </w:rPr>
        <w:t>TypeError: get() missing 1 required positional argument: 'index1'</w:t>
      </w:r>
    </w:p>
    <w:p w14:paraId="26E9B76A" w14:textId="6F2E32EC" w:rsidR="00254D3D" w:rsidRDefault="00254D3D" w:rsidP="00254D3D">
      <w:pPr>
        <w:rPr>
          <w:rFonts w:ascii="Consolas" w:hAnsi="Consolas"/>
        </w:rPr>
      </w:pPr>
    </w:p>
    <w:p w14:paraId="2C0C42B8" w14:textId="77777777" w:rsidR="00254D3D" w:rsidRPr="00254D3D" w:rsidRDefault="00254D3D" w:rsidP="00254D3D">
      <w:r w:rsidRPr="00254D3D">
        <w:t>Text.get() required at least one argument. Calling .get() with a single index returns a single character. To retrieve several characters, you need to pass a start index and an end index. Indices in Text widgets work differently than Entry widgets. Since Text widgets can have several lines of text, an index must contain two pieces of information:</w:t>
      </w:r>
    </w:p>
    <w:p w14:paraId="6D684629" w14:textId="77777777" w:rsidR="00254D3D" w:rsidRPr="00254D3D" w:rsidRDefault="00254D3D" w:rsidP="00254D3D">
      <w:pPr>
        <w:rPr>
          <w:rFonts w:ascii="Consolas" w:hAnsi="Consolas"/>
        </w:rPr>
      </w:pPr>
    </w:p>
    <w:p w14:paraId="5458915F" w14:textId="77777777" w:rsidR="00254D3D" w:rsidRPr="00254D3D" w:rsidRDefault="00254D3D" w:rsidP="00254D3D">
      <w:pPr>
        <w:pStyle w:val="ListParagraph"/>
        <w:numPr>
          <w:ilvl w:val="0"/>
          <w:numId w:val="4"/>
        </w:numPr>
      </w:pPr>
      <w:r w:rsidRPr="00254D3D">
        <w:t>The line number of a character</w:t>
      </w:r>
    </w:p>
    <w:p w14:paraId="5A648AA2" w14:textId="1B6D5C70" w:rsidR="00254D3D" w:rsidRDefault="00254D3D" w:rsidP="00254D3D">
      <w:pPr>
        <w:pStyle w:val="ListParagraph"/>
        <w:numPr>
          <w:ilvl w:val="0"/>
          <w:numId w:val="4"/>
        </w:numPr>
      </w:pPr>
      <w:r w:rsidRPr="00254D3D">
        <w:t>The position of a character on that line</w:t>
      </w:r>
    </w:p>
    <w:p w14:paraId="4D8007A2" w14:textId="2DD02C39" w:rsidR="00254D3D" w:rsidRDefault="00254D3D" w:rsidP="00254D3D"/>
    <w:p w14:paraId="160C477A" w14:textId="77777777" w:rsidR="00254D3D" w:rsidRDefault="00254D3D" w:rsidP="00254D3D">
      <w:r>
        <w:t>Line numbers start with 1, and character positions start with 0. To make an index, you create a string of the form "&lt;line&gt;.&lt;char&gt;", replacing &lt;line&gt; with the line number and &lt;char&gt; with the character number. For example, "1.0" represents the first character on the first line, and "2.3" represents the fourth character on the second line.</w:t>
      </w:r>
    </w:p>
    <w:p w14:paraId="701EC6CB" w14:textId="77777777" w:rsidR="00254D3D" w:rsidRDefault="00254D3D" w:rsidP="00254D3D"/>
    <w:p w14:paraId="263D5ADA" w14:textId="64F73F32" w:rsidR="00254D3D" w:rsidRDefault="00254D3D" w:rsidP="00254D3D">
      <w:r>
        <w:t>Use the index "1.0" to get the first letter from the text box you created earlier:</w:t>
      </w:r>
    </w:p>
    <w:p w14:paraId="7C403D53" w14:textId="477D8307" w:rsidR="00254D3D" w:rsidRDefault="00254D3D" w:rsidP="00254D3D"/>
    <w:p w14:paraId="04D6C2CF" w14:textId="11085350" w:rsidR="00254D3D" w:rsidRPr="00254D3D" w:rsidRDefault="00254D3D" w:rsidP="00254D3D">
      <w:pPr>
        <w:rPr>
          <w:rFonts w:ascii="Consolas" w:hAnsi="Consolas"/>
        </w:rPr>
      </w:pPr>
      <w:r w:rsidRPr="00254D3D">
        <w:rPr>
          <w:rFonts w:ascii="Consolas" w:hAnsi="Consolas"/>
        </w:rPr>
        <w:t>text_box.get("1.0")</w:t>
      </w:r>
    </w:p>
    <w:p w14:paraId="35187058" w14:textId="0770E5C7" w:rsidR="00254D3D" w:rsidRDefault="00254D3D" w:rsidP="00254D3D">
      <w:pPr>
        <w:rPr>
          <w:rFonts w:ascii="Consolas" w:hAnsi="Consolas"/>
        </w:rPr>
      </w:pPr>
      <w:r w:rsidRPr="00254D3D">
        <w:rPr>
          <w:rFonts w:ascii="Consolas" w:hAnsi="Consolas"/>
        </w:rPr>
        <w:t>'H'</w:t>
      </w:r>
    </w:p>
    <w:p w14:paraId="112BC23C" w14:textId="56C74173" w:rsidR="00254D3D" w:rsidRDefault="00254D3D" w:rsidP="00254D3D">
      <w:pPr>
        <w:rPr>
          <w:rFonts w:ascii="Consolas" w:hAnsi="Consolas"/>
        </w:rPr>
      </w:pPr>
    </w:p>
    <w:p w14:paraId="70F622F9" w14:textId="77777777" w:rsidR="00254D3D" w:rsidRPr="00254D3D" w:rsidRDefault="00254D3D" w:rsidP="00254D3D">
      <w:r w:rsidRPr="00254D3D">
        <w:t xml:space="preserve">There are five letters in the word "Hello", and the character number of o is 4, since character numbers start from 0, and the word "Hello" starts at the first position in the text box. Just like Python string slices, in </w:t>
      </w:r>
      <w:r w:rsidRPr="00254D3D">
        <w:lastRenderedPageBreak/>
        <w:t>order to get the entire word "Hello" from the text box, the end index must be one more than the index of the last character to be read.</w:t>
      </w:r>
    </w:p>
    <w:p w14:paraId="2DA88D37" w14:textId="77777777" w:rsidR="00254D3D" w:rsidRPr="00254D3D" w:rsidRDefault="00254D3D" w:rsidP="00254D3D">
      <w:pPr>
        <w:rPr>
          <w:rFonts w:ascii="Consolas" w:hAnsi="Consolas"/>
        </w:rPr>
      </w:pPr>
    </w:p>
    <w:p w14:paraId="3526C7D2" w14:textId="363E3A0B" w:rsidR="00254D3D" w:rsidRPr="00254D3D" w:rsidRDefault="00254D3D" w:rsidP="00254D3D">
      <w:r w:rsidRPr="00254D3D">
        <w:t>So, to get the word "Hello" from the text box, use "1.0" for the first index and "1.5" for the second index:</w:t>
      </w:r>
    </w:p>
    <w:p w14:paraId="25193C3F" w14:textId="77777777" w:rsidR="00254D3D" w:rsidRPr="00254D3D" w:rsidRDefault="00254D3D" w:rsidP="00254D3D">
      <w:pPr>
        <w:rPr>
          <w:rFonts w:ascii="Consolas" w:hAnsi="Consolas"/>
        </w:rPr>
      </w:pPr>
    </w:p>
    <w:p w14:paraId="6E0BAAC3" w14:textId="64F92B31" w:rsidR="00254D3D" w:rsidRPr="00254D3D" w:rsidRDefault="00254D3D" w:rsidP="00254D3D">
      <w:pPr>
        <w:rPr>
          <w:rFonts w:ascii="Consolas" w:hAnsi="Consolas"/>
        </w:rPr>
      </w:pPr>
      <w:r w:rsidRPr="00254D3D">
        <w:rPr>
          <w:rFonts w:ascii="Consolas" w:hAnsi="Consolas"/>
        </w:rPr>
        <w:t>text_box.get("1.0", "1.5")</w:t>
      </w:r>
    </w:p>
    <w:p w14:paraId="4484B765" w14:textId="45FAF581" w:rsidR="000138B8" w:rsidRDefault="00254D3D" w:rsidP="00254D3D">
      <w:pPr>
        <w:rPr>
          <w:rFonts w:ascii="Consolas" w:hAnsi="Consolas"/>
        </w:rPr>
      </w:pPr>
      <w:r w:rsidRPr="00254D3D">
        <w:rPr>
          <w:rFonts w:ascii="Consolas" w:hAnsi="Consolas"/>
        </w:rPr>
        <w:t>'Hello'</w:t>
      </w:r>
    </w:p>
    <w:p w14:paraId="47A9359F" w14:textId="417AF3D9" w:rsidR="00254D3D" w:rsidRDefault="00254D3D" w:rsidP="00254D3D">
      <w:pPr>
        <w:rPr>
          <w:rFonts w:ascii="Consolas" w:hAnsi="Consolas"/>
        </w:rPr>
      </w:pPr>
    </w:p>
    <w:p w14:paraId="113C5642" w14:textId="77777777" w:rsidR="00254D3D" w:rsidRPr="00254D3D" w:rsidRDefault="00254D3D" w:rsidP="00254D3D">
      <w:r w:rsidRPr="00254D3D">
        <w:t>To get the word "World" on the second line of the text box, change the line numbers in each index to 2:</w:t>
      </w:r>
    </w:p>
    <w:p w14:paraId="52C5DEBE" w14:textId="77777777" w:rsidR="00254D3D" w:rsidRPr="00254D3D" w:rsidRDefault="00254D3D" w:rsidP="00254D3D"/>
    <w:p w14:paraId="0BFF04C8" w14:textId="7A5FE001" w:rsidR="00254D3D" w:rsidRPr="00254D3D" w:rsidRDefault="00254D3D" w:rsidP="00254D3D">
      <w:pPr>
        <w:rPr>
          <w:rFonts w:ascii="Consolas" w:hAnsi="Consolas"/>
        </w:rPr>
      </w:pPr>
      <w:r w:rsidRPr="00254D3D">
        <w:rPr>
          <w:rFonts w:ascii="Consolas" w:hAnsi="Consolas"/>
        </w:rPr>
        <w:t>text_box.get("2.0", "2.5")</w:t>
      </w:r>
    </w:p>
    <w:p w14:paraId="24E99291" w14:textId="51671365" w:rsidR="00254D3D" w:rsidRPr="00254D3D" w:rsidRDefault="00254D3D" w:rsidP="00254D3D">
      <w:pPr>
        <w:rPr>
          <w:rFonts w:ascii="Consolas" w:hAnsi="Consolas"/>
        </w:rPr>
      </w:pPr>
      <w:r w:rsidRPr="00254D3D">
        <w:rPr>
          <w:rFonts w:ascii="Consolas" w:hAnsi="Consolas"/>
        </w:rPr>
        <w:t>'World'</w:t>
      </w:r>
    </w:p>
    <w:p w14:paraId="38E505DE" w14:textId="7A2F8195" w:rsidR="00D72387" w:rsidRDefault="00D72387" w:rsidP="00D72387"/>
    <w:p w14:paraId="2DC7D105" w14:textId="77777777" w:rsidR="00254D3D" w:rsidRDefault="00254D3D" w:rsidP="00254D3D">
      <w:r>
        <w:t>To get all of the text in a text box, set the starting index in "1.0" and use the special tk.END constant for the second index:</w:t>
      </w:r>
    </w:p>
    <w:p w14:paraId="65AA83BB" w14:textId="77777777" w:rsidR="00254D3D" w:rsidRDefault="00254D3D" w:rsidP="00254D3D"/>
    <w:p w14:paraId="598C91BF" w14:textId="678CE4F9" w:rsidR="00254D3D" w:rsidRPr="00254D3D" w:rsidRDefault="00254D3D" w:rsidP="00254D3D">
      <w:pPr>
        <w:rPr>
          <w:rFonts w:ascii="Consolas" w:hAnsi="Consolas"/>
        </w:rPr>
      </w:pPr>
      <w:r w:rsidRPr="00254D3D">
        <w:rPr>
          <w:rFonts w:ascii="Consolas" w:hAnsi="Consolas"/>
        </w:rPr>
        <w:t>text_box.get("1.0", tk.END)</w:t>
      </w:r>
    </w:p>
    <w:p w14:paraId="0B8B3083" w14:textId="00C02D0C" w:rsidR="00254D3D" w:rsidRPr="00254D3D" w:rsidRDefault="00254D3D" w:rsidP="00254D3D">
      <w:pPr>
        <w:rPr>
          <w:rFonts w:ascii="Consolas" w:hAnsi="Consolas"/>
        </w:rPr>
      </w:pPr>
      <w:r w:rsidRPr="00254D3D">
        <w:rPr>
          <w:rFonts w:ascii="Consolas" w:hAnsi="Consolas"/>
        </w:rPr>
        <w:t>'Hello\nWorld\n'</w:t>
      </w:r>
    </w:p>
    <w:p w14:paraId="61A429DE" w14:textId="3DB934D7" w:rsidR="00254D3D" w:rsidRPr="00007010" w:rsidRDefault="00254D3D" w:rsidP="00D72387">
      <w:pPr>
        <w:rPr>
          <w:sz w:val="8"/>
          <w:szCs w:val="8"/>
        </w:rPr>
      </w:pPr>
    </w:p>
    <w:p w14:paraId="7174AAE8" w14:textId="77777777" w:rsidR="00007010" w:rsidRDefault="00007010" w:rsidP="00007010">
      <w:r>
        <w:t>Notice that text returned by .get() includes any newline characters. You can also see from this example that every line in a Text widget has a newline character at the end, including the last line of text in the text box.</w:t>
      </w:r>
    </w:p>
    <w:p w14:paraId="23CD80CB" w14:textId="77777777" w:rsidR="00007010" w:rsidRPr="00007010" w:rsidRDefault="00007010" w:rsidP="00007010">
      <w:pPr>
        <w:rPr>
          <w:sz w:val="8"/>
          <w:szCs w:val="8"/>
        </w:rPr>
      </w:pPr>
    </w:p>
    <w:p w14:paraId="052D0276" w14:textId="341C206A" w:rsidR="00254D3D" w:rsidRDefault="00007010" w:rsidP="00007010">
      <w:r>
        <w:t>.delete() is used to delete characters from a text box. It work just like .delete() for Entry widgets. There are two ways to use .delete():</w:t>
      </w:r>
    </w:p>
    <w:p w14:paraId="36145681" w14:textId="45475E17" w:rsidR="00007010" w:rsidRDefault="00007010" w:rsidP="00007010"/>
    <w:p w14:paraId="60C336BF" w14:textId="77777777" w:rsidR="00007010" w:rsidRDefault="00007010" w:rsidP="00007010">
      <w:pPr>
        <w:pStyle w:val="ListParagraph"/>
        <w:numPr>
          <w:ilvl w:val="0"/>
          <w:numId w:val="5"/>
        </w:numPr>
      </w:pPr>
      <w:r>
        <w:t>With a single argument</w:t>
      </w:r>
    </w:p>
    <w:p w14:paraId="5DF18048" w14:textId="4B48BBF0" w:rsidR="00007010" w:rsidRDefault="00007010" w:rsidP="00007010">
      <w:pPr>
        <w:pStyle w:val="ListParagraph"/>
        <w:numPr>
          <w:ilvl w:val="0"/>
          <w:numId w:val="5"/>
        </w:numPr>
      </w:pPr>
      <w:r>
        <w:t>With two arguments</w:t>
      </w:r>
    </w:p>
    <w:p w14:paraId="405EC340" w14:textId="7538BF91" w:rsidR="00007010" w:rsidRDefault="00007010" w:rsidP="00007010"/>
    <w:p w14:paraId="1D1A22AD" w14:textId="3F5787C3" w:rsidR="00007010" w:rsidRDefault="00007010" w:rsidP="00007010">
      <w:r w:rsidRPr="00007010">
        <w:t>Using the single-argument version, you pass to .delete() the index of a single character to be deleted. For example, the following deletes the first character H from the text box:</w:t>
      </w:r>
    </w:p>
    <w:p w14:paraId="1C002BFE" w14:textId="4DA4752E" w:rsidR="00007010" w:rsidRPr="00007010" w:rsidRDefault="00007010" w:rsidP="00007010">
      <w:pPr>
        <w:rPr>
          <w:sz w:val="8"/>
          <w:szCs w:val="8"/>
        </w:rPr>
      </w:pPr>
    </w:p>
    <w:p w14:paraId="3930519C" w14:textId="4C239319" w:rsidR="00007010" w:rsidRDefault="00007010" w:rsidP="00007010">
      <w:pPr>
        <w:rPr>
          <w:rFonts w:ascii="Consolas" w:hAnsi="Consolas"/>
        </w:rPr>
      </w:pPr>
      <w:r w:rsidRPr="00007010">
        <w:rPr>
          <w:rFonts w:ascii="Consolas" w:hAnsi="Consolas"/>
        </w:rPr>
        <w:t>text_box.delete("1.0")</w:t>
      </w:r>
    </w:p>
    <w:p w14:paraId="0BCEFD27" w14:textId="1ED27732" w:rsidR="00007010" w:rsidRDefault="00007010" w:rsidP="00007010">
      <w:pPr>
        <w:rPr>
          <w:rFonts w:ascii="Consolas" w:hAnsi="Consolas"/>
        </w:rPr>
      </w:pPr>
    </w:p>
    <w:p w14:paraId="0B336B38" w14:textId="2F7793B9" w:rsidR="00007010" w:rsidRDefault="00007010" w:rsidP="00007010">
      <w:r w:rsidRPr="00007010">
        <w:t>The first line of text in the window now reads "ello":</w:t>
      </w:r>
    </w:p>
    <w:p w14:paraId="196AEAFD" w14:textId="35C5AA07" w:rsidR="00007010" w:rsidRDefault="00007010" w:rsidP="00007010"/>
    <w:p w14:paraId="7B189845" w14:textId="5C275EA9" w:rsidR="00007010" w:rsidRPr="00007010" w:rsidRDefault="00007010" w:rsidP="00007010">
      <w:r>
        <w:rPr>
          <w:noProof/>
        </w:rPr>
        <w:drawing>
          <wp:inline distT="0" distB="0" distL="0" distR="0" wp14:anchorId="6D674F43" wp14:editId="776057CB">
            <wp:extent cx="4591050" cy="2963091"/>
            <wp:effectExtent l="0" t="0" r="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18211" cy="2980621"/>
                    </a:xfrm>
                    <a:prstGeom prst="rect">
                      <a:avLst/>
                    </a:prstGeom>
                  </pic:spPr>
                </pic:pic>
              </a:graphicData>
            </a:graphic>
          </wp:inline>
        </w:drawing>
      </w:r>
    </w:p>
    <w:p w14:paraId="48E7A847" w14:textId="77777777" w:rsidR="00254D3D" w:rsidRDefault="00254D3D" w:rsidP="00D72387"/>
    <w:p w14:paraId="09F066EF" w14:textId="77777777" w:rsidR="00007010" w:rsidRDefault="00007010" w:rsidP="00007010">
      <w:r>
        <w:lastRenderedPageBreak/>
        <w:t>With the two-argument version, you pass two indices to delete a range of characters starting at the first index and up to, but not including, the second index.</w:t>
      </w:r>
    </w:p>
    <w:p w14:paraId="66A98C9A" w14:textId="77777777" w:rsidR="00007010" w:rsidRDefault="00007010" w:rsidP="00007010"/>
    <w:p w14:paraId="5483AA3A" w14:textId="0D86D4A5" w:rsidR="00D72387" w:rsidRDefault="00007010" w:rsidP="00007010">
      <w:r>
        <w:t>For example, to delete the remaining "ello" on the first line of the text box, use the indices "1.0" and "1.4":</w:t>
      </w:r>
    </w:p>
    <w:p w14:paraId="08986FB3" w14:textId="5B01CA84" w:rsidR="00007010" w:rsidRDefault="00007010" w:rsidP="00007010"/>
    <w:p w14:paraId="7EFDB7D8" w14:textId="5598B401" w:rsidR="00007010" w:rsidRDefault="00007010" w:rsidP="00007010">
      <w:pPr>
        <w:rPr>
          <w:rFonts w:ascii="Consolas" w:hAnsi="Consolas"/>
        </w:rPr>
      </w:pPr>
      <w:r w:rsidRPr="00007010">
        <w:rPr>
          <w:rFonts w:ascii="Consolas" w:hAnsi="Consolas"/>
        </w:rPr>
        <w:t>text_box.delete("1.0", "1.4")</w:t>
      </w:r>
    </w:p>
    <w:p w14:paraId="5E3E7FD9" w14:textId="77777777" w:rsidR="00007010" w:rsidRPr="00007010" w:rsidRDefault="00007010" w:rsidP="00007010">
      <w:pPr>
        <w:rPr>
          <w:rFonts w:ascii="Consolas" w:hAnsi="Consolas"/>
        </w:rPr>
      </w:pPr>
    </w:p>
    <w:p w14:paraId="6EC31566" w14:textId="1EBBA0D8" w:rsidR="00007010" w:rsidRDefault="00007010" w:rsidP="00007010">
      <w:r>
        <w:t>Notice that the text is gone from the first line. This leaves a blank line followed the word World on the second line:</w:t>
      </w:r>
    </w:p>
    <w:p w14:paraId="1F163F5C" w14:textId="33896B70" w:rsidR="00007010" w:rsidRDefault="00007010" w:rsidP="00007010"/>
    <w:p w14:paraId="39EB7850" w14:textId="1C529F3A" w:rsidR="00007010" w:rsidRDefault="00007010" w:rsidP="00007010">
      <w:r>
        <w:rPr>
          <w:noProof/>
        </w:rPr>
        <w:drawing>
          <wp:inline distT="0" distB="0" distL="0" distR="0" wp14:anchorId="247D9765" wp14:editId="1C99ABD8">
            <wp:extent cx="3552825" cy="232717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595372" cy="2355045"/>
                    </a:xfrm>
                    <a:prstGeom prst="rect">
                      <a:avLst/>
                    </a:prstGeom>
                  </pic:spPr>
                </pic:pic>
              </a:graphicData>
            </a:graphic>
          </wp:inline>
        </w:drawing>
      </w:r>
    </w:p>
    <w:p w14:paraId="28B33BA1" w14:textId="376542C2" w:rsidR="00007010" w:rsidRDefault="00007010" w:rsidP="00007010"/>
    <w:p w14:paraId="5605CCE6" w14:textId="77777777" w:rsidR="00007010" w:rsidRDefault="00007010" w:rsidP="00007010">
      <w:r>
        <w:t>Even though you can’t see it, there’s still a character on the first line. It’s a newline character! You can verify this using .get():</w:t>
      </w:r>
    </w:p>
    <w:p w14:paraId="37928645" w14:textId="77777777" w:rsidR="00007010" w:rsidRDefault="00007010" w:rsidP="00007010"/>
    <w:p w14:paraId="0B35E26E" w14:textId="0266DA43" w:rsidR="00007010" w:rsidRPr="00007010" w:rsidRDefault="00007010" w:rsidP="00007010">
      <w:pPr>
        <w:rPr>
          <w:rFonts w:ascii="Consolas" w:hAnsi="Consolas"/>
        </w:rPr>
      </w:pPr>
      <w:r w:rsidRPr="00007010">
        <w:rPr>
          <w:rFonts w:ascii="Consolas" w:hAnsi="Consolas"/>
        </w:rPr>
        <w:t>text_box.get("1.0")</w:t>
      </w:r>
    </w:p>
    <w:p w14:paraId="2D3C55E0" w14:textId="77777777" w:rsidR="00007010" w:rsidRPr="00007010" w:rsidRDefault="00007010" w:rsidP="00007010">
      <w:pPr>
        <w:rPr>
          <w:rFonts w:ascii="Consolas" w:hAnsi="Consolas"/>
        </w:rPr>
      </w:pPr>
      <w:r w:rsidRPr="00007010">
        <w:rPr>
          <w:rFonts w:ascii="Consolas" w:hAnsi="Consolas"/>
        </w:rPr>
        <w:t>'\n'</w:t>
      </w:r>
    </w:p>
    <w:p w14:paraId="4C521E07" w14:textId="77777777" w:rsidR="00007010" w:rsidRDefault="00007010" w:rsidP="00007010"/>
    <w:p w14:paraId="7EB749E3" w14:textId="3ECFFE0D" w:rsidR="00007010" w:rsidRDefault="00007010" w:rsidP="00007010">
      <w:r>
        <w:t>If you delete that character, then the rest of the contents of the text box will shift up a line:</w:t>
      </w:r>
    </w:p>
    <w:p w14:paraId="589A8FA9" w14:textId="77777777" w:rsidR="00007010" w:rsidRDefault="00007010" w:rsidP="00007010"/>
    <w:p w14:paraId="42BED66E" w14:textId="3EACAB9D" w:rsidR="00007010" w:rsidRDefault="00007010" w:rsidP="00007010">
      <w:pPr>
        <w:rPr>
          <w:rFonts w:ascii="Consolas" w:hAnsi="Consolas"/>
        </w:rPr>
      </w:pPr>
      <w:r w:rsidRPr="00007010">
        <w:rPr>
          <w:rFonts w:ascii="Consolas" w:hAnsi="Consolas"/>
        </w:rPr>
        <w:t>text_box.delete("1.0")</w:t>
      </w:r>
    </w:p>
    <w:p w14:paraId="01407B3C" w14:textId="21C44E11" w:rsidR="00007010" w:rsidRDefault="00007010" w:rsidP="00007010">
      <w:pPr>
        <w:rPr>
          <w:rFonts w:ascii="Consolas" w:hAnsi="Consolas"/>
        </w:rPr>
      </w:pPr>
    </w:p>
    <w:p w14:paraId="02F3AE88" w14:textId="01B8E021" w:rsidR="00007010" w:rsidRDefault="00007010" w:rsidP="00007010">
      <w:r w:rsidRPr="00007010">
        <w:t>Now, "World" is on the first line of the text box:</w:t>
      </w:r>
    </w:p>
    <w:p w14:paraId="2C7AFD60" w14:textId="055705E0" w:rsidR="00007010" w:rsidRDefault="00007010" w:rsidP="00007010"/>
    <w:p w14:paraId="76891D1E" w14:textId="0BE40EC7" w:rsidR="00007010" w:rsidRDefault="00007010" w:rsidP="00007010">
      <w:r>
        <w:rPr>
          <w:noProof/>
        </w:rPr>
        <w:drawing>
          <wp:inline distT="0" distB="0" distL="0" distR="0" wp14:anchorId="56529F28" wp14:editId="4581854E">
            <wp:extent cx="3505200" cy="230908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540257" cy="2332182"/>
                    </a:xfrm>
                    <a:prstGeom prst="rect">
                      <a:avLst/>
                    </a:prstGeom>
                  </pic:spPr>
                </pic:pic>
              </a:graphicData>
            </a:graphic>
          </wp:inline>
        </w:drawing>
      </w:r>
    </w:p>
    <w:p w14:paraId="47179088" w14:textId="77777777" w:rsidR="00007010" w:rsidRDefault="00007010">
      <w:pPr>
        <w:spacing w:after="160" w:line="259" w:lineRule="auto"/>
      </w:pPr>
      <w:r>
        <w:br w:type="page"/>
      </w:r>
    </w:p>
    <w:p w14:paraId="27FF6575" w14:textId="705EB7C7" w:rsidR="00007010" w:rsidRDefault="00007010" w:rsidP="00007010">
      <w:r w:rsidRPr="00007010">
        <w:lastRenderedPageBreak/>
        <w:t>Try to clear out the rest of the text in the text box. Set "1.0" as the start index and use tk.END for the second index:</w:t>
      </w:r>
    </w:p>
    <w:p w14:paraId="7CBD379D" w14:textId="020B78A7" w:rsidR="00007010" w:rsidRDefault="00007010" w:rsidP="00007010"/>
    <w:p w14:paraId="2B899CD2" w14:textId="0634F084" w:rsidR="00007010" w:rsidRDefault="00007010" w:rsidP="00007010">
      <w:pPr>
        <w:rPr>
          <w:rFonts w:ascii="Consolas" w:hAnsi="Consolas"/>
        </w:rPr>
      </w:pPr>
      <w:r w:rsidRPr="00007010">
        <w:rPr>
          <w:rFonts w:ascii="Consolas" w:hAnsi="Consolas"/>
        </w:rPr>
        <w:t>text_box.delete("1.0", tk.END)</w:t>
      </w:r>
    </w:p>
    <w:p w14:paraId="37FBACEE" w14:textId="77777777" w:rsidR="00007010" w:rsidRPr="00007010" w:rsidRDefault="00007010" w:rsidP="00007010">
      <w:pPr>
        <w:rPr>
          <w:rFonts w:ascii="Consolas" w:hAnsi="Consolas"/>
        </w:rPr>
      </w:pPr>
    </w:p>
    <w:p w14:paraId="0D204077" w14:textId="4D25EA0C" w:rsidR="00007010" w:rsidRDefault="00007010" w:rsidP="00007010">
      <w:r>
        <w:t>The text box is now empty:</w:t>
      </w:r>
    </w:p>
    <w:p w14:paraId="4290A20E" w14:textId="41A5C8CE" w:rsidR="00007010" w:rsidRDefault="00007010" w:rsidP="00007010"/>
    <w:p w14:paraId="101558E3" w14:textId="0508AAB3" w:rsidR="00007010" w:rsidRDefault="00007010" w:rsidP="00007010">
      <w:r w:rsidRPr="00007010">
        <w:rPr>
          <w:noProof/>
        </w:rPr>
        <w:drawing>
          <wp:inline distT="0" distB="0" distL="0" distR="0" wp14:anchorId="72592516" wp14:editId="1FB76E4B">
            <wp:extent cx="4429125" cy="2875146"/>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452665" cy="2890427"/>
                    </a:xfrm>
                    <a:prstGeom prst="rect">
                      <a:avLst/>
                    </a:prstGeom>
                  </pic:spPr>
                </pic:pic>
              </a:graphicData>
            </a:graphic>
          </wp:inline>
        </w:drawing>
      </w:r>
    </w:p>
    <w:p w14:paraId="38894608" w14:textId="12FD176E" w:rsidR="00905339" w:rsidRDefault="00905339" w:rsidP="00007010"/>
    <w:p w14:paraId="4CAB2569" w14:textId="77777777" w:rsidR="00905339" w:rsidRDefault="00905339" w:rsidP="00905339">
      <w:r>
        <w:t>You can insert text into a text box using .insert():</w:t>
      </w:r>
    </w:p>
    <w:p w14:paraId="5CC6FFCA" w14:textId="77777777" w:rsidR="00905339" w:rsidRDefault="00905339" w:rsidP="00905339"/>
    <w:p w14:paraId="594FCFA2" w14:textId="7FAD655B" w:rsidR="00905339" w:rsidRPr="00905339" w:rsidRDefault="00905339" w:rsidP="00905339">
      <w:pPr>
        <w:rPr>
          <w:rFonts w:ascii="Consolas" w:hAnsi="Consolas"/>
        </w:rPr>
      </w:pPr>
      <w:r w:rsidRPr="00905339">
        <w:rPr>
          <w:rFonts w:ascii="Consolas" w:hAnsi="Consolas"/>
        </w:rPr>
        <w:t>text_box.insert("1.0", "Hello")</w:t>
      </w:r>
    </w:p>
    <w:p w14:paraId="73CFA301" w14:textId="77777777" w:rsidR="00905339" w:rsidRDefault="00905339" w:rsidP="00905339"/>
    <w:p w14:paraId="1278A3EA" w14:textId="75763647" w:rsidR="00905339" w:rsidRDefault="00905339" w:rsidP="00905339">
      <w:r>
        <w:t>This inserts the word "Hello" at the beginning of the text box, using the same "&lt;line&gt;.&lt;column&gt;" format used by .get() to specify the insertion position:</w:t>
      </w:r>
    </w:p>
    <w:p w14:paraId="530D418B" w14:textId="3E986629" w:rsidR="00905339" w:rsidRDefault="00905339" w:rsidP="00905339"/>
    <w:p w14:paraId="7794059D" w14:textId="72B07B14" w:rsidR="00905339" w:rsidRDefault="00905339" w:rsidP="00905339">
      <w:r>
        <w:rPr>
          <w:noProof/>
        </w:rPr>
        <w:drawing>
          <wp:inline distT="0" distB="0" distL="0" distR="0" wp14:anchorId="270E82F6" wp14:editId="0A1214B1">
            <wp:extent cx="4762500" cy="309766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89134" cy="3114984"/>
                    </a:xfrm>
                    <a:prstGeom prst="rect">
                      <a:avLst/>
                    </a:prstGeom>
                  </pic:spPr>
                </pic:pic>
              </a:graphicData>
            </a:graphic>
          </wp:inline>
        </w:drawing>
      </w:r>
    </w:p>
    <w:p w14:paraId="094C326C" w14:textId="77777777" w:rsidR="00905339" w:rsidRDefault="00905339" w:rsidP="00905339">
      <w:r>
        <w:lastRenderedPageBreak/>
        <w:t>Check out what happens if you try to insert the word "World" on the second line:</w:t>
      </w:r>
    </w:p>
    <w:p w14:paraId="4B371B2C" w14:textId="77777777" w:rsidR="00905339" w:rsidRDefault="00905339" w:rsidP="00905339"/>
    <w:p w14:paraId="1C1A3AD5" w14:textId="5B74D270" w:rsidR="00905339" w:rsidRPr="00905339" w:rsidRDefault="00905339" w:rsidP="00905339">
      <w:pPr>
        <w:rPr>
          <w:rFonts w:ascii="Consolas" w:hAnsi="Consolas"/>
        </w:rPr>
      </w:pPr>
      <w:r w:rsidRPr="00905339">
        <w:rPr>
          <w:rFonts w:ascii="Consolas" w:hAnsi="Consolas"/>
        </w:rPr>
        <w:t>text_box.insert("2.0", "World")</w:t>
      </w:r>
    </w:p>
    <w:p w14:paraId="2F654780" w14:textId="77777777" w:rsidR="00905339" w:rsidRDefault="00905339" w:rsidP="00905339"/>
    <w:p w14:paraId="776E919E" w14:textId="01B291DF" w:rsidR="00905339" w:rsidRDefault="00905339" w:rsidP="00905339">
      <w:r>
        <w:t>Instead of inserting the text on the second line, the text is inserted at the end of the first line:</w:t>
      </w:r>
    </w:p>
    <w:p w14:paraId="3A92C14C" w14:textId="2B0E5DAD" w:rsidR="00905339" w:rsidRDefault="00905339" w:rsidP="00905339"/>
    <w:p w14:paraId="612C70E4" w14:textId="0179B4CD" w:rsidR="00905339" w:rsidRDefault="00905339" w:rsidP="00905339">
      <w:r>
        <w:rPr>
          <w:noProof/>
        </w:rPr>
        <w:drawing>
          <wp:inline distT="0" distB="0" distL="0" distR="0" wp14:anchorId="2682BDAA" wp14:editId="19342B9C">
            <wp:extent cx="4419600" cy="2871323"/>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442083" cy="2885929"/>
                    </a:xfrm>
                    <a:prstGeom prst="rect">
                      <a:avLst/>
                    </a:prstGeom>
                  </pic:spPr>
                </pic:pic>
              </a:graphicData>
            </a:graphic>
          </wp:inline>
        </w:drawing>
      </w:r>
    </w:p>
    <w:p w14:paraId="3519C7A2" w14:textId="5C6B8568" w:rsidR="00905339" w:rsidRDefault="00905339" w:rsidP="00905339"/>
    <w:p w14:paraId="23E9CC89" w14:textId="3B3FE42E" w:rsidR="00905339" w:rsidRDefault="00905339" w:rsidP="00905339">
      <w:r w:rsidRPr="00905339">
        <w:t>If you want to insert text onto a new line, then you need to insert a newline character manually into the string being inserted:</w:t>
      </w:r>
    </w:p>
    <w:p w14:paraId="1D218417" w14:textId="29D535DB" w:rsidR="00905339" w:rsidRDefault="00905339" w:rsidP="00905339"/>
    <w:p w14:paraId="761BC76B" w14:textId="548928FF" w:rsidR="00905339" w:rsidRPr="00905339" w:rsidRDefault="00905339" w:rsidP="00905339">
      <w:pPr>
        <w:rPr>
          <w:rFonts w:ascii="Consolas" w:hAnsi="Consolas"/>
        </w:rPr>
      </w:pPr>
      <w:r w:rsidRPr="00905339">
        <w:rPr>
          <w:rFonts w:ascii="Consolas" w:hAnsi="Consolas"/>
        </w:rPr>
        <w:t>text_box.insert("2.0", "\nWorld")</w:t>
      </w:r>
    </w:p>
    <w:p w14:paraId="3B02EB17" w14:textId="77777777" w:rsidR="00905339" w:rsidRDefault="00905339" w:rsidP="00905339"/>
    <w:p w14:paraId="737FE1AE" w14:textId="2CF692A2" w:rsidR="00905339" w:rsidRDefault="00905339" w:rsidP="00905339">
      <w:r>
        <w:t>Now "World" is on the second line of the text box:</w:t>
      </w:r>
    </w:p>
    <w:p w14:paraId="0A641C15" w14:textId="3D961331" w:rsidR="00905339" w:rsidRDefault="00905339" w:rsidP="00905339"/>
    <w:p w14:paraId="416B162B" w14:textId="5143A856" w:rsidR="00905339" w:rsidRDefault="00905339" w:rsidP="00905339">
      <w:r>
        <w:rPr>
          <w:noProof/>
        </w:rPr>
        <w:drawing>
          <wp:inline distT="0" distB="0" distL="0" distR="0" wp14:anchorId="24C16111" wp14:editId="465F4E17">
            <wp:extent cx="4476750" cy="291945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03913" cy="2937168"/>
                    </a:xfrm>
                    <a:prstGeom prst="rect">
                      <a:avLst/>
                    </a:prstGeom>
                  </pic:spPr>
                </pic:pic>
              </a:graphicData>
            </a:graphic>
          </wp:inline>
        </w:drawing>
      </w:r>
    </w:p>
    <w:p w14:paraId="2B9DDF3C" w14:textId="64D3439F" w:rsidR="00905339" w:rsidRDefault="00905339" w:rsidP="00905339"/>
    <w:p w14:paraId="17D60BCC" w14:textId="098F4D35" w:rsidR="00905339" w:rsidRDefault="00905339" w:rsidP="00905339"/>
    <w:p w14:paraId="3B2F5E73" w14:textId="77777777" w:rsidR="00905339" w:rsidRDefault="00905339" w:rsidP="00905339">
      <w:r>
        <w:lastRenderedPageBreak/>
        <w:t>.insert() will do one of two things:</w:t>
      </w:r>
    </w:p>
    <w:p w14:paraId="2347449C" w14:textId="77777777" w:rsidR="00905339" w:rsidRDefault="00905339" w:rsidP="00905339"/>
    <w:p w14:paraId="001FDE8E" w14:textId="77777777" w:rsidR="00905339" w:rsidRDefault="00905339" w:rsidP="00905339">
      <w:pPr>
        <w:pStyle w:val="ListParagraph"/>
        <w:numPr>
          <w:ilvl w:val="0"/>
          <w:numId w:val="6"/>
        </w:numPr>
      </w:pPr>
      <w:r>
        <w:t>Insert text at the specified position if there’s already text at or after that position.</w:t>
      </w:r>
    </w:p>
    <w:p w14:paraId="5991914A" w14:textId="6482224A" w:rsidR="00905339" w:rsidRDefault="00905339" w:rsidP="00905339">
      <w:pPr>
        <w:pStyle w:val="ListParagraph"/>
        <w:numPr>
          <w:ilvl w:val="0"/>
          <w:numId w:val="6"/>
        </w:numPr>
      </w:pPr>
      <w:r>
        <w:t>Append text to the specified line if the character number is greater than the index of the last character in the text box.</w:t>
      </w:r>
    </w:p>
    <w:p w14:paraId="6F6A60D3" w14:textId="4F50BD4D" w:rsidR="00905339" w:rsidRDefault="00905339" w:rsidP="00905339"/>
    <w:p w14:paraId="677B0757" w14:textId="0411C78A" w:rsidR="00905339" w:rsidRDefault="00905339" w:rsidP="00905339">
      <w:r w:rsidRPr="00905339">
        <w:t>It’s usually impractical to try and keep track of what the index of the last character is. The best way to insert text at the end of a Text widget is to pass tk.END to the first parameter of .insert():</w:t>
      </w:r>
    </w:p>
    <w:p w14:paraId="39209AB4" w14:textId="32DBAD41" w:rsidR="00905339" w:rsidRDefault="00905339" w:rsidP="00905339"/>
    <w:p w14:paraId="62E33C3A" w14:textId="2F7133CB" w:rsidR="00905339" w:rsidRPr="00905339" w:rsidRDefault="00905339" w:rsidP="00905339">
      <w:pPr>
        <w:rPr>
          <w:rFonts w:ascii="Consolas" w:hAnsi="Consolas"/>
        </w:rPr>
      </w:pPr>
      <w:r w:rsidRPr="00905339">
        <w:rPr>
          <w:rFonts w:ascii="Consolas" w:hAnsi="Consolas"/>
        </w:rPr>
        <w:t>text_box.insert(tk.END, "Put me at the end!")</w:t>
      </w:r>
    </w:p>
    <w:p w14:paraId="24DCC219" w14:textId="77777777" w:rsidR="00905339" w:rsidRDefault="00905339" w:rsidP="00905339"/>
    <w:p w14:paraId="428A6DB0" w14:textId="77777777" w:rsidR="00905339" w:rsidRDefault="00905339" w:rsidP="00905339">
      <w:r>
        <w:t>Don’t forget to include the newline character (\n) at the beginning of the text if you want to put it on a new line:</w:t>
      </w:r>
    </w:p>
    <w:p w14:paraId="539ED300" w14:textId="77777777" w:rsidR="00905339" w:rsidRDefault="00905339" w:rsidP="00905339"/>
    <w:p w14:paraId="3092637E" w14:textId="68388E24" w:rsidR="00905339" w:rsidRDefault="00905339" w:rsidP="00905339">
      <w:pPr>
        <w:rPr>
          <w:rFonts w:ascii="Consolas" w:hAnsi="Consolas"/>
        </w:rPr>
      </w:pPr>
      <w:r w:rsidRPr="00905339">
        <w:rPr>
          <w:rFonts w:ascii="Consolas" w:hAnsi="Consolas"/>
        </w:rPr>
        <w:t>text_box.insert(tk.END, "\nPut me on a new line!")</w:t>
      </w:r>
    </w:p>
    <w:p w14:paraId="5CB1E77F" w14:textId="300AECF9" w:rsidR="00905339" w:rsidRDefault="00905339" w:rsidP="00905339">
      <w:pPr>
        <w:rPr>
          <w:rFonts w:ascii="Consolas" w:hAnsi="Consolas"/>
        </w:rPr>
      </w:pPr>
    </w:p>
    <w:p w14:paraId="15CFF7AD" w14:textId="7D7683AB" w:rsidR="00905339" w:rsidRDefault="00905339" w:rsidP="00905339">
      <w:pPr>
        <w:rPr>
          <w:rFonts w:ascii="Consolas" w:hAnsi="Consolas"/>
        </w:rPr>
      </w:pPr>
      <w:r w:rsidRPr="00905339">
        <w:t>Label, Button, Entry, and Text widgets are just a few of the widgets available in Tkinter. There are several others, including widgets for checkboxes, radio buttons, scroll bars, and progress bars. For more information on all of the available widgets, see the Additional Widgets list in the Additional Resources section</w:t>
      </w:r>
      <w:r>
        <w:t xml:space="preserve"> </w:t>
      </w:r>
      <w:r w:rsidRPr="00905339">
        <w:rPr>
          <w:rFonts w:ascii="Consolas" w:hAnsi="Consolas"/>
        </w:rPr>
        <w:t xml:space="preserve">: </w:t>
      </w:r>
      <w:hyperlink r:id="rId26" w:anchor="additional-resources" w:history="1">
        <w:r w:rsidRPr="00057671">
          <w:rPr>
            <w:rStyle w:val="Hyperlink"/>
            <w:rFonts w:ascii="Consolas" w:hAnsi="Consolas"/>
          </w:rPr>
          <w:t>https://realpython.com/python-gui-tkinter/#additional-resources</w:t>
        </w:r>
      </w:hyperlink>
    </w:p>
    <w:p w14:paraId="2E6AC957" w14:textId="3E31C0A6" w:rsidR="00905339" w:rsidRDefault="00905339" w:rsidP="00905339">
      <w:pPr>
        <w:pStyle w:val="Heading2"/>
      </w:pPr>
      <w:r w:rsidRPr="00905339">
        <w:t>Assigning Widgets to Frames With Frame Widgets</w:t>
      </w:r>
    </w:p>
    <w:p w14:paraId="0E55DFE4" w14:textId="77777777" w:rsidR="00D463F7" w:rsidRPr="00D463F7" w:rsidRDefault="00D463F7" w:rsidP="00D463F7">
      <w:r w:rsidRPr="00D463F7">
        <w:t>In this tutorial, you’re going to work with only five widgets. These are the four you’ve seen so far plus the Frame widget. Frame widgets are important for organizing the layout of your widgets in an application.</w:t>
      </w:r>
    </w:p>
    <w:p w14:paraId="0F7AE31B" w14:textId="77777777" w:rsidR="00D463F7" w:rsidRPr="00D463F7" w:rsidRDefault="00D463F7" w:rsidP="00D463F7"/>
    <w:p w14:paraId="15B8847D" w14:textId="2B71F67E" w:rsidR="00D463F7" w:rsidRDefault="00D463F7" w:rsidP="00D463F7">
      <w:r w:rsidRPr="00D463F7">
        <w:t>Before you get into the details about laying out the visual presentation of your widgets, take a closer look at how Frame widgets work, and how you can assign other widgets to them. The following script creates a blank Frame widget and assigns it to the main application window:</w:t>
      </w:r>
    </w:p>
    <w:p w14:paraId="4E0A1710" w14:textId="7423B21A" w:rsidR="00D463F7" w:rsidRPr="00D463F7" w:rsidRDefault="00D463F7" w:rsidP="00D463F7">
      <w:pPr>
        <w:rPr>
          <w:rFonts w:ascii="Consolas" w:hAnsi="Consolas"/>
        </w:rPr>
      </w:pPr>
    </w:p>
    <w:p w14:paraId="00EFED77" w14:textId="77777777" w:rsidR="00D463F7" w:rsidRPr="00D463F7" w:rsidRDefault="00D463F7" w:rsidP="00D463F7">
      <w:pPr>
        <w:rPr>
          <w:rFonts w:ascii="Consolas" w:hAnsi="Consolas"/>
        </w:rPr>
      </w:pPr>
      <w:r w:rsidRPr="00D463F7">
        <w:rPr>
          <w:rFonts w:ascii="Consolas" w:hAnsi="Consolas"/>
        </w:rPr>
        <w:t>import tkinter as tk</w:t>
      </w:r>
    </w:p>
    <w:p w14:paraId="0F759EA3" w14:textId="77777777" w:rsidR="00D463F7" w:rsidRPr="00D463F7" w:rsidRDefault="00D463F7" w:rsidP="00D463F7">
      <w:pPr>
        <w:rPr>
          <w:rFonts w:ascii="Consolas" w:hAnsi="Consolas"/>
        </w:rPr>
      </w:pPr>
    </w:p>
    <w:p w14:paraId="2E5393BB" w14:textId="77777777" w:rsidR="00D463F7" w:rsidRPr="00D463F7" w:rsidRDefault="00D463F7" w:rsidP="00D463F7">
      <w:pPr>
        <w:rPr>
          <w:rFonts w:ascii="Consolas" w:hAnsi="Consolas"/>
        </w:rPr>
      </w:pPr>
      <w:r w:rsidRPr="00D463F7">
        <w:rPr>
          <w:rFonts w:ascii="Consolas" w:hAnsi="Consolas"/>
        </w:rPr>
        <w:t>window = tk.Tk()</w:t>
      </w:r>
    </w:p>
    <w:p w14:paraId="57573AF8" w14:textId="77777777" w:rsidR="00D463F7" w:rsidRPr="00D463F7" w:rsidRDefault="00D463F7" w:rsidP="00D463F7">
      <w:pPr>
        <w:rPr>
          <w:rFonts w:ascii="Consolas" w:hAnsi="Consolas"/>
        </w:rPr>
      </w:pPr>
      <w:r w:rsidRPr="00D463F7">
        <w:rPr>
          <w:rFonts w:ascii="Consolas" w:hAnsi="Consolas"/>
        </w:rPr>
        <w:t>frame = tk.Frame()</w:t>
      </w:r>
    </w:p>
    <w:p w14:paraId="487E2FF8" w14:textId="77777777" w:rsidR="00D463F7" w:rsidRPr="00D463F7" w:rsidRDefault="00D463F7" w:rsidP="00D463F7">
      <w:pPr>
        <w:rPr>
          <w:rFonts w:ascii="Consolas" w:hAnsi="Consolas"/>
        </w:rPr>
      </w:pPr>
      <w:r w:rsidRPr="00D463F7">
        <w:rPr>
          <w:rFonts w:ascii="Consolas" w:hAnsi="Consolas"/>
        </w:rPr>
        <w:t>frame.pack()</w:t>
      </w:r>
    </w:p>
    <w:p w14:paraId="2C032698" w14:textId="77777777" w:rsidR="00D463F7" w:rsidRPr="00D463F7" w:rsidRDefault="00D463F7" w:rsidP="00D463F7">
      <w:pPr>
        <w:rPr>
          <w:rFonts w:ascii="Consolas" w:hAnsi="Consolas"/>
        </w:rPr>
      </w:pPr>
    </w:p>
    <w:p w14:paraId="187481DD" w14:textId="7AFD74AC" w:rsidR="00D463F7" w:rsidRDefault="00D463F7" w:rsidP="00D463F7">
      <w:pPr>
        <w:rPr>
          <w:rFonts w:ascii="Consolas" w:hAnsi="Consolas"/>
        </w:rPr>
      </w:pPr>
      <w:r w:rsidRPr="00D463F7">
        <w:rPr>
          <w:rFonts w:ascii="Consolas" w:hAnsi="Consolas"/>
        </w:rPr>
        <w:t>window.mainloop()</w:t>
      </w:r>
    </w:p>
    <w:p w14:paraId="6871E0A5" w14:textId="73C40503" w:rsidR="00D463F7" w:rsidRDefault="00D463F7" w:rsidP="00D463F7">
      <w:pPr>
        <w:rPr>
          <w:rFonts w:ascii="Consolas" w:hAnsi="Consolas"/>
        </w:rPr>
      </w:pPr>
    </w:p>
    <w:p w14:paraId="42013395" w14:textId="0FB15A44" w:rsidR="00D463F7" w:rsidRDefault="00D463F7" w:rsidP="00D463F7">
      <w:r w:rsidRPr="00D463F7">
        <w:t>frame.pack() packs the frame into the window so that the window sizes itself as small as possible to encompass the frame. When you run the above script, you get some seriously uninteresting output:</w:t>
      </w:r>
    </w:p>
    <w:p w14:paraId="21E09642" w14:textId="3FF11441" w:rsidR="00D463F7" w:rsidRDefault="00D463F7" w:rsidP="00D463F7"/>
    <w:p w14:paraId="1EA2D6E2" w14:textId="037346C4" w:rsidR="00D463F7" w:rsidRDefault="00D463F7" w:rsidP="00D463F7">
      <w:r>
        <w:rPr>
          <w:noProof/>
        </w:rPr>
        <w:drawing>
          <wp:inline distT="0" distB="0" distL="0" distR="0" wp14:anchorId="238CA352" wp14:editId="6562340A">
            <wp:extent cx="1543050" cy="6000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543050" cy="600075"/>
                    </a:xfrm>
                    <a:prstGeom prst="rect">
                      <a:avLst/>
                    </a:prstGeom>
                  </pic:spPr>
                </pic:pic>
              </a:graphicData>
            </a:graphic>
          </wp:inline>
        </w:drawing>
      </w:r>
    </w:p>
    <w:p w14:paraId="786E8C97" w14:textId="313D8C51" w:rsidR="00D463F7" w:rsidRDefault="00D463F7" w:rsidP="00D463F7"/>
    <w:p w14:paraId="213CBC6B" w14:textId="58312B29" w:rsidR="00D463F7" w:rsidRDefault="00D463F7" w:rsidP="00D463F7">
      <w:r w:rsidRPr="00D463F7">
        <w:t>An empty Frame widget is practically invisible. Frames are best thought of as containers for other widgets. You can assign a widget to a frame by setting the widget’s master attribute:</w:t>
      </w:r>
    </w:p>
    <w:p w14:paraId="71519E41" w14:textId="63312610" w:rsidR="00D463F7" w:rsidRDefault="00D463F7" w:rsidP="00D463F7"/>
    <w:p w14:paraId="17C29939" w14:textId="77777777" w:rsidR="00D463F7" w:rsidRPr="00D463F7" w:rsidRDefault="00D463F7" w:rsidP="00D463F7">
      <w:pPr>
        <w:rPr>
          <w:rFonts w:ascii="Consolas" w:hAnsi="Consolas"/>
        </w:rPr>
      </w:pPr>
      <w:r w:rsidRPr="00D463F7">
        <w:rPr>
          <w:rFonts w:ascii="Consolas" w:hAnsi="Consolas"/>
        </w:rPr>
        <w:t>frame = tk.Frame()</w:t>
      </w:r>
    </w:p>
    <w:p w14:paraId="6F8E16CA" w14:textId="17951C57" w:rsidR="00D463F7" w:rsidRDefault="00D463F7" w:rsidP="00D463F7">
      <w:pPr>
        <w:rPr>
          <w:rFonts w:ascii="Consolas" w:hAnsi="Consolas"/>
        </w:rPr>
      </w:pPr>
      <w:r w:rsidRPr="00D463F7">
        <w:rPr>
          <w:rFonts w:ascii="Consolas" w:hAnsi="Consolas"/>
        </w:rPr>
        <w:t>label = tk.Label(master=frame)</w:t>
      </w:r>
    </w:p>
    <w:p w14:paraId="4E6D028E" w14:textId="4707F054" w:rsidR="00D463F7" w:rsidRDefault="00D463F7" w:rsidP="00D463F7">
      <w:pPr>
        <w:rPr>
          <w:rFonts w:ascii="Consolas" w:hAnsi="Consolas"/>
        </w:rPr>
      </w:pPr>
    </w:p>
    <w:p w14:paraId="169BB231" w14:textId="12942F36" w:rsidR="00D463F7" w:rsidRDefault="00D463F7" w:rsidP="00D463F7">
      <w:r w:rsidRPr="00D463F7">
        <w:t>To get a feel for how this works, write a script that creates two Frame widgets called frame_a and frame_b. In this script, frame_a contains a label with the text "I'm in Frame A", and frame_b contains the label "I'm in Frame B". Here’s one way to do this:</w:t>
      </w:r>
    </w:p>
    <w:p w14:paraId="22EC0DCB" w14:textId="77777777" w:rsidR="00D463F7" w:rsidRPr="00D463F7" w:rsidRDefault="00D463F7" w:rsidP="00D463F7">
      <w:pPr>
        <w:rPr>
          <w:rFonts w:ascii="Consolas" w:hAnsi="Consolas"/>
        </w:rPr>
      </w:pPr>
      <w:r w:rsidRPr="00D463F7">
        <w:rPr>
          <w:rFonts w:ascii="Consolas" w:hAnsi="Consolas"/>
        </w:rPr>
        <w:lastRenderedPageBreak/>
        <w:t>import tkinter as tk</w:t>
      </w:r>
    </w:p>
    <w:p w14:paraId="54D9DB38" w14:textId="77777777" w:rsidR="00D463F7" w:rsidRPr="00D463F7" w:rsidRDefault="00D463F7" w:rsidP="00D463F7">
      <w:pPr>
        <w:rPr>
          <w:rFonts w:ascii="Consolas" w:hAnsi="Consolas"/>
        </w:rPr>
      </w:pPr>
    </w:p>
    <w:p w14:paraId="44BBCF35" w14:textId="77777777" w:rsidR="00D463F7" w:rsidRPr="00D463F7" w:rsidRDefault="00D463F7" w:rsidP="00D463F7">
      <w:pPr>
        <w:rPr>
          <w:rFonts w:ascii="Consolas" w:hAnsi="Consolas"/>
        </w:rPr>
      </w:pPr>
      <w:r w:rsidRPr="00D463F7">
        <w:rPr>
          <w:rFonts w:ascii="Consolas" w:hAnsi="Consolas"/>
        </w:rPr>
        <w:t>window = tk.Tk()</w:t>
      </w:r>
    </w:p>
    <w:p w14:paraId="7408F240" w14:textId="77777777" w:rsidR="00D463F7" w:rsidRPr="00D463F7" w:rsidRDefault="00D463F7" w:rsidP="00D463F7">
      <w:pPr>
        <w:rPr>
          <w:rFonts w:ascii="Consolas" w:hAnsi="Consolas"/>
        </w:rPr>
      </w:pPr>
    </w:p>
    <w:p w14:paraId="164284D4" w14:textId="77777777" w:rsidR="00D463F7" w:rsidRPr="00D463F7" w:rsidRDefault="00D463F7" w:rsidP="00D463F7">
      <w:pPr>
        <w:rPr>
          <w:rFonts w:ascii="Consolas" w:hAnsi="Consolas"/>
        </w:rPr>
      </w:pPr>
      <w:r w:rsidRPr="00D463F7">
        <w:rPr>
          <w:rFonts w:ascii="Consolas" w:hAnsi="Consolas"/>
        </w:rPr>
        <w:t>frame_a = tk.Frame()</w:t>
      </w:r>
    </w:p>
    <w:p w14:paraId="10EE6AFF" w14:textId="77777777" w:rsidR="00D463F7" w:rsidRPr="00D463F7" w:rsidRDefault="00D463F7" w:rsidP="00D463F7">
      <w:pPr>
        <w:rPr>
          <w:rFonts w:ascii="Consolas" w:hAnsi="Consolas"/>
        </w:rPr>
      </w:pPr>
      <w:r w:rsidRPr="00D463F7">
        <w:rPr>
          <w:rFonts w:ascii="Consolas" w:hAnsi="Consolas"/>
        </w:rPr>
        <w:t>frame_b = tk.Frame()</w:t>
      </w:r>
    </w:p>
    <w:p w14:paraId="258B7209" w14:textId="77777777" w:rsidR="00D463F7" w:rsidRPr="00D463F7" w:rsidRDefault="00D463F7" w:rsidP="00D463F7">
      <w:pPr>
        <w:rPr>
          <w:rFonts w:ascii="Consolas" w:hAnsi="Consolas"/>
        </w:rPr>
      </w:pPr>
    </w:p>
    <w:p w14:paraId="71A27BFD" w14:textId="77777777" w:rsidR="00D463F7" w:rsidRPr="00D463F7" w:rsidRDefault="00D463F7" w:rsidP="00D463F7">
      <w:pPr>
        <w:rPr>
          <w:rFonts w:ascii="Consolas" w:hAnsi="Consolas"/>
        </w:rPr>
      </w:pPr>
      <w:r w:rsidRPr="00D463F7">
        <w:rPr>
          <w:rFonts w:ascii="Consolas" w:hAnsi="Consolas"/>
        </w:rPr>
        <w:t>label_a = tk.Label(master=frame_a, text="I'm in Frame A")</w:t>
      </w:r>
    </w:p>
    <w:p w14:paraId="017B8603" w14:textId="77777777" w:rsidR="00D463F7" w:rsidRPr="00D463F7" w:rsidRDefault="00D463F7" w:rsidP="00D463F7">
      <w:pPr>
        <w:rPr>
          <w:rFonts w:ascii="Consolas" w:hAnsi="Consolas"/>
        </w:rPr>
      </w:pPr>
      <w:r w:rsidRPr="00D463F7">
        <w:rPr>
          <w:rFonts w:ascii="Consolas" w:hAnsi="Consolas"/>
        </w:rPr>
        <w:t>label_a.pack()</w:t>
      </w:r>
    </w:p>
    <w:p w14:paraId="7AD0C02F" w14:textId="77777777" w:rsidR="00D463F7" w:rsidRPr="00D463F7" w:rsidRDefault="00D463F7" w:rsidP="00D463F7">
      <w:pPr>
        <w:rPr>
          <w:rFonts w:ascii="Consolas" w:hAnsi="Consolas"/>
        </w:rPr>
      </w:pPr>
    </w:p>
    <w:p w14:paraId="3569B387" w14:textId="77777777" w:rsidR="00D463F7" w:rsidRPr="00D463F7" w:rsidRDefault="00D463F7" w:rsidP="00D463F7">
      <w:pPr>
        <w:rPr>
          <w:rFonts w:ascii="Consolas" w:hAnsi="Consolas"/>
        </w:rPr>
      </w:pPr>
      <w:r w:rsidRPr="00D463F7">
        <w:rPr>
          <w:rFonts w:ascii="Consolas" w:hAnsi="Consolas"/>
        </w:rPr>
        <w:t>label_b = tk.Label(master=frame_b, text="I'm in Frame B")</w:t>
      </w:r>
    </w:p>
    <w:p w14:paraId="33190900" w14:textId="77777777" w:rsidR="00D463F7" w:rsidRPr="00D463F7" w:rsidRDefault="00D463F7" w:rsidP="00D463F7">
      <w:pPr>
        <w:rPr>
          <w:rFonts w:ascii="Consolas" w:hAnsi="Consolas"/>
        </w:rPr>
      </w:pPr>
      <w:r w:rsidRPr="00D463F7">
        <w:rPr>
          <w:rFonts w:ascii="Consolas" w:hAnsi="Consolas"/>
        </w:rPr>
        <w:t>label_b.pack()</w:t>
      </w:r>
    </w:p>
    <w:p w14:paraId="627B1F5D" w14:textId="77777777" w:rsidR="00D463F7" w:rsidRPr="00D463F7" w:rsidRDefault="00D463F7" w:rsidP="00D463F7">
      <w:pPr>
        <w:rPr>
          <w:rFonts w:ascii="Consolas" w:hAnsi="Consolas"/>
        </w:rPr>
      </w:pPr>
    </w:p>
    <w:p w14:paraId="286F0EE0" w14:textId="77777777" w:rsidR="00D463F7" w:rsidRPr="00D463F7" w:rsidRDefault="00D463F7" w:rsidP="00D463F7">
      <w:pPr>
        <w:rPr>
          <w:rFonts w:ascii="Consolas" w:hAnsi="Consolas"/>
        </w:rPr>
      </w:pPr>
      <w:r w:rsidRPr="00D463F7">
        <w:rPr>
          <w:rFonts w:ascii="Consolas" w:hAnsi="Consolas"/>
        </w:rPr>
        <w:t>frame_a.pack()</w:t>
      </w:r>
    </w:p>
    <w:p w14:paraId="479A63EB" w14:textId="77777777" w:rsidR="00D463F7" w:rsidRPr="00D463F7" w:rsidRDefault="00D463F7" w:rsidP="00D463F7">
      <w:pPr>
        <w:rPr>
          <w:rFonts w:ascii="Consolas" w:hAnsi="Consolas"/>
        </w:rPr>
      </w:pPr>
      <w:r w:rsidRPr="00D463F7">
        <w:rPr>
          <w:rFonts w:ascii="Consolas" w:hAnsi="Consolas"/>
        </w:rPr>
        <w:t>frame_b.pack()</w:t>
      </w:r>
    </w:p>
    <w:p w14:paraId="08F7FF39" w14:textId="77777777" w:rsidR="00D463F7" w:rsidRPr="00D463F7" w:rsidRDefault="00D463F7" w:rsidP="00D463F7">
      <w:pPr>
        <w:rPr>
          <w:rFonts w:ascii="Consolas" w:hAnsi="Consolas"/>
        </w:rPr>
      </w:pPr>
    </w:p>
    <w:p w14:paraId="59E3EDE7" w14:textId="7BEB3A64" w:rsidR="00D463F7" w:rsidRDefault="00D463F7" w:rsidP="00D463F7">
      <w:pPr>
        <w:rPr>
          <w:rFonts w:ascii="Consolas" w:hAnsi="Consolas"/>
        </w:rPr>
      </w:pPr>
      <w:r w:rsidRPr="00D463F7">
        <w:rPr>
          <w:rFonts w:ascii="Consolas" w:hAnsi="Consolas"/>
        </w:rPr>
        <w:t>window.mainloop()</w:t>
      </w:r>
    </w:p>
    <w:p w14:paraId="0A2BFC54" w14:textId="547BC881" w:rsidR="00D463F7" w:rsidRDefault="00D463F7" w:rsidP="00D463F7">
      <w:pPr>
        <w:rPr>
          <w:rFonts w:ascii="Consolas" w:hAnsi="Consolas"/>
        </w:rPr>
      </w:pPr>
    </w:p>
    <w:p w14:paraId="2BC7DA3A" w14:textId="204394EA" w:rsidR="00D463F7" w:rsidRDefault="00D463F7" w:rsidP="00D463F7">
      <w:r w:rsidRPr="00D463F7">
        <w:t>Note that frame_a is packed into the window before frame_b. The window that opens shows the label in frame_a above the label in frame_b:</w:t>
      </w:r>
    </w:p>
    <w:p w14:paraId="5BB48E07" w14:textId="38B98526" w:rsidR="00D463F7" w:rsidRDefault="00D463F7" w:rsidP="00D463F7"/>
    <w:p w14:paraId="4035DE25" w14:textId="364F9344" w:rsidR="00D463F7" w:rsidRDefault="00D463F7" w:rsidP="00D463F7">
      <w:r>
        <w:rPr>
          <w:noProof/>
        </w:rPr>
        <w:drawing>
          <wp:inline distT="0" distB="0" distL="0" distR="0" wp14:anchorId="47EB05D0" wp14:editId="6B8E4503">
            <wp:extent cx="981075" cy="59303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990769" cy="598898"/>
                    </a:xfrm>
                    <a:prstGeom prst="rect">
                      <a:avLst/>
                    </a:prstGeom>
                  </pic:spPr>
                </pic:pic>
              </a:graphicData>
            </a:graphic>
          </wp:inline>
        </w:drawing>
      </w:r>
    </w:p>
    <w:p w14:paraId="25D167CE" w14:textId="66367014" w:rsidR="00D463F7" w:rsidRDefault="00D463F7" w:rsidP="00D463F7"/>
    <w:p w14:paraId="517696BE" w14:textId="1013AD63" w:rsidR="00D463F7" w:rsidRDefault="00D463F7" w:rsidP="00D463F7">
      <w:r w:rsidRPr="00D463F7">
        <w:t>Now see what happens when you swap the order of frame_a.pack() and frame_b.pack():</w:t>
      </w:r>
    </w:p>
    <w:p w14:paraId="5DEF6F07" w14:textId="458344FF" w:rsidR="00D463F7" w:rsidRDefault="00D463F7" w:rsidP="00D463F7"/>
    <w:p w14:paraId="0B08A144" w14:textId="77777777" w:rsidR="00D463F7" w:rsidRPr="00D463F7" w:rsidRDefault="00D463F7" w:rsidP="00D463F7">
      <w:pPr>
        <w:rPr>
          <w:rFonts w:ascii="Consolas" w:hAnsi="Consolas"/>
        </w:rPr>
      </w:pPr>
      <w:r w:rsidRPr="00D463F7">
        <w:rPr>
          <w:rFonts w:ascii="Consolas" w:hAnsi="Consolas"/>
        </w:rPr>
        <w:t>import tkinter as tk</w:t>
      </w:r>
    </w:p>
    <w:p w14:paraId="651F7076" w14:textId="77777777" w:rsidR="00D463F7" w:rsidRPr="00D463F7" w:rsidRDefault="00D463F7" w:rsidP="00D463F7">
      <w:pPr>
        <w:rPr>
          <w:rFonts w:ascii="Consolas" w:hAnsi="Consolas"/>
        </w:rPr>
      </w:pPr>
    </w:p>
    <w:p w14:paraId="022A5901" w14:textId="77777777" w:rsidR="00D463F7" w:rsidRPr="00D463F7" w:rsidRDefault="00D463F7" w:rsidP="00D463F7">
      <w:pPr>
        <w:rPr>
          <w:rFonts w:ascii="Consolas" w:hAnsi="Consolas"/>
        </w:rPr>
      </w:pPr>
      <w:r w:rsidRPr="00D463F7">
        <w:rPr>
          <w:rFonts w:ascii="Consolas" w:hAnsi="Consolas"/>
        </w:rPr>
        <w:t>window = tk.Tk()</w:t>
      </w:r>
    </w:p>
    <w:p w14:paraId="2DA531B0" w14:textId="77777777" w:rsidR="00D463F7" w:rsidRPr="00D463F7" w:rsidRDefault="00D463F7" w:rsidP="00D463F7">
      <w:pPr>
        <w:rPr>
          <w:rFonts w:ascii="Consolas" w:hAnsi="Consolas"/>
        </w:rPr>
      </w:pPr>
    </w:p>
    <w:p w14:paraId="356FFADE" w14:textId="77777777" w:rsidR="00D463F7" w:rsidRPr="00D463F7" w:rsidRDefault="00D463F7" w:rsidP="00D463F7">
      <w:pPr>
        <w:rPr>
          <w:rFonts w:ascii="Consolas" w:hAnsi="Consolas"/>
        </w:rPr>
      </w:pPr>
      <w:r w:rsidRPr="00D463F7">
        <w:rPr>
          <w:rFonts w:ascii="Consolas" w:hAnsi="Consolas"/>
        </w:rPr>
        <w:t>frame_a = tk.Frame()</w:t>
      </w:r>
    </w:p>
    <w:p w14:paraId="23F7DD88" w14:textId="77777777" w:rsidR="00D463F7" w:rsidRPr="00D463F7" w:rsidRDefault="00D463F7" w:rsidP="00D463F7">
      <w:pPr>
        <w:rPr>
          <w:rFonts w:ascii="Consolas" w:hAnsi="Consolas"/>
        </w:rPr>
      </w:pPr>
      <w:r w:rsidRPr="00D463F7">
        <w:rPr>
          <w:rFonts w:ascii="Consolas" w:hAnsi="Consolas"/>
        </w:rPr>
        <w:t>label_a = tk.Label(master=frame_a, text="I'm in Frame A")</w:t>
      </w:r>
    </w:p>
    <w:p w14:paraId="76FA7DCC" w14:textId="77777777" w:rsidR="00D463F7" w:rsidRPr="00D463F7" w:rsidRDefault="00D463F7" w:rsidP="00D463F7">
      <w:pPr>
        <w:rPr>
          <w:rFonts w:ascii="Consolas" w:hAnsi="Consolas"/>
        </w:rPr>
      </w:pPr>
      <w:r w:rsidRPr="00D463F7">
        <w:rPr>
          <w:rFonts w:ascii="Consolas" w:hAnsi="Consolas"/>
        </w:rPr>
        <w:t>label_a.pack()</w:t>
      </w:r>
    </w:p>
    <w:p w14:paraId="02B901AF" w14:textId="77777777" w:rsidR="00D463F7" w:rsidRPr="00D463F7" w:rsidRDefault="00D463F7" w:rsidP="00D463F7">
      <w:pPr>
        <w:rPr>
          <w:rFonts w:ascii="Consolas" w:hAnsi="Consolas"/>
        </w:rPr>
      </w:pPr>
    </w:p>
    <w:p w14:paraId="0E8252BF" w14:textId="77777777" w:rsidR="00D463F7" w:rsidRPr="00D463F7" w:rsidRDefault="00D463F7" w:rsidP="00D463F7">
      <w:pPr>
        <w:rPr>
          <w:rFonts w:ascii="Consolas" w:hAnsi="Consolas"/>
        </w:rPr>
      </w:pPr>
      <w:r w:rsidRPr="00D463F7">
        <w:rPr>
          <w:rFonts w:ascii="Consolas" w:hAnsi="Consolas"/>
        </w:rPr>
        <w:t>frame_b = tk.Frame()</w:t>
      </w:r>
    </w:p>
    <w:p w14:paraId="38AD1765" w14:textId="77777777" w:rsidR="00D463F7" w:rsidRPr="00D463F7" w:rsidRDefault="00D463F7" w:rsidP="00D463F7">
      <w:pPr>
        <w:rPr>
          <w:rFonts w:ascii="Consolas" w:hAnsi="Consolas"/>
        </w:rPr>
      </w:pPr>
      <w:r w:rsidRPr="00D463F7">
        <w:rPr>
          <w:rFonts w:ascii="Consolas" w:hAnsi="Consolas"/>
        </w:rPr>
        <w:t>label_b = tk.Label(master=frame_b, text="I'm in Frame B")</w:t>
      </w:r>
    </w:p>
    <w:p w14:paraId="63675C66" w14:textId="77777777" w:rsidR="00D463F7" w:rsidRPr="00D463F7" w:rsidRDefault="00D463F7" w:rsidP="00D463F7">
      <w:pPr>
        <w:rPr>
          <w:rFonts w:ascii="Consolas" w:hAnsi="Consolas"/>
        </w:rPr>
      </w:pPr>
      <w:r w:rsidRPr="00D463F7">
        <w:rPr>
          <w:rFonts w:ascii="Consolas" w:hAnsi="Consolas"/>
        </w:rPr>
        <w:t>label_b.pack()</w:t>
      </w:r>
    </w:p>
    <w:p w14:paraId="0F50A5AD" w14:textId="77777777" w:rsidR="00D463F7" w:rsidRPr="00D463F7" w:rsidRDefault="00D463F7" w:rsidP="00D463F7">
      <w:pPr>
        <w:rPr>
          <w:rFonts w:ascii="Consolas" w:hAnsi="Consolas"/>
        </w:rPr>
      </w:pPr>
    </w:p>
    <w:p w14:paraId="23F0918D" w14:textId="77777777" w:rsidR="00D463F7" w:rsidRPr="00D463F7" w:rsidRDefault="00D463F7" w:rsidP="00D463F7">
      <w:pPr>
        <w:rPr>
          <w:rFonts w:ascii="Consolas" w:hAnsi="Consolas"/>
        </w:rPr>
      </w:pPr>
      <w:r w:rsidRPr="00D463F7">
        <w:rPr>
          <w:rFonts w:ascii="Consolas" w:hAnsi="Consolas"/>
        </w:rPr>
        <w:t># Swap the order of `frame_a` and `frame_b`</w:t>
      </w:r>
    </w:p>
    <w:p w14:paraId="5F0C8E6F" w14:textId="77777777" w:rsidR="00D463F7" w:rsidRPr="00D463F7" w:rsidRDefault="00D463F7" w:rsidP="00D463F7">
      <w:pPr>
        <w:rPr>
          <w:rFonts w:ascii="Consolas" w:hAnsi="Consolas"/>
        </w:rPr>
      </w:pPr>
      <w:r w:rsidRPr="00D463F7">
        <w:rPr>
          <w:rFonts w:ascii="Consolas" w:hAnsi="Consolas"/>
        </w:rPr>
        <w:t>frame_b.pack()</w:t>
      </w:r>
    </w:p>
    <w:p w14:paraId="7FC12BB6" w14:textId="77777777" w:rsidR="00D463F7" w:rsidRPr="00D463F7" w:rsidRDefault="00D463F7" w:rsidP="00D463F7">
      <w:pPr>
        <w:rPr>
          <w:rFonts w:ascii="Consolas" w:hAnsi="Consolas"/>
        </w:rPr>
      </w:pPr>
      <w:r w:rsidRPr="00D463F7">
        <w:rPr>
          <w:rFonts w:ascii="Consolas" w:hAnsi="Consolas"/>
        </w:rPr>
        <w:t>frame_a.pack()</w:t>
      </w:r>
    </w:p>
    <w:p w14:paraId="30B6DAD5" w14:textId="77777777" w:rsidR="00D463F7" w:rsidRPr="00D463F7" w:rsidRDefault="00D463F7" w:rsidP="00D463F7">
      <w:pPr>
        <w:rPr>
          <w:rFonts w:ascii="Consolas" w:hAnsi="Consolas"/>
        </w:rPr>
      </w:pPr>
    </w:p>
    <w:p w14:paraId="57FAC23A" w14:textId="006B1B70" w:rsidR="00D463F7" w:rsidRDefault="00D463F7" w:rsidP="00D463F7">
      <w:pPr>
        <w:rPr>
          <w:rFonts w:ascii="Consolas" w:hAnsi="Consolas"/>
        </w:rPr>
      </w:pPr>
      <w:r w:rsidRPr="00D463F7">
        <w:rPr>
          <w:rFonts w:ascii="Consolas" w:hAnsi="Consolas"/>
        </w:rPr>
        <w:t>window.mainloop()</w:t>
      </w:r>
    </w:p>
    <w:p w14:paraId="280853DB" w14:textId="6285CCED" w:rsidR="00D463F7" w:rsidRDefault="00D463F7" w:rsidP="00D463F7">
      <w:pPr>
        <w:rPr>
          <w:rFonts w:ascii="Consolas" w:hAnsi="Consolas"/>
        </w:rPr>
      </w:pPr>
    </w:p>
    <w:p w14:paraId="421399AB" w14:textId="2FE8FEFE" w:rsidR="00D463F7" w:rsidRDefault="00D463F7" w:rsidP="00D463F7">
      <w:r w:rsidRPr="00D463F7">
        <w:t>The output looks like this:</w:t>
      </w:r>
    </w:p>
    <w:p w14:paraId="188B12D1" w14:textId="2A5DACC6" w:rsidR="00D463F7" w:rsidRDefault="00D463F7" w:rsidP="00D463F7"/>
    <w:p w14:paraId="66BA0164" w14:textId="57145A0A" w:rsidR="00D463F7" w:rsidRDefault="00D463F7" w:rsidP="00D463F7">
      <w:r>
        <w:rPr>
          <w:noProof/>
        </w:rPr>
        <w:drawing>
          <wp:inline distT="0" distB="0" distL="0" distR="0" wp14:anchorId="79309C54" wp14:editId="5377D8D4">
            <wp:extent cx="1295400" cy="78363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304367" cy="789061"/>
                    </a:xfrm>
                    <a:prstGeom prst="rect">
                      <a:avLst/>
                    </a:prstGeom>
                  </pic:spPr>
                </pic:pic>
              </a:graphicData>
            </a:graphic>
          </wp:inline>
        </w:drawing>
      </w:r>
    </w:p>
    <w:p w14:paraId="42CF2579" w14:textId="77777777" w:rsidR="00D463F7" w:rsidRDefault="00D463F7">
      <w:pPr>
        <w:spacing w:after="160" w:line="259" w:lineRule="auto"/>
      </w:pPr>
      <w:r>
        <w:br w:type="page"/>
      </w:r>
    </w:p>
    <w:p w14:paraId="52D4560C" w14:textId="77777777" w:rsidR="00D463F7" w:rsidRDefault="00D463F7" w:rsidP="00D463F7">
      <w:r>
        <w:lastRenderedPageBreak/>
        <w:t>Now label_b is on top. Since label_b is assigned to frame_b, it moves to wherever frame_b is positioned.</w:t>
      </w:r>
    </w:p>
    <w:p w14:paraId="36F5FEE0" w14:textId="77777777" w:rsidR="00D463F7" w:rsidRDefault="00D463F7" w:rsidP="00D463F7"/>
    <w:p w14:paraId="163F9C29" w14:textId="77777777" w:rsidR="00D463F7" w:rsidRDefault="00D463F7" w:rsidP="00D463F7">
      <w:r>
        <w:t>All four of the widget types you’ve learned about—Label, Button, Entry, and Text—have a master attribute that’s set when you instantiate them. That way, you can control which Frame a widget is assigned to. Frame widgets are great for organizing other widgets in a logical manner. Related widgets can be assigned to the same frame so that, if the frame is ever moved in the window, then the related widgets stay together.</w:t>
      </w:r>
    </w:p>
    <w:p w14:paraId="2156A0FF" w14:textId="77777777" w:rsidR="00D463F7" w:rsidRDefault="00D463F7" w:rsidP="00D463F7"/>
    <w:p w14:paraId="67CF001C" w14:textId="45EE52A8" w:rsidR="002C6252" w:rsidRDefault="00D463F7" w:rsidP="00D463F7">
      <w:r>
        <w:t>In addition to grouping your widgets logically, Frame widgets can add a little flare to the visual presentation of your application. Read on to see how to create various borders for Frame widgets.</w:t>
      </w:r>
    </w:p>
    <w:p w14:paraId="08B34DA2" w14:textId="77777777" w:rsidR="002C6252" w:rsidRDefault="002C6252" w:rsidP="006F5053">
      <w:pPr>
        <w:pStyle w:val="Heading2"/>
      </w:pPr>
      <w:r>
        <w:t>Adjusting Frame Appearance With Reliefs</w:t>
      </w:r>
    </w:p>
    <w:p w14:paraId="61B602B0" w14:textId="2386A413" w:rsidR="002C6252" w:rsidRDefault="002C6252" w:rsidP="006F5053">
      <w:r w:rsidRPr="006F5053">
        <w:t>Frame widgets can be configured with a relief attribute that creates a border around the frame. You can set relief to be any of the following values:</w:t>
      </w:r>
    </w:p>
    <w:p w14:paraId="7F5122D9" w14:textId="77777777" w:rsidR="006F5053" w:rsidRPr="006F5053" w:rsidRDefault="006F5053" w:rsidP="006F5053"/>
    <w:p w14:paraId="1E91F4AE" w14:textId="77777777" w:rsidR="002C6252" w:rsidRPr="006F5053" w:rsidRDefault="002C6252" w:rsidP="006F5053">
      <w:pPr>
        <w:pStyle w:val="ListParagraph"/>
        <w:numPr>
          <w:ilvl w:val="0"/>
          <w:numId w:val="8"/>
        </w:numPr>
      </w:pPr>
      <w:r w:rsidRPr="006F5053">
        <w:t>tk.FLAT: Has no border effect (the default value).</w:t>
      </w:r>
    </w:p>
    <w:p w14:paraId="60646969" w14:textId="77777777" w:rsidR="002C6252" w:rsidRPr="006F5053" w:rsidRDefault="002C6252" w:rsidP="006F5053">
      <w:pPr>
        <w:pStyle w:val="ListParagraph"/>
        <w:numPr>
          <w:ilvl w:val="0"/>
          <w:numId w:val="8"/>
        </w:numPr>
      </w:pPr>
      <w:r w:rsidRPr="006F5053">
        <w:t>tk.SUNKEN: Creates a sunken effect.</w:t>
      </w:r>
    </w:p>
    <w:p w14:paraId="072CD5D0" w14:textId="77777777" w:rsidR="002C6252" w:rsidRPr="006F5053" w:rsidRDefault="002C6252" w:rsidP="006F5053">
      <w:pPr>
        <w:pStyle w:val="ListParagraph"/>
        <w:numPr>
          <w:ilvl w:val="0"/>
          <w:numId w:val="8"/>
        </w:numPr>
      </w:pPr>
      <w:r w:rsidRPr="006F5053">
        <w:t>tk.RAISED: Creates a raised effect.</w:t>
      </w:r>
    </w:p>
    <w:p w14:paraId="5E1338EB" w14:textId="77777777" w:rsidR="002C6252" w:rsidRPr="006F5053" w:rsidRDefault="002C6252" w:rsidP="006F5053">
      <w:pPr>
        <w:pStyle w:val="ListParagraph"/>
        <w:numPr>
          <w:ilvl w:val="0"/>
          <w:numId w:val="8"/>
        </w:numPr>
      </w:pPr>
      <w:r w:rsidRPr="006F5053">
        <w:t>tk.GROOVE: Creates a grooved border effect.</w:t>
      </w:r>
    </w:p>
    <w:p w14:paraId="227B7D98" w14:textId="66B2D6A4" w:rsidR="002C6252" w:rsidRDefault="002C6252" w:rsidP="006F5053">
      <w:pPr>
        <w:pStyle w:val="ListParagraph"/>
        <w:numPr>
          <w:ilvl w:val="0"/>
          <w:numId w:val="8"/>
        </w:numPr>
      </w:pPr>
      <w:r w:rsidRPr="006F5053">
        <w:t>tk.RIDGE: Creates a ridged effect</w:t>
      </w:r>
      <w:r>
        <w:t>.</w:t>
      </w:r>
    </w:p>
    <w:p w14:paraId="75E13C7F" w14:textId="77777777" w:rsidR="006F5053" w:rsidRDefault="006F5053" w:rsidP="006F5053">
      <w:pPr>
        <w:pStyle w:val="ListParagraph"/>
        <w:ind w:left="360"/>
      </w:pPr>
    </w:p>
    <w:p w14:paraId="768DEB1C" w14:textId="5CDADC0E" w:rsidR="002C6252" w:rsidRDefault="002C6252" w:rsidP="006F5053">
      <w:r w:rsidRPr="006F5053">
        <w:t>To apply the border effect, you must set the borderwidth attribute to a value greater than 1. This attribute adjusts the width of the border in pixels. The best way to get a feel for what each effect looks like is to see them for yourself. Here’s a script that packs five Frame widgets into a window, each with a different value for the relief argument:</w:t>
      </w:r>
    </w:p>
    <w:p w14:paraId="5338F21B" w14:textId="77777777" w:rsidR="006F5053" w:rsidRPr="006F5053" w:rsidRDefault="006F5053" w:rsidP="006F5053"/>
    <w:p w14:paraId="2146574B" w14:textId="77777777" w:rsidR="002C6252" w:rsidRPr="006F5053" w:rsidRDefault="002C6252" w:rsidP="002C6252">
      <w:pPr>
        <w:rPr>
          <w:rFonts w:ascii="Consolas" w:hAnsi="Consolas"/>
        </w:rPr>
      </w:pPr>
      <w:r w:rsidRPr="006F5053">
        <w:rPr>
          <w:rFonts w:ascii="Consolas" w:hAnsi="Consolas"/>
        </w:rPr>
        <w:t>import tkinter as tk</w:t>
      </w:r>
    </w:p>
    <w:p w14:paraId="228F8A60" w14:textId="77777777" w:rsidR="002C6252" w:rsidRPr="006F5053" w:rsidRDefault="002C6252" w:rsidP="002C6252">
      <w:pPr>
        <w:rPr>
          <w:rFonts w:ascii="Consolas" w:hAnsi="Consolas"/>
        </w:rPr>
      </w:pPr>
    </w:p>
    <w:p w14:paraId="77BC4C34" w14:textId="77777777" w:rsidR="002C6252" w:rsidRPr="006F5053" w:rsidRDefault="002C6252" w:rsidP="002C6252">
      <w:pPr>
        <w:rPr>
          <w:rFonts w:ascii="Consolas" w:hAnsi="Consolas"/>
        </w:rPr>
      </w:pPr>
      <w:r w:rsidRPr="006F5053">
        <w:rPr>
          <w:rFonts w:ascii="Consolas" w:hAnsi="Consolas"/>
        </w:rPr>
        <w:t>border_effects = {</w:t>
      </w:r>
    </w:p>
    <w:p w14:paraId="0DC46419" w14:textId="77777777" w:rsidR="002C6252" w:rsidRPr="006F5053" w:rsidRDefault="002C6252" w:rsidP="002C6252">
      <w:pPr>
        <w:rPr>
          <w:rFonts w:ascii="Consolas" w:hAnsi="Consolas"/>
        </w:rPr>
      </w:pPr>
      <w:r w:rsidRPr="006F5053">
        <w:rPr>
          <w:rFonts w:ascii="Consolas" w:hAnsi="Consolas"/>
        </w:rPr>
        <w:t xml:space="preserve">    "flat": tk.FLAT,</w:t>
      </w:r>
    </w:p>
    <w:p w14:paraId="4240DAA4" w14:textId="77777777" w:rsidR="002C6252" w:rsidRPr="006F5053" w:rsidRDefault="002C6252" w:rsidP="002C6252">
      <w:pPr>
        <w:rPr>
          <w:rFonts w:ascii="Consolas" w:hAnsi="Consolas"/>
        </w:rPr>
      </w:pPr>
      <w:r w:rsidRPr="006F5053">
        <w:rPr>
          <w:rFonts w:ascii="Consolas" w:hAnsi="Consolas"/>
        </w:rPr>
        <w:t xml:space="preserve">    "sunken": tk.SUNKEN,</w:t>
      </w:r>
    </w:p>
    <w:p w14:paraId="4D108AF6" w14:textId="77777777" w:rsidR="002C6252" w:rsidRPr="006F5053" w:rsidRDefault="002C6252" w:rsidP="002C6252">
      <w:pPr>
        <w:rPr>
          <w:rFonts w:ascii="Consolas" w:hAnsi="Consolas"/>
        </w:rPr>
      </w:pPr>
      <w:r w:rsidRPr="006F5053">
        <w:rPr>
          <w:rFonts w:ascii="Consolas" w:hAnsi="Consolas"/>
        </w:rPr>
        <w:t xml:space="preserve">    "raised": tk.RAISED,</w:t>
      </w:r>
    </w:p>
    <w:p w14:paraId="0EAFE0DA" w14:textId="77777777" w:rsidR="002C6252" w:rsidRPr="006F5053" w:rsidRDefault="002C6252" w:rsidP="002C6252">
      <w:pPr>
        <w:rPr>
          <w:rFonts w:ascii="Consolas" w:hAnsi="Consolas"/>
        </w:rPr>
      </w:pPr>
      <w:r w:rsidRPr="006F5053">
        <w:rPr>
          <w:rFonts w:ascii="Consolas" w:hAnsi="Consolas"/>
        </w:rPr>
        <w:t xml:space="preserve">    "groove": tk.GROOVE,</w:t>
      </w:r>
    </w:p>
    <w:p w14:paraId="0C51CABD" w14:textId="77777777" w:rsidR="002C6252" w:rsidRPr="006F5053" w:rsidRDefault="002C6252" w:rsidP="002C6252">
      <w:pPr>
        <w:rPr>
          <w:rFonts w:ascii="Consolas" w:hAnsi="Consolas"/>
        </w:rPr>
      </w:pPr>
      <w:r w:rsidRPr="006F5053">
        <w:rPr>
          <w:rFonts w:ascii="Consolas" w:hAnsi="Consolas"/>
        </w:rPr>
        <w:t xml:space="preserve">    "ridge": tk.RIDGE,</w:t>
      </w:r>
    </w:p>
    <w:p w14:paraId="38DB6956" w14:textId="77777777" w:rsidR="002C6252" w:rsidRPr="006F5053" w:rsidRDefault="002C6252" w:rsidP="002C6252">
      <w:pPr>
        <w:rPr>
          <w:rFonts w:ascii="Consolas" w:hAnsi="Consolas"/>
        </w:rPr>
      </w:pPr>
      <w:r w:rsidRPr="006F5053">
        <w:rPr>
          <w:rFonts w:ascii="Consolas" w:hAnsi="Consolas"/>
        </w:rPr>
        <w:t>}</w:t>
      </w:r>
    </w:p>
    <w:p w14:paraId="5464D651" w14:textId="77777777" w:rsidR="002C6252" w:rsidRPr="006F5053" w:rsidRDefault="002C6252" w:rsidP="002C6252">
      <w:pPr>
        <w:rPr>
          <w:rFonts w:ascii="Consolas" w:hAnsi="Consolas"/>
        </w:rPr>
      </w:pPr>
    </w:p>
    <w:p w14:paraId="3B7EC59B" w14:textId="77777777" w:rsidR="002C6252" w:rsidRPr="006F5053" w:rsidRDefault="002C6252" w:rsidP="002C6252">
      <w:pPr>
        <w:rPr>
          <w:rFonts w:ascii="Consolas" w:hAnsi="Consolas"/>
        </w:rPr>
      </w:pPr>
      <w:r w:rsidRPr="006F5053">
        <w:rPr>
          <w:rFonts w:ascii="Consolas" w:hAnsi="Consolas"/>
        </w:rPr>
        <w:t>window = tk.Tk()</w:t>
      </w:r>
    </w:p>
    <w:p w14:paraId="096F9F88" w14:textId="77777777" w:rsidR="002C6252" w:rsidRPr="006F5053" w:rsidRDefault="002C6252" w:rsidP="002C6252">
      <w:pPr>
        <w:rPr>
          <w:rFonts w:ascii="Consolas" w:hAnsi="Consolas"/>
        </w:rPr>
      </w:pPr>
    </w:p>
    <w:p w14:paraId="1A47DE2E" w14:textId="77777777" w:rsidR="002C6252" w:rsidRPr="006F5053" w:rsidRDefault="002C6252" w:rsidP="002C6252">
      <w:pPr>
        <w:rPr>
          <w:rFonts w:ascii="Consolas" w:hAnsi="Consolas"/>
        </w:rPr>
      </w:pPr>
      <w:r w:rsidRPr="006F5053">
        <w:rPr>
          <w:rFonts w:ascii="Consolas" w:hAnsi="Consolas"/>
        </w:rPr>
        <w:t>for relief_name, relief in border_effects.items():</w:t>
      </w:r>
    </w:p>
    <w:p w14:paraId="52233FE9" w14:textId="77777777" w:rsidR="002C6252" w:rsidRPr="006F5053" w:rsidRDefault="002C6252" w:rsidP="002C6252">
      <w:pPr>
        <w:rPr>
          <w:rFonts w:ascii="Consolas" w:hAnsi="Consolas"/>
        </w:rPr>
      </w:pPr>
      <w:r w:rsidRPr="006F5053">
        <w:rPr>
          <w:rFonts w:ascii="Consolas" w:hAnsi="Consolas"/>
        </w:rPr>
        <w:t xml:space="preserve">    frame = tk.Frame(master=window, relief=relief, borderwidth=5)</w:t>
      </w:r>
    </w:p>
    <w:p w14:paraId="2D57A623" w14:textId="77777777" w:rsidR="002C6252" w:rsidRPr="006F5053" w:rsidRDefault="002C6252" w:rsidP="002C6252">
      <w:pPr>
        <w:rPr>
          <w:rFonts w:ascii="Consolas" w:hAnsi="Consolas"/>
        </w:rPr>
      </w:pPr>
      <w:r w:rsidRPr="006F5053">
        <w:rPr>
          <w:rFonts w:ascii="Consolas" w:hAnsi="Consolas"/>
        </w:rPr>
        <w:t xml:space="preserve">    frame.pack(side=tk.LEFT)</w:t>
      </w:r>
    </w:p>
    <w:p w14:paraId="168D540D" w14:textId="77777777" w:rsidR="002C6252" w:rsidRPr="006F5053" w:rsidRDefault="002C6252" w:rsidP="002C6252">
      <w:pPr>
        <w:rPr>
          <w:rFonts w:ascii="Consolas" w:hAnsi="Consolas"/>
        </w:rPr>
      </w:pPr>
      <w:r w:rsidRPr="006F5053">
        <w:rPr>
          <w:rFonts w:ascii="Consolas" w:hAnsi="Consolas"/>
        </w:rPr>
        <w:t xml:space="preserve">    label = tk.Label(master=frame, text=relief_name)</w:t>
      </w:r>
    </w:p>
    <w:p w14:paraId="46DE2734" w14:textId="77777777" w:rsidR="002C6252" w:rsidRPr="006F5053" w:rsidRDefault="002C6252" w:rsidP="002C6252">
      <w:pPr>
        <w:rPr>
          <w:rFonts w:ascii="Consolas" w:hAnsi="Consolas"/>
        </w:rPr>
      </w:pPr>
      <w:r w:rsidRPr="006F5053">
        <w:rPr>
          <w:rFonts w:ascii="Consolas" w:hAnsi="Consolas"/>
        </w:rPr>
        <w:t xml:space="preserve">    label.pack()</w:t>
      </w:r>
    </w:p>
    <w:p w14:paraId="5392BD5F" w14:textId="77777777" w:rsidR="002C6252" w:rsidRPr="006F5053" w:rsidRDefault="002C6252" w:rsidP="002C6252">
      <w:pPr>
        <w:rPr>
          <w:rFonts w:ascii="Consolas" w:hAnsi="Consolas"/>
        </w:rPr>
      </w:pPr>
    </w:p>
    <w:p w14:paraId="5102CD6B" w14:textId="71985E7C" w:rsidR="002C6252" w:rsidRPr="006F5053" w:rsidRDefault="002C6252" w:rsidP="002C6252">
      <w:pPr>
        <w:rPr>
          <w:rFonts w:ascii="Consolas" w:hAnsi="Consolas"/>
        </w:rPr>
      </w:pPr>
      <w:r w:rsidRPr="006F5053">
        <w:rPr>
          <w:rFonts w:ascii="Consolas" w:hAnsi="Consolas"/>
        </w:rPr>
        <w:t>window.mainloop()</w:t>
      </w:r>
    </w:p>
    <w:p w14:paraId="7D6DA092" w14:textId="71B60609" w:rsidR="002C6252" w:rsidRDefault="002C6252" w:rsidP="002C6252"/>
    <w:p w14:paraId="05D1B788" w14:textId="77777777" w:rsidR="002C6252" w:rsidRDefault="002C6252" w:rsidP="002C6252">
      <w:r>
        <w:t>Here’s a breakdown of this script:</w:t>
      </w:r>
    </w:p>
    <w:p w14:paraId="597A98A6" w14:textId="77777777" w:rsidR="002C6252" w:rsidRDefault="002C6252" w:rsidP="002C6252"/>
    <w:p w14:paraId="4F3EF3A4" w14:textId="77777777" w:rsidR="002C6252" w:rsidRDefault="002C6252" w:rsidP="006F5053">
      <w:pPr>
        <w:pStyle w:val="ListParagraph"/>
        <w:numPr>
          <w:ilvl w:val="0"/>
          <w:numId w:val="9"/>
        </w:numPr>
        <w:ind w:left="360"/>
      </w:pPr>
      <w:r>
        <w:t>Lines 3 to 9 create a dictionary whose keys are the names of the different relief effects available in Tkinter. The values are the corresponding Tkinter objects. This dictionary is assigned to the border_effects variable.</w:t>
      </w:r>
    </w:p>
    <w:p w14:paraId="3D15C487" w14:textId="77777777" w:rsidR="002C6252" w:rsidRDefault="002C6252" w:rsidP="006F5053"/>
    <w:p w14:paraId="072142BE" w14:textId="77777777" w:rsidR="002C6252" w:rsidRDefault="002C6252" w:rsidP="006F5053">
      <w:pPr>
        <w:pStyle w:val="ListParagraph"/>
        <w:numPr>
          <w:ilvl w:val="0"/>
          <w:numId w:val="9"/>
        </w:numPr>
        <w:ind w:left="360"/>
      </w:pPr>
      <w:r>
        <w:t>Line 13 starts a for loop to loop over each item in the border_effects dictionary.</w:t>
      </w:r>
    </w:p>
    <w:p w14:paraId="220A2261" w14:textId="77777777" w:rsidR="002C6252" w:rsidRDefault="002C6252" w:rsidP="006F5053"/>
    <w:p w14:paraId="79D5B548" w14:textId="77777777" w:rsidR="002C6252" w:rsidRDefault="002C6252" w:rsidP="006F5053">
      <w:pPr>
        <w:pStyle w:val="ListParagraph"/>
        <w:numPr>
          <w:ilvl w:val="0"/>
          <w:numId w:val="9"/>
        </w:numPr>
        <w:ind w:left="360"/>
      </w:pPr>
      <w:r>
        <w:t>Line 14 creates a new Frame widget and assigns it to the window object. The relief attribute is set to the corresponding relief in the border_effects dictionary, and the border attribute is set to 5 so that the effect is visible.</w:t>
      </w:r>
    </w:p>
    <w:p w14:paraId="16988764" w14:textId="77777777" w:rsidR="002C6252" w:rsidRDefault="002C6252" w:rsidP="006F5053"/>
    <w:p w14:paraId="748EC118" w14:textId="77777777" w:rsidR="002C6252" w:rsidRDefault="002C6252" w:rsidP="006F5053">
      <w:pPr>
        <w:pStyle w:val="ListParagraph"/>
        <w:numPr>
          <w:ilvl w:val="0"/>
          <w:numId w:val="9"/>
        </w:numPr>
        <w:ind w:left="360"/>
      </w:pPr>
      <w:r>
        <w:t>Line 15 packs the Frame into the window using .pack(). The side keyword argument tells Tkinter in which direction to pack the frame objects. You’ll see more about how this works in the next section.</w:t>
      </w:r>
    </w:p>
    <w:p w14:paraId="2392B7A5" w14:textId="77777777" w:rsidR="002C6252" w:rsidRDefault="002C6252" w:rsidP="006F5053"/>
    <w:p w14:paraId="4E9C0D95" w14:textId="77777777" w:rsidR="002C6252" w:rsidRDefault="002C6252" w:rsidP="006F5053">
      <w:pPr>
        <w:pStyle w:val="ListParagraph"/>
        <w:numPr>
          <w:ilvl w:val="0"/>
          <w:numId w:val="9"/>
        </w:numPr>
        <w:ind w:left="360"/>
      </w:pPr>
      <w:r>
        <w:t>Lines 16 and 17 create a Label widget to display the name of the relief and pack it into the frame object you just created.</w:t>
      </w:r>
    </w:p>
    <w:p w14:paraId="53C1E265" w14:textId="77777777" w:rsidR="002C6252" w:rsidRDefault="002C6252" w:rsidP="002C6252"/>
    <w:p w14:paraId="6F1270FE" w14:textId="24D8C244" w:rsidR="002C6252" w:rsidRDefault="002C6252" w:rsidP="002C6252">
      <w:r>
        <w:t>The window produced by the above script looks like this:</w:t>
      </w:r>
    </w:p>
    <w:p w14:paraId="2AA16214" w14:textId="0C3C55A9" w:rsidR="002C6252" w:rsidRDefault="002C6252" w:rsidP="002C6252"/>
    <w:p w14:paraId="01AEF74F" w14:textId="53C7EDEA" w:rsidR="002C6252" w:rsidRDefault="002C6252" w:rsidP="002C6252">
      <w:r>
        <w:rPr>
          <w:noProof/>
        </w:rPr>
        <w:drawing>
          <wp:inline distT="0" distB="0" distL="0" distR="0" wp14:anchorId="76D67023" wp14:editId="1B98E64E">
            <wp:extent cx="2266950" cy="7048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266950" cy="704850"/>
                    </a:xfrm>
                    <a:prstGeom prst="rect">
                      <a:avLst/>
                    </a:prstGeom>
                  </pic:spPr>
                </pic:pic>
              </a:graphicData>
            </a:graphic>
          </wp:inline>
        </w:drawing>
      </w:r>
    </w:p>
    <w:p w14:paraId="37FF10F6" w14:textId="39A5FB6F" w:rsidR="002C6252" w:rsidRDefault="002C6252" w:rsidP="002C6252"/>
    <w:p w14:paraId="6F6C9122" w14:textId="77777777" w:rsidR="002C6252" w:rsidRDefault="002C6252" w:rsidP="002C6252">
      <w:r>
        <w:t>In this image, you can see the following effects:</w:t>
      </w:r>
    </w:p>
    <w:p w14:paraId="3308B392" w14:textId="77777777" w:rsidR="002C6252" w:rsidRDefault="002C6252" w:rsidP="002C6252"/>
    <w:p w14:paraId="6FDDC95E" w14:textId="77777777" w:rsidR="002C6252" w:rsidRDefault="002C6252" w:rsidP="00CB5521">
      <w:pPr>
        <w:pStyle w:val="ListParagraph"/>
        <w:numPr>
          <w:ilvl w:val="0"/>
          <w:numId w:val="10"/>
        </w:numPr>
      </w:pPr>
      <w:r>
        <w:t>tk.FLAT creates a frame that appears to be flat.</w:t>
      </w:r>
    </w:p>
    <w:p w14:paraId="2A83197B" w14:textId="77777777" w:rsidR="002C6252" w:rsidRDefault="002C6252" w:rsidP="00CB5521">
      <w:pPr>
        <w:pStyle w:val="ListParagraph"/>
        <w:numPr>
          <w:ilvl w:val="0"/>
          <w:numId w:val="10"/>
        </w:numPr>
      </w:pPr>
      <w:r>
        <w:t>tk.SUNKEN adds a border that gives the frame the appearance of being sunken into the window.</w:t>
      </w:r>
    </w:p>
    <w:p w14:paraId="027540C1" w14:textId="77777777" w:rsidR="002C6252" w:rsidRDefault="002C6252" w:rsidP="00CB5521">
      <w:pPr>
        <w:pStyle w:val="ListParagraph"/>
        <w:numPr>
          <w:ilvl w:val="0"/>
          <w:numId w:val="10"/>
        </w:numPr>
      </w:pPr>
      <w:r>
        <w:t>tk.RAISED gives the frame a border that makes it appear to protrude from the screen.</w:t>
      </w:r>
    </w:p>
    <w:p w14:paraId="6741E103" w14:textId="77777777" w:rsidR="002C6252" w:rsidRDefault="002C6252" w:rsidP="00CB5521">
      <w:pPr>
        <w:pStyle w:val="ListParagraph"/>
        <w:numPr>
          <w:ilvl w:val="0"/>
          <w:numId w:val="10"/>
        </w:numPr>
      </w:pPr>
      <w:r>
        <w:t>tk.GROOVE adds a border that appears as a sunken groove around an otherwise flat frame.</w:t>
      </w:r>
    </w:p>
    <w:p w14:paraId="65621312" w14:textId="70B5FDB2" w:rsidR="002C6252" w:rsidRDefault="002C6252" w:rsidP="00CB5521">
      <w:pPr>
        <w:pStyle w:val="ListParagraph"/>
        <w:numPr>
          <w:ilvl w:val="0"/>
          <w:numId w:val="10"/>
        </w:numPr>
      </w:pPr>
      <w:r>
        <w:t>tk.RIDGE gives the appearance of a raised lip around the edge of the frame.</w:t>
      </w:r>
    </w:p>
    <w:p w14:paraId="10D29293" w14:textId="77777777" w:rsidR="002C6252" w:rsidRDefault="002C6252" w:rsidP="002C6252"/>
    <w:p w14:paraId="365BCADC" w14:textId="57961997" w:rsidR="002C6252" w:rsidRDefault="002C6252" w:rsidP="002C6252">
      <w:r>
        <w:t>These effects give your Python GUI Tkinter application a bit of visual appeal.</w:t>
      </w:r>
    </w:p>
    <w:p w14:paraId="4EAFDA35" w14:textId="77777777" w:rsidR="002C6252" w:rsidRDefault="002C6252" w:rsidP="00CB5521">
      <w:pPr>
        <w:pStyle w:val="Heading2"/>
      </w:pPr>
      <w:r>
        <w:t>Understanding Widget Naming Conventions</w:t>
      </w:r>
    </w:p>
    <w:p w14:paraId="4B531179" w14:textId="77777777" w:rsidR="002C6252" w:rsidRDefault="002C6252" w:rsidP="002C6252">
      <w:r>
        <w:t>When you create a widget, you can give it any name you like, as long as it’s a valid Python identifier. It’s usually a good idea to include the name of the widget class in the variable name you assign to the widget instance. For example, if a Label widget is used to display a user’s name, then you might name the widget label_user_name. An Entry widget used to collect a user’s age might be called entry_age.</w:t>
      </w:r>
    </w:p>
    <w:p w14:paraId="4CD23037" w14:textId="77777777" w:rsidR="002C6252" w:rsidRDefault="002C6252" w:rsidP="002C6252"/>
    <w:p w14:paraId="70FA06A5" w14:textId="60642438" w:rsidR="002C6252" w:rsidRDefault="002C6252" w:rsidP="002C6252">
      <w:r>
        <w:t>When you include the widget class name in the variable name, you help yourself (and anyone else that needs to read your code) to understand what type of widget the variable name refers to. However, using the full name of the widget class can lead to long variable names, so you may want to adopt a shorthand for referring to each widget type. For the rest of this tutorial, you’ll use the following shorthand prefixes to name widgets:</w:t>
      </w:r>
    </w:p>
    <w:p w14:paraId="7CCE6BA8" w14:textId="1604FAC7" w:rsidR="002C6252" w:rsidRDefault="002C6252" w:rsidP="002C6252"/>
    <w:p w14:paraId="2A400AAA" w14:textId="4D94260B" w:rsidR="002C6252" w:rsidRPr="00CB5521" w:rsidRDefault="002C6252" w:rsidP="002C6252">
      <w:pPr>
        <w:rPr>
          <w:b/>
          <w:bCs/>
        </w:rPr>
      </w:pPr>
      <w:r w:rsidRPr="00CB5521">
        <w:rPr>
          <w:b/>
          <w:bCs/>
        </w:rPr>
        <w:t>Widget Class</w:t>
      </w:r>
      <w:r w:rsidRPr="00CB5521">
        <w:rPr>
          <w:b/>
          <w:bCs/>
        </w:rPr>
        <w:tab/>
        <w:t>Variable Name Prefix</w:t>
      </w:r>
      <w:r w:rsidRPr="00CB5521">
        <w:rPr>
          <w:b/>
          <w:bCs/>
        </w:rPr>
        <w:tab/>
        <w:t>Example</w:t>
      </w:r>
    </w:p>
    <w:p w14:paraId="478455C7" w14:textId="77777777" w:rsidR="002C6252" w:rsidRDefault="002C6252" w:rsidP="002C6252"/>
    <w:p w14:paraId="75E5EB07" w14:textId="7A35CF26" w:rsidR="002C6252" w:rsidRPr="00CB5521" w:rsidRDefault="002C6252" w:rsidP="002C6252">
      <w:pPr>
        <w:rPr>
          <w:rFonts w:ascii="Consolas" w:hAnsi="Consolas"/>
        </w:rPr>
      </w:pPr>
      <w:r w:rsidRPr="00CB5521">
        <w:rPr>
          <w:rFonts w:ascii="Consolas" w:hAnsi="Consolas"/>
        </w:rPr>
        <w:t>Label</w:t>
      </w:r>
      <w:r w:rsidRPr="00CB5521">
        <w:rPr>
          <w:rFonts w:ascii="Consolas" w:hAnsi="Consolas"/>
        </w:rPr>
        <w:tab/>
      </w:r>
      <w:r w:rsidR="00CB5521" w:rsidRPr="00CB5521">
        <w:rPr>
          <w:rFonts w:ascii="Consolas" w:hAnsi="Consolas"/>
        </w:rPr>
        <w:tab/>
      </w:r>
      <w:r w:rsidRPr="00CB5521">
        <w:rPr>
          <w:rFonts w:ascii="Consolas" w:hAnsi="Consolas"/>
        </w:rPr>
        <w:t>lbl</w:t>
      </w:r>
      <w:r w:rsidRPr="00CB5521">
        <w:rPr>
          <w:rFonts w:ascii="Consolas" w:hAnsi="Consolas"/>
        </w:rPr>
        <w:tab/>
      </w:r>
      <w:r w:rsidR="00CB5521" w:rsidRPr="00CB5521">
        <w:rPr>
          <w:rFonts w:ascii="Consolas" w:hAnsi="Consolas"/>
        </w:rPr>
        <w:tab/>
      </w:r>
      <w:r w:rsidR="00CB5521" w:rsidRPr="00CB5521">
        <w:rPr>
          <w:rFonts w:ascii="Consolas" w:hAnsi="Consolas"/>
        </w:rPr>
        <w:tab/>
      </w:r>
      <w:r w:rsidRPr="00CB5521">
        <w:rPr>
          <w:rFonts w:ascii="Consolas" w:hAnsi="Consolas"/>
        </w:rPr>
        <w:t>lbl_name</w:t>
      </w:r>
    </w:p>
    <w:p w14:paraId="1076727E" w14:textId="549303DA" w:rsidR="002C6252" w:rsidRPr="00CB5521" w:rsidRDefault="002C6252" w:rsidP="002C6252">
      <w:pPr>
        <w:rPr>
          <w:rFonts w:ascii="Consolas" w:hAnsi="Consolas"/>
        </w:rPr>
      </w:pPr>
      <w:r w:rsidRPr="00CB5521">
        <w:rPr>
          <w:rFonts w:ascii="Consolas" w:hAnsi="Consolas"/>
        </w:rPr>
        <w:t>Button</w:t>
      </w:r>
      <w:r w:rsidRPr="00CB5521">
        <w:rPr>
          <w:rFonts w:ascii="Consolas" w:hAnsi="Consolas"/>
        </w:rPr>
        <w:tab/>
      </w:r>
      <w:r w:rsidR="00CB5521" w:rsidRPr="00CB5521">
        <w:rPr>
          <w:rFonts w:ascii="Consolas" w:hAnsi="Consolas"/>
        </w:rPr>
        <w:tab/>
      </w:r>
      <w:r w:rsidRPr="00CB5521">
        <w:rPr>
          <w:rFonts w:ascii="Consolas" w:hAnsi="Consolas"/>
        </w:rPr>
        <w:t>btn</w:t>
      </w:r>
      <w:r w:rsidRPr="00CB5521">
        <w:rPr>
          <w:rFonts w:ascii="Consolas" w:hAnsi="Consolas"/>
        </w:rPr>
        <w:tab/>
      </w:r>
      <w:r w:rsidR="00CB5521" w:rsidRPr="00CB5521">
        <w:rPr>
          <w:rFonts w:ascii="Consolas" w:hAnsi="Consolas"/>
        </w:rPr>
        <w:tab/>
      </w:r>
      <w:r w:rsidR="00CB5521" w:rsidRPr="00CB5521">
        <w:rPr>
          <w:rFonts w:ascii="Consolas" w:hAnsi="Consolas"/>
        </w:rPr>
        <w:tab/>
      </w:r>
      <w:r w:rsidRPr="00CB5521">
        <w:rPr>
          <w:rFonts w:ascii="Consolas" w:hAnsi="Consolas"/>
        </w:rPr>
        <w:t>btn_submit</w:t>
      </w:r>
    </w:p>
    <w:p w14:paraId="2B13047F" w14:textId="6B3BC874" w:rsidR="002C6252" w:rsidRPr="00CB5521" w:rsidRDefault="002C6252" w:rsidP="002C6252">
      <w:pPr>
        <w:rPr>
          <w:rFonts w:ascii="Consolas" w:hAnsi="Consolas"/>
        </w:rPr>
      </w:pPr>
      <w:r w:rsidRPr="00CB5521">
        <w:rPr>
          <w:rFonts w:ascii="Consolas" w:hAnsi="Consolas"/>
        </w:rPr>
        <w:t>Entry</w:t>
      </w:r>
      <w:r w:rsidRPr="00CB5521">
        <w:rPr>
          <w:rFonts w:ascii="Consolas" w:hAnsi="Consolas"/>
        </w:rPr>
        <w:tab/>
      </w:r>
      <w:r w:rsidR="00CB5521" w:rsidRPr="00CB5521">
        <w:rPr>
          <w:rFonts w:ascii="Consolas" w:hAnsi="Consolas"/>
        </w:rPr>
        <w:tab/>
      </w:r>
      <w:r w:rsidRPr="00CB5521">
        <w:rPr>
          <w:rFonts w:ascii="Consolas" w:hAnsi="Consolas"/>
        </w:rPr>
        <w:t>ent</w:t>
      </w:r>
      <w:r w:rsidRPr="00CB5521">
        <w:rPr>
          <w:rFonts w:ascii="Consolas" w:hAnsi="Consolas"/>
        </w:rPr>
        <w:tab/>
      </w:r>
      <w:r w:rsidR="00CB5521" w:rsidRPr="00CB5521">
        <w:rPr>
          <w:rFonts w:ascii="Consolas" w:hAnsi="Consolas"/>
        </w:rPr>
        <w:tab/>
      </w:r>
      <w:r w:rsidR="00CB5521" w:rsidRPr="00CB5521">
        <w:rPr>
          <w:rFonts w:ascii="Consolas" w:hAnsi="Consolas"/>
        </w:rPr>
        <w:tab/>
      </w:r>
      <w:r w:rsidRPr="00CB5521">
        <w:rPr>
          <w:rFonts w:ascii="Consolas" w:hAnsi="Consolas"/>
        </w:rPr>
        <w:t>ent_age</w:t>
      </w:r>
    </w:p>
    <w:p w14:paraId="13A042DF" w14:textId="04086691" w:rsidR="002C6252" w:rsidRPr="00CB5521" w:rsidRDefault="002C6252" w:rsidP="002C6252">
      <w:pPr>
        <w:rPr>
          <w:rFonts w:ascii="Consolas" w:hAnsi="Consolas"/>
        </w:rPr>
      </w:pPr>
      <w:r w:rsidRPr="00CB5521">
        <w:rPr>
          <w:rFonts w:ascii="Consolas" w:hAnsi="Consolas"/>
        </w:rPr>
        <w:t>Text</w:t>
      </w:r>
      <w:r w:rsidRPr="00CB5521">
        <w:rPr>
          <w:rFonts w:ascii="Consolas" w:hAnsi="Consolas"/>
        </w:rPr>
        <w:tab/>
      </w:r>
      <w:r w:rsidR="00CB5521" w:rsidRPr="00CB5521">
        <w:rPr>
          <w:rFonts w:ascii="Consolas" w:hAnsi="Consolas"/>
        </w:rPr>
        <w:tab/>
      </w:r>
      <w:r w:rsidRPr="00CB5521">
        <w:rPr>
          <w:rFonts w:ascii="Consolas" w:hAnsi="Consolas"/>
        </w:rPr>
        <w:t>txt</w:t>
      </w:r>
      <w:r w:rsidRPr="00CB5521">
        <w:rPr>
          <w:rFonts w:ascii="Consolas" w:hAnsi="Consolas"/>
        </w:rPr>
        <w:tab/>
      </w:r>
      <w:r w:rsidR="00CB5521" w:rsidRPr="00CB5521">
        <w:rPr>
          <w:rFonts w:ascii="Consolas" w:hAnsi="Consolas"/>
        </w:rPr>
        <w:tab/>
      </w:r>
      <w:r w:rsidR="00CB5521" w:rsidRPr="00CB5521">
        <w:rPr>
          <w:rFonts w:ascii="Consolas" w:hAnsi="Consolas"/>
        </w:rPr>
        <w:tab/>
      </w:r>
      <w:r w:rsidRPr="00CB5521">
        <w:rPr>
          <w:rFonts w:ascii="Consolas" w:hAnsi="Consolas"/>
        </w:rPr>
        <w:t>txt_notes</w:t>
      </w:r>
    </w:p>
    <w:p w14:paraId="581569C0" w14:textId="082294A0" w:rsidR="002C6252" w:rsidRPr="00CB5521" w:rsidRDefault="002C6252" w:rsidP="002C6252">
      <w:pPr>
        <w:rPr>
          <w:rFonts w:ascii="Consolas" w:hAnsi="Consolas"/>
        </w:rPr>
      </w:pPr>
      <w:r w:rsidRPr="00CB5521">
        <w:rPr>
          <w:rFonts w:ascii="Consolas" w:hAnsi="Consolas"/>
        </w:rPr>
        <w:t>Frame</w:t>
      </w:r>
      <w:r w:rsidRPr="00CB5521">
        <w:rPr>
          <w:rFonts w:ascii="Consolas" w:hAnsi="Consolas"/>
        </w:rPr>
        <w:tab/>
      </w:r>
      <w:r w:rsidR="00CB5521" w:rsidRPr="00CB5521">
        <w:rPr>
          <w:rFonts w:ascii="Consolas" w:hAnsi="Consolas"/>
        </w:rPr>
        <w:tab/>
      </w:r>
      <w:r w:rsidRPr="00CB5521">
        <w:rPr>
          <w:rFonts w:ascii="Consolas" w:hAnsi="Consolas"/>
        </w:rPr>
        <w:t>frm</w:t>
      </w:r>
      <w:r w:rsidRPr="00CB5521">
        <w:rPr>
          <w:rFonts w:ascii="Consolas" w:hAnsi="Consolas"/>
        </w:rPr>
        <w:tab/>
      </w:r>
      <w:r w:rsidR="00CB5521" w:rsidRPr="00CB5521">
        <w:rPr>
          <w:rFonts w:ascii="Consolas" w:hAnsi="Consolas"/>
        </w:rPr>
        <w:tab/>
      </w:r>
      <w:r w:rsidR="00CB5521" w:rsidRPr="00CB5521">
        <w:rPr>
          <w:rFonts w:ascii="Consolas" w:hAnsi="Consolas"/>
        </w:rPr>
        <w:tab/>
      </w:r>
      <w:r w:rsidRPr="00CB5521">
        <w:rPr>
          <w:rFonts w:ascii="Consolas" w:hAnsi="Consolas"/>
        </w:rPr>
        <w:t>frm_address</w:t>
      </w:r>
    </w:p>
    <w:p w14:paraId="13FE8050" w14:textId="258D2646" w:rsidR="002C6252" w:rsidRDefault="002C6252" w:rsidP="002C6252"/>
    <w:p w14:paraId="33022186" w14:textId="68E55DC0" w:rsidR="002C6252" w:rsidRDefault="002C6252" w:rsidP="002C6252">
      <w:r w:rsidRPr="002C6252">
        <w:t>In this section, you learned how to create a window, use widgets, and work with frames. At this point, you can make some plain windows that display messages, but you’ve yet to create a full-blown application. In the next section, you’ll learn how to control the layout of your applications using Tkinter’s powerful geometry managers.</w:t>
      </w:r>
    </w:p>
    <w:p w14:paraId="424A8942" w14:textId="40808224" w:rsidR="002C6252" w:rsidRDefault="002C6252" w:rsidP="002C6252"/>
    <w:p w14:paraId="10490253" w14:textId="74FB5F0D" w:rsidR="002C6252" w:rsidRDefault="002C6252" w:rsidP="00CB5521">
      <w:pPr>
        <w:pStyle w:val="Heading2"/>
      </w:pPr>
      <w:r>
        <w:lastRenderedPageBreak/>
        <w:t>Controlling Layout With Geometry Managers</w:t>
      </w:r>
    </w:p>
    <w:p w14:paraId="5BEADDA0" w14:textId="77777777" w:rsidR="002C6252" w:rsidRDefault="002C6252" w:rsidP="002C6252">
      <w:r>
        <w:t>Up until now, you’ve been adding widgets to windows and Frame widgets using .pack(), but you haven’t learned what exactly this method does. Let’s clear things up! Application layout in Tkinter is controlled with geometry managers. While .pack() is an example of a geometry manager, it isn’t the only one. Tkinter has two others:</w:t>
      </w:r>
    </w:p>
    <w:p w14:paraId="5C453B29" w14:textId="77777777" w:rsidR="002C6252" w:rsidRDefault="002C6252" w:rsidP="002C6252"/>
    <w:p w14:paraId="66FB6D48" w14:textId="77777777" w:rsidR="002C6252" w:rsidRPr="00CB5521" w:rsidRDefault="002C6252" w:rsidP="002C6252">
      <w:pPr>
        <w:rPr>
          <w:rFonts w:ascii="Consolas" w:hAnsi="Consolas"/>
        </w:rPr>
      </w:pPr>
      <w:r w:rsidRPr="00CB5521">
        <w:rPr>
          <w:rFonts w:ascii="Consolas" w:hAnsi="Consolas"/>
        </w:rPr>
        <w:t>.place()</w:t>
      </w:r>
    </w:p>
    <w:p w14:paraId="569C57BE" w14:textId="78190AAF" w:rsidR="002C6252" w:rsidRPr="00CB5521" w:rsidRDefault="002C6252" w:rsidP="002C6252">
      <w:pPr>
        <w:rPr>
          <w:rFonts w:ascii="Consolas" w:hAnsi="Consolas"/>
        </w:rPr>
      </w:pPr>
      <w:r w:rsidRPr="00CB5521">
        <w:rPr>
          <w:rFonts w:ascii="Consolas" w:hAnsi="Consolas"/>
        </w:rPr>
        <w:t>.grid()</w:t>
      </w:r>
    </w:p>
    <w:p w14:paraId="73BBDE8C" w14:textId="77777777" w:rsidR="002C6252" w:rsidRDefault="002C6252" w:rsidP="002C6252"/>
    <w:p w14:paraId="1D0D7EC4" w14:textId="09558E2F" w:rsidR="002C6252" w:rsidRDefault="002C6252" w:rsidP="002C6252">
      <w:r>
        <w:t>Each window and Frame in your application can use only one geometry manager. However, different frames can use different geometry managers, even if they’re assigned to a frame or window using another geometry manager. Start by taking a closer look at .pack().</w:t>
      </w:r>
    </w:p>
    <w:p w14:paraId="50C98D86" w14:textId="77777777" w:rsidR="002C6252" w:rsidRDefault="002C6252" w:rsidP="00CB5521">
      <w:pPr>
        <w:pStyle w:val="Heading2"/>
      </w:pPr>
      <w:r>
        <w:t>The .pack() Geometry Manager</w:t>
      </w:r>
    </w:p>
    <w:p w14:paraId="5F471F0D" w14:textId="77777777" w:rsidR="002C6252" w:rsidRDefault="002C6252" w:rsidP="002C6252">
      <w:r>
        <w:t>.pack() uses a packing algorithm to place widgets in a Frame or window in a specified order. For a given widget, the packing algorithm has two primary steps:</w:t>
      </w:r>
    </w:p>
    <w:p w14:paraId="467F199A" w14:textId="77777777" w:rsidR="002C6252" w:rsidRDefault="002C6252" w:rsidP="002C6252"/>
    <w:p w14:paraId="150607A8" w14:textId="77777777" w:rsidR="002C6252" w:rsidRDefault="002C6252" w:rsidP="00CB5521">
      <w:pPr>
        <w:pStyle w:val="ListParagraph"/>
        <w:numPr>
          <w:ilvl w:val="0"/>
          <w:numId w:val="11"/>
        </w:numPr>
      </w:pPr>
      <w:r>
        <w:t>Compute a rectangular area called a parcel that’s just tall (or wide) enough to hold the widget and fills the remaining width (or height) in the window with blank space.</w:t>
      </w:r>
    </w:p>
    <w:p w14:paraId="2360824A" w14:textId="6AF15D73" w:rsidR="002C6252" w:rsidRDefault="002C6252" w:rsidP="00CB5521">
      <w:pPr>
        <w:pStyle w:val="ListParagraph"/>
        <w:numPr>
          <w:ilvl w:val="0"/>
          <w:numId w:val="11"/>
        </w:numPr>
      </w:pPr>
      <w:r>
        <w:t>Center the widget in the parcel unless a different location is specified.</w:t>
      </w:r>
    </w:p>
    <w:p w14:paraId="489AF3D2" w14:textId="77777777" w:rsidR="00CB5521" w:rsidRDefault="00CB5521" w:rsidP="00CB5521">
      <w:pPr>
        <w:pStyle w:val="ListParagraph"/>
        <w:ind w:left="360"/>
      </w:pPr>
    </w:p>
    <w:p w14:paraId="48730495" w14:textId="77777777" w:rsidR="002C6252" w:rsidRDefault="002C6252" w:rsidP="00CB5521">
      <w:r>
        <w:t>.pack() is powerful, but it can be difficult to visualize. The best way to get a feel for .pack() is to look at some examples. See what happens when you .pack() three Label widgets into a Frame:</w:t>
      </w:r>
    </w:p>
    <w:p w14:paraId="79D222C7" w14:textId="0D8D2202" w:rsidR="002C6252" w:rsidRDefault="002C6252" w:rsidP="002C6252"/>
    <w:p w14:paraId="11209EDF" w14:textId="77777777" w:rsidR="002C6252" w:rsidRPr="00CB5521" w:rsidRDefault="002C6252" w:rsidP="002C6252">
      <w:pPr>
        <w:rPr>
          <w:rFonts w:ascii="Consolas" w:hAnsi="Consolas"/>
        </w:rPr>
      </w:pPr>
      <w:r w:rsidRPr="00CB5521">
        <w:rPr>
          <w:rFonts w:ascii="Consolas" w:hAnsi="Consolas"/>
        </w:rPr>
        <w:t>import tkinter as tk</w:t>
      </w:r>
    </w:p>
    <w:p w14:paraId="2B7B963F" w14:textId="77777777" w:rsidR="002C6252" w:rsidRPr="00CB5521" w:rsidRDefault="002C6252" w:rsidP="002C6252">
      <w:pPr>
        <w:rPr>
          <w:rFonts w:ascii="Consolas" w:hAnsi="Consolas"/>
        </w:rPr>
      </w:pPr>
    </w:p>
    <w:p w14:paraId="3F3FC26F" w14:textId="77777777" w:rsidR="002C6252" w:rsidRPr="00CB5521" w:rsidRDefault="002C6252" w:rsidP="002C6252">
      <w:pPr>
        <w:rPr>
          <w:rFonts w:ascii="Consolas" w:hAnsi="Consolas"/>
        </w:rPr>
      </w:pPr>
      <w:r w:rsidRPr="00CB5521">
        <w:rPr>
          <w:rFonts w:ascii="Consolas" w:hAnsi="Consolas"/>
        </w:rPr>
        <w:t>window = tk.Tk()</w:t>
      </w:r>
    </w:p>
    <w:p w14:paraId="0C12E41C" w14:textId="77777777" w:rsidR="002C6252" w:rsidRPr="00CB5521" w:rsidRDefault="002C6252" w:rsidP="002C6252">
      <w:pPr>
        <w:rPr>
          <w:rFonts w:ascii="Consolas" w:hAnsi="Consolas"/>
        </w:rPr>
      </w:pPr>
    </w:p>
    <w:p w14:paraId="4BC5BA19" w14:textId="77777777" w:rsidR="002C6252" w:rsidRPr="00CB5521" w:rsidRDefault="002C6252" w:rsidP="002C6252">
      <w:pPr>
        <w:rPr>
          <w:rFonts w:ascii="Consolas" w:hAnsi="Consolas"/>
        </w:rPr>
      </w:pPr>
      <w:r w:rsidRPr="00CB5521">
        <w:rPr>
          <w:rFonts w:ascii="Consolas" w:hAnsi="Consolas"/>
        </w:rPr>
        <w:t>frame1 = tk.Frame(master=window, width=100, height=100, bg="red")</w:t>
      </w:r>
    </w:p>
    <w:p w14:paraId="7B812632" w14:textId="77777777" w:rsidR="002C6252" w:rsidRPr="00CB5521" w:rsidRDefault="002C6252" w:rsidP="002C6252">
      <w:pPr>
        <w:rPr>
          <w:rFonts w:ascii="Consolas" w:hAnsi="Consolas"/>
        </w:rPr>
      </w:pPr>
      <w:r w:rsidRPr="00CB5521">
        <w:rPr>
          <w:rFonts w:ascii="Consolas" w:hAnsi="Consolas"/>
        </w:rPr>
        <w:t>frame1.pack()</w:t>
      </w:r>
    </w:p>
    <w:p w14:paraId="24A3598E" w14:textId="77777777" w:rsidR="002C6252" w:rsidRPr="00CB5521" w:rsidRDefault="002C6252" w:rsidP="002C6252">
      <w:pPr>
        <w:rPr>
          <w:rFonts w:ascii="Consolas" w:hAnsi="Consolas"/>
        </w:rPr>
      </w:pPr>
    </w:p>
    <w:p w14:paraId="29AF6D23" w14:textId="77777777" w:rsidR="002C6252" w:rsidRPr="00CB5521" w:rsidRDefault="002C6252" w:rsidP="002C6252">
      <w:pPr>
        <w:rPr>
          <w:rFonts w:ascii="Consolas" w:hAnsi="Consolas"/>
        </w:rPr>
      </w:pPr>
      <w:r w:rsidRPr="00CB5521">
        <w:rPr>
          <w:rFonts w:ascii="Consolas" w:hAnsi="Consolas"/>
        </w:rPr>
        <w:t>frame2 = tk.Frame(master=window, width=50, height=50, bg="yellow")</w:t>
      </w:r>
    </w:p>
    <w:p w14:paraId="49FA954E" w14:textId="77777777" w:rsidR="002C6252" w:rsidRPr="00CB5521" w:rsidRDefault="002C6252" w:rsidP="002C6252">
      <w:pPr>
        <w:rPr>
          <w:rFonts w:ascii="Consolas" w:hAnsi="Consolas"/>
        </w:rPr>
      </w:pPr>
      <w:r w:rsidRPr="00CB5521">
        <w:rPr>
          <w:rFonts w:ascii="Consolas" w:hAnsi="Consolas"/>
        </w:rPr>
        <w:t>frame2.pack()</w:t>
      </w:r>
    </w:p>
    <w:p w14:paraId="2D3EB704" w14:textId="77777777" w:rsidR="002C6252" w:rsidRPr="00CB5521" w:rsidRDefault="002C6252" w:rsidP="002C6252">
      <w:pPr>
        <w:rPr>
          <w:rFonts w:ascii="Consolas" w:hAnsi="Consolas"/>
        </w:rPr>
      </w:pPr>
    </w:p>
    <w:p w14:paraId="59FFDA96" w14:textId="77777777" w:rsidR="002C6252" w:rsidRPr="00CB5521" w:rsidRDefault="002C6252" w:rsidP="002C6252">
      <w:pPr>
        <w:rPr>
          <w:rFonts w:ascii="Consolas" w:hAnsi="Consolas"/>
        </w:rPr>
      </w:pPr>
      <w:r w:rsidRPr="00CB5521">
        <w:rPr>
          <w:rFonts w:ascii="Consolas" w:hAnsi="Consolas"/>
        </w:rPr>
        <w:t>frame3 = tk.Frame(master=window, width=25, height=25, bg="blue")</w:t>
      </w:r>
    </w:p>
    <w:p w14:paraId="477186EE" w14:textId="77777777" w:rsidR="002C6252" w:rsidRPr="00CB5521" w:rsidRDefault="002C6252" w:rsidP="002C6252">
      <w:pPr>
        <w:rPr>
          <w:rFonts w:ascii="Consolas" w:hAnsi="Consolas"/>
        </w:rPr>
      </w:pPr>
      <w:r w:rsidRPr="00CB5521">
        <w:rPr>
          <w:rFonts w:ascii="Consolas" w:hAnsi="Consolas"/>
        </w:rPr>
        <w:t>frame3.pack()</w:t>
      </w:r>
    </w:p>
    <w:p w14:paraId="69523B84" w14:textId="77777777" w:rsidR="002C6252" w:rsidRPr="00CB5521" w:rsidRDefault="002C6252" w:rsidP="002C6252">
      <w:pPr>
        <w:rPr>
          <w:rFonts w:ascii="Consolas" w:hAnsi="Consolas"/>
        </w:rPr>
      </w:pPr>
    </w:p>
    <w:p w14:paraId="7A5E67FC" w14:textId="3AC8C4E2" w:rsidR="002C6252" w:rsidRPr="00CB5521" w:rsidRDefault="002C6252" w:rsidP="002C6252">
      <w:pPr>
        <w:rPr>
          <w:rFonts w:ascii="Consolas" w:hAnsi="Consolas"/>
        </w:rPr>
      </w:pPr>
      <w:r w:rsidRPr="00CB5521">
        <w:rPr>
          <w:rFonts w:ascii="Consolas" w:hAnsi="Consolas"/>
        </w:rPr>
        <w:t>window.mainloop()</w:t>
      </w:r>
    </w:p>
    <w:p w14:paraId="4335E80B" w14:textId="0613D4F4" w:rsidR="002C6252" w:rsidRDefault="002C6252" w:rsidP="002C6252"/>
    <w:p w14:paraId="41DD37C8" w14:textId="0E9FFB81" w:rsidR="002C6252" w:rsidRDefault="002C6252" w:rsidP="002C6252">
      <w:r w:rsidRPr="002C6252">
        <w:t>.pack() places each Frame below the previous one by default, in the order that they’re assigned to the window:</w:t>
      </w:r>
    </w:p>
    <w:p w14:paraId="2A804175" w14:textId="155BE4D2" w:rsidR="002C6252" w:rsidRDefault="002C6252" w:rsidP="002C6252"/>
    <w:p w14:paraId="0166126D" w14:textId="19EBC71A" w:rsidR="002C6252" w:rsidRDefault="002C6252" w:rsidP="002C6252">
      <w:r>
        <w:rPr>
          <w:noProof/>
        </w:rPr>
        <w:drawing>
          <wp:inline distT="0" distB="0" distL="0" distR="0" wp14:anchorId="7D9E5EFA" wp14:editId="12DBEBA5">
            <wp:extent cx="866775" cy="115289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875558" cy="1164577"/>
                    </a:xfrm>
                    <a:prstGeom prst="rect">
                      <a:avLst/>
                    </a:prstGeom>
                  </pic:spPr>
                </pic:pic>
              </a:graphicData>
            </a:graphic>
          </wp:inline>
        </w:drawing>
      </w:r>
    </w:p>
    <w:p w14:paraId="1DD0222B" w14:textId="77777777" w:rsidR="002C6252" w:rsidRDefault="002C6252" w:rsidP="002C6252">
      <w:r>
        <w:lastRenderedPageBreak/>
        <w:t>Each Frame is placed at the top-most available position. The red Frame is placed at the top of the window. Then the yellow Frame is placed just below the red one and the blue Frame just below the yellow one.</w:t>
      </w:r>
    </w:p>
    <w:p w14:paraId="54BB98DF" w14:textId="77777777" w:rsidR="002C6252" w:rsidRDefault="002C6252" w:rsidP="002C6252"/>
    <w:p w14:paraId="3BE48744" w14:textId="77777777" w:rsidR="002C6252" w:rsidRDefault="002C6252" w:rsidP="002C6252">
      <w:r>
        <w:t>There are three invisible parcels containing each of the three Frame widgets. Each parcel is as wide as the window and as tall as the Frame that it contains. Since no anchor point was specified when .pack() was called for each Frame, they’re all centered inside of their parcels. That’s why each Frame is centered in the window.</w:t>
      </w:r>
    </w:p>
    <w:p w14:paraId="492616E4" w14:textId="77777777" w:rsidR="002C6252" w:rsidRDefault="002C6252" w:rsidP="002C6252"/>
    <w:p w14:paraId="0541DFBB" w14:textId="6D4B880A" w:rsidR="002C6252" w:rsidRDefault="002C6252" w:rsidP="002C6252">
      <w:r>
        <w:t>.pack() accepts some keyword arguments for more precisely configuring widget placement. For example, you can set the fill keyword argument to specify in which direction the frames should fill. The options are tk.X to fill in the horizontal direction, tk.Y to fill vertically, and tk.BOTH to fill in both directions. Here’s how you would stack the three frames so that each one fills the whole window horizontally:</w:t>
      </w:r>
    </w:p>
    <w:p w14:paraId="05AEE2F8" w14:textId="2145F6F9" w:rsidR="002C6252" w:rsidRDefault="002C6252" w:rsidP="002C6252"/>
    <w:p w14:paraId="199E0A01" w14:textId="77777777" w:rsidR="002C6252" w:rsidRPr="003A6438" w:rsidRDefault="002C6252" w:rsidP="002C6252">
      <w:pPr>
        <w:rPr>
          <w:rFonts w:ascii="Consolas" w:hAnsi="Consolas"/>
        </w:rPr>
      </w:pPr>
      <w:r w:rsidRPr="003A6438">
        <w:rPr>
          <w:rFonts w:ascii="Consolas" w:hAnsi="Consolas"/>
        </w:rPr>
        <w:t>import tkinter as tk</w:t>
      </w:r>
    </w:p>
    <w:p w14:paraId="5EF2838E" w14:textId="77777777" w:rsidR="002C6252" w:rsidRPr="003A6438" w:rsidRDefault="002C6252" w:rsidP="002C6252">
      <w:pPr>
        <w:rPr>
          <w:rFonts w:ascii="Consolas" w:hAnsi="Consolas"/>
        </w:rPr>
      </w:pPr>
    </w:p>
    <w:p w14:paraId="18ADCB76" w14:textId="77777777" w:rsidR="002C6252" w:rsidRPr="003A6438" w:rsidRDefault="002C6252" w:rsidP="002C6252">
      <w:pPr>
        <w:rPr>
          <w:rFonts w:ascii="Consolas" w:hAnsi="Consolas"/>
        </w:rPr>
      </w:pPr>
      <w:r w:rsidRPr="003A6438">
        <w:rPr>
          <w:rFonts w:ascii="Consolas" w:hAnsi="Consolas"/>
        </w:rPr>
        <w:t>window = tk.Tk()</w:t>
      </w:r>
    </w:p>
    <w:p w14:paraId="5E631E6B" w14:textId="77777777" w:rsidR="002C6252" w:rsidRPr="003A6438" w:rsidRDefault="002C6252" w:rsidP="002C6252">
      <w:pPr>
        <w:rPr>
          <w:rFonts w:ascii="Consolas" w:hAnsi="Consolas"/>
        </w:rPr>
      </w:pPr>
    </w:p>
    <w:p w14:paraId="1B92E3B0" w14:textId="77777777" w:rsidR="002C6252" w:rsidRPr="003A6438" w:rsidRDefault="002C6252" w:rsidP="002C6252">
      <w:pPr>
        <w:rPr>
          <w:rFonts w:ascii="Consolas" w:hAnsi="Consolas"/>
        </w:rPr>
      </w:pPr>
      <w:r w:rsidRPr="003A6438">
        <w:rPr>
          <w:rFonts w:ascii="Consolas" w:hAnsi="Consolas"/>
        </w:rPr>
        <w:t>frame1 = tk.Frame(master=window, height=100, bg="red")</w:t>
      </w:r>
    </w:p>
    <w:p w14:paraId="6D35913B" w14:textId="77777777" w:rsidR="002C6252" w:rsidRPr="003A6438" w:rsidRDefault="002C6252" w:rsidP="002C6252">
      <w:pPr>
        <w:rPr>
          <w:rFonts w:ascii="Consolas" w:hAnsi="Consolas"/>
        </w:rPr>
      </w:pPr>
      <w:r w:rsidRPr="003A6438">
        <w:rPr>
          <w:rFonts w:ascii="Consolas" w:hAnsi="Consolas"/>
        </w:rPr>
        <w:t>frame1.pack(fill=tk.X)</w:t>
      </w:r>
    </w:p>
    <w:p w14:paraId="3B116A69" w14:textId="77777777" w:rsidR="002C6252" w:rsidRPr="003A6438" w:rsidRDefault="002C6252" w:rsidP="002C6252">
      <w:pPr>
        <w:rPr>
          <w:rFonts w:ascii="Consolas" w:hAnsi="Consolas"/>
        </w:rPr>
      </w:pPr>
    </w:p>
    <w:p w14:paraId="262C203A" w14:textId="77777777" w:rsidR="002C6252" w:rsidRPr="003A6438" w:rsidRDefault="002C6252" w:rsidP="002C6252">
      <w:pPr>
        <w:rPr>
          <w:rFonts w:ascii="Consolas" w:hAnsi="Consolas"/>
        </w:rPr>
      </w:pPr>
      <w:r w:rsidRPr="003A6438">
        <w:rPr>
          <w:rFonts w:ascii="Consolas" w:hAnsi="Consolas"/>
        </w:rPr>
        <w:t>frame2 = tk.Frame(master=window, height=50, bg="yellow")</w:t>
      </w:r>
    </w:p>
    <w:p w14:paraId="05DD21FF" w14:textId="77777777" w:rsidR="002C6252" w:rsidRPr="003A6438" w:rsidRDefault="002C6252" w:rsidP="002C6252">
      <w:pPr>
        <w:rPr>
          <w:rFonts w:ascii="Consolas" w:hAnsi="Consolas"/>
        </w:rPr>
      </w:pPr>
      <w:r w:rsidRPr="003A6438">
        <w:rPr>
          <w:rFonts w:ascii="Consolas" w:hAnsi="Consolas"/>
        </w:rPr>
        <w:t>frame2.pack(fill=tk.X)</w:t>
      </w:r>
    </w:p>
    <w:p w14:paraId="0F6DEDB6" w14:textId="77777777" w:rsidR="002C6252" w:rsidRPr="003A6438" w:rsidRDefault="002C6252" w:rsidP="002C6252">
      <w:pPr>
        <w:rPr>
          <w:rFonts w:ascii="Consolas" w:hAnsi="Consolas"/>
        </w:rPr>
      </w:pPr>
    </w:p>
    <w:p w14:paraId="074509D5" w14:textId="77777777" w:rsidR="002C6252" w:rsidRPr="003A6438" w:rsidRDefault="002C6252" w:rsidP="002C6252">
      <w:pPr>
        <w:rPr>
          <w:rFonts w:ascii="Consolas" w:hAnsi="Consolas"/>
        </w:rPr>
      </w:pPr>
      <w:r w:rsidRPr="003A6438">
        <w:rPr>
          <w:rFonts w:ascii="Consolas" w:hAnsi="Consolas"/>
        </w:rPr>
        <w:t>frame3 = tk.Frame(master=window, height=25, bg="blue")</w:t>
      </w:r>
    </w:p>
    <w:p w14:paraId="7E96D205" w14:textId="77777777" w:rsidR="002C6252" w:rsidRPr="003A6438" w:rsidRDefault="002C6252" w:rsidP="002C6252">
      <w:pPr>
        <w:rPr>
          <w:rFonts w:ascii="Consolas" w:hAnsi="Consolas"/>
        </w:rPr>
      </w:pPr>
      <w:r w:rsidRPr="003A6438">
        <w:rPr>
          <w:rFonts w:ascii="Consolas" w:hAnsi="Consolas"/>
        </w:rPr>
        <w:t>frame3.pack(fill=tk.X)</w:t>
      </w:r>
    </w:p>
    <w:p w14:paraId="7B03F902" w14:textId="77777777" w:rsidR="002C6252" w:rsidRPr="003A6438" w:rsidRDefault="002C6252" w:rsidP="002C6252">
      <w:pPr>
        <w:rPr>
          <w:rFonts w:ascii="Consolas" w:hAnsi="Consolas"/>
        </w:rPr>
      </w:pPr>
    </w:p>
    <w:p w14:paraId="14206EC0" w14:textId="31B136B2" w:rsidR="002C6252" w:rsidRPr="003A6438" w:rsidRDefault="002C6252" w:rsidP="002C6252">
      <w:pPr>
        <w:rPr>
          <w:rFonts w:ascii="Consolas" w:hAnsi="Consolas"/>
        </w:rPr>
      </w:pPr>
      <w:r w:rsidRPr="003A6438">
        <w:rPr>
          <w:rFonts w:ascii="Consolas" w:hAnsi="Consolas"/>
        </w:rPr>
        <w:t>window.mainloop()</w:t>
      </w:r>
    </w:p>
    <w:p w14:paraId="768C178A" w14:textId="776FF0E8" w:rsidR="002C6252" w:rsidRDefault="002C6252" w:rsidP="002C6252"/>
    <w:p w14:paraId="5D820693" w14:textId="77777777" w:rsidR="002C6252" w:rsidRDefault="002C6252" w:rsidP="002C6252">
      <w:r>
        <w:t>Notice that the width is not set on any of the Frame widgets. width is no longer necessary because each frame sets .pack() to fill horizontally, overriding any width you may set.</w:t>
      </w:r>
    </w:p>
    <w:p w14:paraId="60430AE5" w14:textId="77777777" w:rsidR="002C6252" w:rsidRDefault="002C6252" w:rsidP="002C6252"/>
    <w:p w14:paraId="1C79E427" w14:textId="060A4CE6" w:rsidR="002C6252" w:rsidRDefault="002C6252" w:rsidP="002C6252">
      <w:r>
        <w:t>The window produced by this script looks like this:</w:t>
      </w:r>
    </w:p>
    <w:p w14:paraId="5434CC0D" w14:textId="0884E6EB" w:rsidR="002C6252" w:rsidRDefault="002C6252" w:rsidP="002C6252"/>
    <w:p w14:paraId="6D9B70D4" w14:textId="5522E94B" w:rsidR="002C6252" w:rsidRDefault="002C6252" w:rsidP="002C6252">
      <w:r>
        <w:rPr>
          <w:noProof/>
        </w:rPr>
        <w:drawing>
          <wp:inline distT="0" distB="0" distL="0" distR="0" wp14:anchorId="27D1B196" wp14:editId="32969019">
            <wp:extent cx="1647825" cy="2324100"/>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647825" cy="2324100"/>
                    </a:xfrm>
                    <a:prstGeom prst="rect">
                      <a:avLst/>
                    </a:prstGeom>
                  </pic:spPr>
                </pic:pic>
              </a:graphicData>
            </a:graphic>
          </wp:inline>
        </w:drawing>
      </w:r>
    </w:p>
    <w:p w14:paraId="375CD6C3" w14:textId="782515E4" w:rsidR="002C6252" w:rsidRDefault="002C6252" w:rsidP="002C6252"/>
    <w:p w14:paraId="41C5B1F5" w14:textId="6E73CCFD" w:rsidR="002C6252" w:rsidRDefault="002C6252" w:rsidP="002C6252">
      <w:r w:rsidRPr="002C6252">
        <w:t>One of the nice things about filling the window with .pack() is that the fill is responsive to window resizing. Try widening the window generated by the previous script to see how this works. As you widen the window, the width of the three Frame widgets grow to fill the window:</w:t>
      </w:r>
    </w:p>
    <w:p w14:paraId="6B8C080F" w14:textId="761E14EB" w:rsidR="002C6252" w:rsidRDefault="002C6252" w:rsidP="002C6252"/>
    <w:p w14:paraId="7B1563BE" w14:textId="04EE227A" w:rsidR="002C6252" w:rsidRDefault="002C6252" w:rsidP="002C6252">
      <w:r>
        <w:rPr>
          <w:noProof/>
        </w:rPr>
        <w:lastRenderedPageBreak/>
        <w:drawing>
          <wp:inline distT="0" distB="0" distL="0" distR="0" wp14:anchorId="0BB57764" wp14:editId="4BB1F418">
            <wp:extent cx="3619500" cy="36385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619500" cy="3638550"/>
                    </a:xfrm>
                    <a:prstGeom prst="rect">
                      <a:avLst/>
                    </a:prstGeom>
                  </pic:spPr>
                </pic:pic>
              </a:graphicData>
            </a:graphic>
          </wp:inline>
        </w:drawing>
      </w:r>
    </w:p>
    <w:p w14:paraId="5FCD07AA" w14:textId="77777777" w:rsidR="002C6252" w:rsidRDefault="002C6252" w:rsidP="002C6252">
      <w:r>
        <w:t>Notice, though, that the Frame widgets don’t expand in the vertical direction.</w:t>
      </w:r>
    </w:p>
    <w:p w14:paraId="57ABDCCC" w14:textId="77777777" w:rsidR="002C6252" w:rsidRDefault="002C6252" w:rsidP="002C6252"/>
    <w:p w14:paraId="7742685B" w14:textId="77777777" w:rsidR="002C6252" w:rsidRDefault="002C6252" w:rsidP="002C6252">
      <w:r>
        <w:t>The side keyword argument of .pack() specifies on which side of the window the widget should be placed. These are the available options:</w:t>
      </w:r>
    </w:p>
    <w:p w14:paraId="49AA5AA0" w14:textId="77777777" w:rsidR="002C6252" w:rsidRDefault="002C6252" w:rsidP="002C6252"/>
    <w:p w14:paraId="276397CC" w14:textId="77777777" w:rsidR="002C6252" w:rsidRDefault="002C6252" w:rsidP="003A6438">
      <w:pPr>
        <w:pStyle w:val="ListParagraph"/>
        <w:numPr>
          <w:ilvl w:val="0"/>
          <w:numId w:val="12"/>
        </w:numPr>
      </w:pPr>
      <w:r>
        <w:t>tk.TOP</w:t>
      </w:r>
    </w:p>
    <w:p w14:paraId="32C347A0" w14:textId="77777777" w:rsidR="002C6252" w:rsidRDefault="002C6252" w:rsidP="003A6438">
      <w:pPr>
        <w:pStyle w:val="ListParagraph"/>
        <w:numPr>
          <w:ilvl w:val="0"/>
          <w:numId w:val="12"/>
        </w:numPr>
      </w:pPr>
      <w:r>
        <w:t>tk.BOTTOM</w:t>
      </w:r>
    </w:p>
    <w:p w14:paraId="089F88CA" w14:textId="77777777" w:rsidR="002C6252" w:rsidRDefault="002C6252" w:rsidP="003A6438">
      <w:pPr>
        <w:pStyle w:val="ListParagraph"/>
        <w:numPr>
          <w:ilvl w:val="0"/>
          <w:numId w:val="12"/>
        </w:numPr>
      </w:pPr>
      <w:r>
        <w:t>tk.LEFT</w:t>
      </w:r>
    </w:p>
    <w:p w14:paraId="6B4F61AE" w14:textId="7ED4927A" w:rsidR="002C6252" w:rsidRDefault="002C6252" w:rsidP="003A6438">
      <w:pPr>
        <w:pStyle w:val="ListParagraph"/>
        <w:numPr>
          <w:ilvl w:val="0"/>
          <w:numId w:val="12"/>
        </w:numPr>
      </w:pPr>
      <w:r>
        <w:t>tk.RIGHT</w:t>
      </w:r>
    </w:p>
    <w:p w14:paraId="3C045200" w14:textId="77777777" w:rsidR="002C6252" w:rsidRDefault="002C6252" w:rsidP="002C6252"/>
    <w:p w14:paraId="3EAD490F" w14:textId="0CCA9143" w:rsidR="002C6252" w:rsidRDefault="002C6252" w:rsidP="002C6252">
      <w:r>
        <w:t>If you don’t set side, then .pack() will automatically use tk.TOP and place new widgets at the top of the window, or at the top-most portion of the window that isn’t already occupied by a widget. For example, the following script places three frames side-by-side from left to right and expands each frame to fill the window vertically:</w:t>
      </w:r>
    </w:p>
    <w:p w14:paraId="523360D9" w14:textId="181756CD" w:rsidR="002C6252" w:rsidRDefault="002C6252" w:rsidP="002C6252"/>
    <w:p w14:paraId="7EBE873E" w14:textId="77777777" w:rsidR="002C6252" w:rsidRPr="00907C90" w:rsidRDefault="002C6252" w:rsidP="002C6252">
      <w:pPr>
        <w:rPr>
          <w:rFonts w:ascii="Courier New" w:hAnsi="Courier New" w:cs="Courier New"/>
        </w:rPr>
      </w:pPr>
      <w:r w:rsidRPr="00907C90">
        <w:rPr>
          <w:rFonts w:ascii="Courier New" w:hAnsi="Courier New" w:cs="Courier New"/>
        </w:rPr>
        <w:t>import tkinter as tk</w:t>
      </w:r>
    </w:p>
    <w:p w14:paraId="6E575E57" w14:textId="77777777" w:rsidR="002C6252" w:rsidRPr="00907C90" w:rsidRDefault="002C6252" w:rsidP="002C6252">
      <w:pPr>
        <w:rPr>
          <w:rFonts w:ascii="Courier New" w:hAnsi="Courier New" w:cs="Courier New"/>
        </w:rPr>
      </w:pPr>
    </w:p>
    <w:p w14:paraId="28CB2385" w14:textId="77777777" w:rsidR="002C6252" w:rsidRPr="00907C90" w:rsidRDefault="002C6252" w:rsidP="002C6252">
      <w:pPr>
        <w:rPr>
          <w:rFonts w:ascii="Courier New" w:hAnsi="Courier New" w:cs="Courier New"/>
        </w:rPr>
      </w:pPr>
      <w:r w:rsidRPr="00907C90">
        <w:rPr>
          <w:rFonts w:ascii="Courier New" w:hAnsi="Courier New" w:cs="Courier New"/>
        </w:rPr>
        <w:t>window = tk.Tk()</w:t>
      </w:r>
    </w:p>
    <w:p w14:paraId="141E7F29" w14:textId="77777777" w:rsidR="002C6252" w:rsidRPr="00907C90" w:rsidRDefault="002C6252" w:rsidP="002C6252">
      <w:pPr>
        <w:rPr>
          <w:rFonts w:ascii="Courier New" w:hAnsi="Courier New" w:cs="Courier New"/>
        </w:rPr>
      </w:pPr>
    </w:p>
    <w:p w14:paraId="7100F333" w14:textId="77777777" w:rsidR="002C6252" w:rsidRPr="00907C90" w:rsidRDefault="002C6252" w:rsidP="002C6252">
      <w:pPr>
        <w:rPr>
          <w:rFonts w:ascii="Courier New" w:hAnsi="Courier New" w:cs="Courier New"/>
        </w:rPr>
      </w:pPr>
      <w:r w:rsidRPr="00907C90">
        <w:rPr>
          <w:rFonts w:ascii="Courier New" w:hAnsi="Courier New" w:cs="Courier New"/>
        </w:rPr>
        <w:t>frame1 = tk.Frame(master=window, width=200, height=100, bg="red")</w:t>
      </w:r>
    </w:p>
    <w:p w14:paraId="4C7EEB48" w14:textId="77777777" w:rsidR="002C6252" w:rsidRPr="00907C90" w:rsidRDefault="002C6252" w:rsidP="002C6252">
      <w:pPr>
        <w:rPr>
          <w:rFonts w:ascii="Courier New" w:hAnsi="Courier New" w:cs="Courier New"/>
        </w:rPr>
      </w:pPr>
      <w:r w:rsidRPr="00907C90">
        <w:rPr>
          <w:rFonts w:ascii="Courier New" w:hAnsi="Courier New" w:cs="Courier New"/>
        </w:rPr>
        <w:t>frame1.pack(fill=tk.Y, side=tk.LEFT)</w:t>
      </w:r>
    </w:p>
    <w:p w14:paraId="3C14F775" w14:textId="77777777" w:rsidR="002C6252" w:rsidRPr="00907C90" w:rsidRDefault="002C6252" w:rsidP="002C6252">
      <w:pPr>
        <w:rPr>
          <w:rFonts w:ascii="Courier New" w:hAnsi="Courier New" w:cs="Courier New"/>
        </w:rPr>
      </w:pPr>
    </w:p>
    <w:p w14:paraId="0B66163A" w14:textId="77777777" w:rsidR="002C6252" w:rsidRPr="00907C90" w:rsidRDefault="002C6252" w:rsidP="002C6252">
      <w:pPr>
        <w:rPr>
          <w:rFonts w:ascii="Courier New" w:hAnsi="Courier New" w:cs="Courier New"/>
        </w:rPr>
      </w:pPr>
      <w:r w:rsidRPr="00907C90">
        <w:rPr>
          <w:rFonts w:ascii="Courier New" w:hAnsi="Courier New" w:cs="Courier New"/>
        </w:rPr>
        <w:t>frame2 = tk.Frame(master=window, width=100, bg="yellow")</w:t>
      </w:r>
    </w:p>
    <w:p w14:paraId="666F76ED" w14:textId="77777777" w:rsidR="002C6252" w:rsidRPr="00907C90" w:rsidRDefault="002C6252" w:rsidP="002C6252">
      <w:pPr>
        <w:rPr>
          <w:rFonts w:ascii="Courier New" w:hAnsi="Courier New" w:cs="Courier New"/>
        </w:rPr>
      </w:pPr>
      <w:r w:rsidRPr="00907C90">
        <w:rPr>
          <w:rFonts w:ascii="Courier New" w:hAnsi="Courier New" w:cs="Courier New"/>
        </w:rPr>
        <w:t>frame2.pack(fill=tk.Y, side=tk.LEFT)</w:t>
      </w:r>
    </w:p>
    <w:p w14:paraId="5D32435A" w14:textId="77777777" w:rsidR="002C6252" w:rsidRPr="00907C90" w:rsidRDefault="002C6252" w:rsidP="002C6252">
      <w:pPr>
        <w:rPr>
          <w:rFonts w:ascii="Courier New" w:hAnsi="Courier New" w:cs="Courier New"/>
        </w:rPr>
      </w:pPr>
    </w:p>
    <w:p w14:paraId="6C4ECB0E" w14:textId="77777777" w:rsidR="002C6252" w:rsidRPr="00907C90" w:rsidRDefault="002C6252" w:rsidP="002C6252">
      <w:pPr>
        <w:rPr>
          <w:rFonts w:ascii="Courier New" w:hAnsi="Courier New" w:cs="Courier New"/>
        </w:rPr>
      </w:pPr>
      <w:r w:rsidRPr="00907C90">
        <w:rPr>
          <w:rFonts w:ascii="Courier New" w:hAnsi="Courier New" w:cs="Courier New"/>
        </w:rPr>
        <w:t>frame3 = tk.Frame(master=window, width=50, bg="blue")</w:t>
      </w:r>
    </w:p>
    <w:p w14:paraId="25D0BF7D" w14:textId="77777777" w:rsidR="002C6252" w:rsidRPr="00907C90" w:rsidRDefault="002C6252" w:rsidP="002C6252">
      <w:pPr>
        <w:rPr>
          <w:rFonts w:ascii="Courier New" w:hAnsi="Courier New" w:cs="Courier New"/>
        </w:rPr>
      </w:pPr>
      <w:r w:rsidRPr="00907C90">
        <w:rPr>
          <w:rFonts w:ascii="Courier New" w:hAnsi="Courier New" w:cs="Courier New"/>
        </w:rPr>
        <w:t>frame3.pack(fill=tk.Y, side=tk.LEFT)</w:t>
      </w:r>
    </w:p>
    <w:p w14:paraId="544EEB5C" w14:textId="77777777" w:rsidR="002C6252" w:rsidRPr="00907C90" w:rsidRDefault="002C6252" w:rsidP="002C6252">
      <w:pPr>
        <w:rPr>
          <w:rFonts w:ascii="Courier New" w:hAnsi="Courier New" w:cs="Courier New"/>
        </w:rPr>
      </w:pPr>
    </w:p>
    <w:p w14:paraId="5269B483" w14:textId="358D91EE" w:rsidR="002C6252" w:rsidRPr="00907C90" w:rsidRDefault="002C6252" w:rsidP="002C6252">
      <w:pPr>
        <w:rPr>
          <w:rFonts w:ascii="Courier New" w:hAnsi="Courier New" w:cs="Courier New"/>
        </w:rPr>
      </w:pPr>
      <w:r w:rsidRPr="00907C90">
        <w:rPr>
          <w:rFonts w:ascii="Courier New" w:hAnsi="Courier New" w:cs="Courier New"/>
        </w:rPr>
        <w:t>window.mainloop()</w:t>
      </w:r>
    </w:p>
    <w:p w14:paraId="1324320D" w14:textId="6EA0E759" w:rsidR="002C6252" w:rsidRDefault="002C6252" w:rsidP="002C6252"/>
    <w:p w14:paraId="2FEBB73C" w14:textId="77777777" w:rsidR="002C6252" w:rsidRDefault="002C6252" w:rsidP="002C6252">
      <w:r>
        <w:lastRenderedPageBreak/>
        <w:t>This time, you have to specify the height keyword argument on at least one of the frames to force the window to have some height.</w:t>
      </w:r>
    </w:p>
    <w:p w14:paraId="00E14634" w14:textId="77777777" w:rsidR="002C6252" w:rsidRDefault="002C6252" w:rsidP="002C6252"/>
    <w:p w14:paraId="2DD83E3D" w14:textId="35B51C02" w:rsidR="002C6252" w:rsidRDefault="002C6252" w:rsidP="002C6252">
      <w:r>
        <w:t>The resulting window looks like this:</w:t>
      </w:r>
    </w:p>
    <w:p w14:paraId="00003A98" w14:textId="23D47FBC" w:rsidR="002C6252" w:rsidRDefault="002C6252" w:rsidP="002C6252"/>
    <w:p w14:paraId="2A3510B6" w14:textId="2FBC1A1C" w:rsidR="002C6252" w:rsidRDefault="002C6252" w:rsidP="002C6252">
      <w:r>
        <w:rPr>
          <w:noProof/>
        </w:rPr>
        <w:drawing>
          <wp:inline distT="0" distB="0" distL="0" distR="0" wp14:anchorId="1D1FFA96" wp14:editId="6EDD02AA">
            <wp:extent cx="5048250" cy="200977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048250" cy="2009775"/>
                    </a:xfrm>
                    <a:prstGeom prst="rect">
                      <a:avLst/>
                    </a:prstGeom>
                  </pic:spPr>
                </pic:pic>
              </a:graphicData>
            </a:graphic>
          </wp:inline>
        </w:drawing>
      </w:r>
    </w:p>
    <w:p w14:paraId="5E4282CE" w14:textId="07663BC4" w:rsidR="002C6252" w:rsidRDefault="002C6252" w:rsidP="002C6252"/>
    <w:p w14:paraId="780F8BDE" w14:textId="3893B0E2" w:rsidR="002C6252" w:rsidRDefault="002C6252" w:rsidP="002C6252">
      <w:r w:rsidRPr="002C6252">
        <w:t>Just like when you set fill=tk.X to make the frames responsive when you resized the window horizontally, you can set fill=tk.Y to make the frames responsive when you resize the window vertically:</w:t>
      </w:r>
    </w:p>
    <w:p w14:paraId="14F58D6B" w14:textId="2B3F0801" w:rsidR="002C6252" w:rsidRDefault="002C6252" w:rsidP="002C6252"/>
    <w:p w14:paraId="2C22E8CE" w14:textId="60335141" w:rsidR="002C6252" w:rsidRDefault="002C6252" w:rsidP="002C6252">
      <w:r>
        <w:rPr>
          <w:noProof/>
        </w:rPr>
        <w:drawing>
          <wp:inline distT="0" distB="0" distL="0" distR="0" wp14:anchorId="4922F9DF" wp14:editId="11A0C85D">
            <wp:extent cx="5943600" cy="389001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890010"/>
                    </a:xfrm>
                    <a:prstGeom prst="rect">
                      <a:avLst/>
                    </a:prstGeom>
                  </pic:spPr>
                </pic:pic>
              </a:graphicData>
            </a:graphic>
          </wp:inline>
        </w:drawing>
      </w:r>
    </w:p>
    <w:p w14:paraId="2BC110AB" w14:textId="629CBE9F" w:rsidR="002C6252" w:rsidRDefault="002C6252" w:rsidP="002C6252"/>
    <w:p w14:paraId="3249BE04" w14:textId="39762BB1" w:rsidR="002C6252" w:rsidRDefault="002C6252" w:rsidP="002C6252">
      <w:r w:rsidRPr="002C6252">
        <w:t>To make the layout truly responsive, you can set an initial size for your frames using the width and height attributes. Then, set the fill keyword argument of .pack() to tk.BOTH and set the expand keyword argument to True:</w:t>
      </w:r>
    </w:p>
    <w:p w14:paraId="0576FCAC" w14:textId="40C7FE05" w:rsidR="002C6252" w:rsidRDefault="002C6252" w:rsidP="002C6252"/>
    <w:p w14:paraId="7F3F6844" w14:textId="77777777" w:rsidR="002C6252" w:rsidRPr="00907C90" w:rsidRDefault="002C6252" w:rsidP="002C6252">
      <w:pPr>
        <w:rPr>
          <w:rFonts w:ascii="Courier New" w:hAnsi="Courier New" w:cs="Courier New"/>
        </w:rPr>
      </w:pPr>
      <w:r w:rsidRPr="00907C90">
        <w:rPr>
          <w:rFonts w:ascii="Courier New" w:hAnsi="Courier New" w:cs="Courier New"/>
        </w:rPr>
        <w:t>import tkinter as tk</w:t>
      </w:r>
    </w:p>
    <w:p w14:paraId="3E8FF037" w14:textId="77777777" w:rsidR="002C6252" w:rsidRPr="00907C90" w:rsidRDefault="002C6252" w:rsidP="002C6252">
      <w:pPr>
        <w:rPr>
          <w:rFonts w:ascii="Courier New" w:hAnsi="Courier New" w:cs="Courier New"/>
        </w:rPr>
      </w:pPr>
    </w:p>
    <w:p w14:paraId="32FF3D08" w14:textId="77777777" w:rsidR="002C6252" w:rsidRPr="00907C90" w:rsidRDefault="002C6252" w:rsidP="002C6252">
      <w:pPr>
        <w:rPr>
          <w:rFonts w:ascii="Courier New" w:hAnsi="Courier New" w:cs="Courier New"/>
        </w:rPr>
      </w:pPr>
      <w:r w:rsidRPr="00907C90">
        <w:rPr>
          <w:rFonts w:ascii="Courier New" w:hAnsi="Courier New" w:cs="Courier New"/>
        </w:rPr>
        <w:t>window = tk.Tk()</w:t>
      </w:r>
    </w:p>
    <w:p w14:paraId="04D52796" w14:textId="77777777" w:rsidR="002C6252" w:rsidRPr="00907C90" w:rsidRDefault="002C6252" w:rsidP="002C6252">
      <w:pPr>
        <w:rPr>
          <w:rFonts w:ascii="Courier New" w:hAnsi="Courier New" w:cs="Courier New"/>
        </w:rPr>
      </w:pPr>
    </w:p>
    <w:p w14:paraId="005C6A81" w14:textId="77777777" w:rsidR="002C6252" w:rsidRPr="00907C90" w:rsidRDefault="002C6252" w:rsidP="002C6252">
      <w:pPr>
        <w:rPr>
          <w:rFonts w:ascii="Courier New" w:hAnsi="Courier New" w:cs="Courier New"/>
        </w:rPr>
      </w:pPr>
      <w:r w:rsidRPr="00907C90">
        <w:rPr>
          <w:rFonts w:ascii="Courier New" w:hAnsi="Courier New" w:cs="Courier New"/>
        </w:rPr>
        <w:t>frame1 = tk.Frame(master=window, width=200, height=100, bg="red")</w:t>
      </w:r>
    </w:p>
    <w:p w14:paraId="746E9580" w14:textId="77777777" w:rsidR="002C6252" w:rsidRPr="00907C90" w:rsidRDefault="002C6252" w:rsidP="002C6252">
      <w:pPr>
        <w:rPr>
          <w:rFonts w:ascii="Courier New" w:hAnsi="Courier New" w:cs="Courier New"/>
        </w:rPr>
      </w:pPr>
      <w:r w:rsidRPr="00907C90">
        <w:rPr>
          <w:rFonts w:ascii="Courier New" w:hAnsi="Courier New" w:cs="Courier New"/>
        </w:rPr>
        <w:t>frame1.pack(fill=tk.BOTH, side=tk.LEFT, expand=True)</w:t>
      </w:r>
    </w:p>
    <w:p w14:paraId="516A4A02" w14:textId="77777777" w:rsidR="002C6252" w:rsidRPr="00907C90" w:rsidRDefault="002C6252" w:rsidP="002C6252">
      <w:pPr>
        <w:rPr>
          <w:rFonts w:ascii="Courier New" w:hAnsi="Courier New" w:cs="Courier New"/>
        </w:rPr>
      </w:pPr>
    </w:p>
    <w:p w14:paraId="75A61659" w14:textId="77777777" w:rsidR="002C6252" w:rsidRPr="00907C90" w:rsidRDefault="002C6252" w:rsidP="002C6252">
      <w:pPr>
        <w:rPr>
          <w:rFonts w:ascii="Courier New" w:hAnsi="Courier New" w:cs="Courier New"/>
        </w:rPr>
      </w:pPr>
      <w:r w:rsidRPr="00907C90">
        <w:rPr>
          <w:rFonts w:ascii="Courier New" w:hAnsi="Courier New" w:cs="Courier New"/>
        </w:rPr>
        <w:t>frame2 = tk.Frame(master=window, width=100, bg="yellow")</w:t>
      </w:r>
    </w:p>
    <w:p w14:paraId="7FB45C8C" w14:textId="77777777" w:rsidR="002C6252" w:rsidRPr="00907C90" w:rsidRDefault="002C6252" w:rsidP="002C6252">
      <w:pPr>
        <w:rPr>
          <w:rFonts w:ascii="Courier New" w:hAnsi="Courier New" w:cs="Courier New"/>
        </w:rPr>
      </w:pPr>
      <w:r w:rsidRPr="00907C90">
        <w:rPr>
          <w:rFonts w:ascii="Courier New" w:hAnsi="Courier New" w:cs="Courier New"/>
        </w:rPr>
        <w:t>frame2.pack(fill=tk.BOTH, side=tk.LEFT, expand=True)</w:t>
      </w:r>
    </w:p>
    <w:p w14:paraId="454F6FC1" w14:textId="77777777" w:rsidR="002C6252" w:rsidRPr="00907C90" w:rsidRDefault="002C6252" w:rsidP="002C6252">
      <w:pPr>
        <w:rPr>
          <w:rFonts w:ascii="Courier New" w:hAnsi="Courier New" w:cs="Courier New"/>
        </w:rPr>
      </w:pPr>
    </w:p>
    <w:p w14:paraId="137F138F" w14:textId="77777777" w:rsidR="002C6252" w:rsidRPr="00907C90" w:rsidRDefault="002C6252" w:rsidP="002C6252">
      <w:pPr>
        <w:rPr>
          <w:rFonts w:ascii="Courier New" w:hAnsi="Courier New" w:cs="Courier New"/>
        </w:rPr>
      </w:pPr>
      <w:r w:rsidRPr="00907C90">
        <w:rPr>
          <w:rFonts w:ascii="Courier New" w:hAnsi="Courier New" w:cs="Courier New"/>
        </w:rPr>
        <w:t>frame3 = tk.Frame(master=window, width=50, bg="blue")</w:t>
      </w:r>
    </w:p>
    <w:p w14:paraId="0D1E23A1" w14:textId="77777777" w:rsidR="002C6252" w:rsidRPr="00907C90" w:rsidRDefault="002C6252" w:rsidP="002C6252">
      <w:pPr>
        <w:rPr>
          <w:rFonts w:ascii="Courier New" w:hAnsi="Courier New" w:cs="Courier New"/>
        </w:rPr>
      </w:pPr>
      <w:r w:rsidRPr="00907C90">
        <w:rPr>
          <w:rFonts w:ascii="Courier New" w:hAnsi="Courier New" w:cs="Courier New"/>
        </w:rPr>
        <w:t>frame3.pack(fill=tk.BOTH, side=tk.LEFT, expand=True)</w:t>
      </w:r>
    </w:p>
    <w:p w14:paraId="58498053" w14:textId="77777777" w:rsidR="002C6252" w:rsidRPr="00907C90" w:rsidRDefault="002C6252" w:rsidP="002C6252">
      <w:pPr>
        <w:rPr>
          <w:rFonts w:ascii="Courier New" w:hAnsi="Courier New" w:cs="Courier New"/>
        </w:rPr>
      </w:pPr>
    </w:p>
    <w:p w14:paraId="5368CDBF" w14:textId="49654755" w:rsidR="002C6252" w:rsidRPr="00907C90" w:rsidRDefault="002C6252" w:rsidP="002C6252">
      <w:pPr>
        <w:rPr>
          <w:rFonts w:ascii="Courier New" w:hAnsi="Courier New" w:cs="Courier New"/>
        </w:rPr>
      </w:pPr>
      <w:r w:rsidRPr="00907C90">
        <w:rPr>
          <w:rFonts w:ascii="Courier New" w:hAnsi="Courier New" w:cs="Courier New"/>
        </w:rPr>
        <w:t>window.mainloop()</w:t>
      </w:r>
    </w:p>
    <w:p w14:paraId="4D6E6DA2" w14:textId="2070ACF4" w:rsidR="002C6252" w:rsidRPr="00907C90" w:rsidRDefault="002C6252" w:rsidP="002C6252">
      <w:pPr>
        <w:rPr>
          <w:rFonts w:ascii="Courier New" w:hAnsi="Courier New" w:cs="Courier New"/>
        </w:rPr>
      </w:pPr>
    </w:p>
    <w:p w14:paraId="1DA7E2F6" w14:textId="79E23CFE" w:rsidR="002C6252" w:rsidRDefault="002C6252" w:rsidP="002C6252">
      <w:r w:rsidRPr="002C6252">
        <w:t>When you run the above script, you’ll see a window that initially looks the same as the one you generated in the previous example. The difference is that now you can resize the window however you want and the frames will expand and fill the window responsively:</w:t>
      </w:r>
    </w:p>
    <w:p w14:paraId="774AE65D" w14:textId="0F747500" w:rsidR="002C6252" w:rsidRDefault="002C6252" w:rsidP="002C6252"/>
    <w:p w14:paraId="01B9342E" w14:textId="57552803" w:rsidR="002C6252" w:rsidRDefault="00E91103" w:rsidP="002C6252">
      <w:r w:rsidRPr="00E91103">
        <w:t>Pretty cool!</w:t>
      </w:r>
      <w:r w:rsidR="002C6252">
        <w:rPr>
          <w:noProof/>
        </w:rPr>
        <w:drawing>
          <wp:inline distT="0" distB="0" distL="0" distR="0" wp14:anchorId="5B285080" wp14:editId="34A5200F">
            <wp:extent cx="5000625" cy="2447925"/>
            <wp:effectExtent l="0" t="0" r="952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000625" cy="2447925"/>
                    </a:xfrm>
                    <a:prstGeom prst="rect">
                      <a:avLst/>
                    </a:prstGeom>
                  </pic:spPr>
                </pic:pic>
              </a:graphicData>
            </a:graphic>
          </wp:inline>
        </w:drawing>
      </w:r>
    </w:p>
    <w:p w14:paraId="48AA7EEC" w14:textId="724568A6" w:rsidR="002C6252" w:rsidRDefault="002C6252" w:rsidP="002C6252"/>
    <w:p w14:paraId="2C8A3EBA" w14:textId="77777777" w:rsidR="00002D00" w:rsidRDefault="00002D00" w:rsidP="00002D00">
      <w:pPr>
        <w:pStyle w:val="Heading2"/>
      </w:pPr>
      <w:r>
        <w:t>The .place() Geometry Manager</w:t>
      </w:r>
    </w:p>
    <w:p w14:paraId="4E952FAD" w14:textId="77777777" w:rsidR="00002D00" w:rsidRDefault="00002D00" w:rsidP="00002D00">
      <w:r>
        <w:t>You can use .place() to control the precise location that a widget should occupy in a window or Frame. You must provide two keyword arguments, x and y, which specify the x- and y-coordinates for the top-left corner of the widget. Both x and y are measured in pixels, not text units.</w:t>
      </w:r>
    </w:p>
    <w:p w14:paraId="4C52CBF9" w14:textId="77777777" w:rsidR="00002D00" w:rsidRDefault="00002D00" w:rsidP="00002D00"/>
    <w:p w14:paraId="1F67FE47" w14:textId="77777777" w:rsidR="00002D00" w:rsidRDefault="00002D00" w:rsidP="00002D00">
      <w:r>
        <w:t>Keep in mind that the origin (where x and y are both 0) is the top-left corner of the Frame or window. So, you can think of the y argument of .place() as the number of pixels from the top of the window, and the x argument as the number of pixels from the left of the window.</w:t>
      </w:r>
    </w:p>
    <w:p w14:paraId="7392B611" w14:textId="77777777" w:rsidR="00002D00" w:rsidRDefault="00002D00" w:rsidP="00002D00"/>
    <w:p w14:paraId="6BCC989F" w14:textId="1693E2F0" w:rsidR="002C6252" w:rsidRDefault="00002D00" w:rsidP="00002D00">
      <w:r>
        <w:t>Here’s an example of how the .place() geometry manager works:</w:t>
      </w:r>
    </w:p>
    <w:p w14:paraId="4275C8EF" w14:textId="3BAA580F" w:rsidR="00002D00" w:rsidRDefault="00002D00" w:rsidP="00002D00"/>
    <w:p w14:paraId="06D8EACA" w14:textId="77777777" w:rsidR="00002D00" w:rsidRPr="00002D00" w:rsidRDefault="00002D00" w:rsidP="00002D00">
      <w:pPr>
        <w:rPr>
          <w:rFonts w:ascii="Consolas" w:hAnsi="Consolas"/>
        </w:rPr>
      </w:pPr>
      <w:r w:rsidRPr="00002D00">
        <w:rPr>
          <w:rFonts w:ascii="Consolas" w:hAnsi="Consolas"/>
        </w:rPr>
        <w:t>import tkinter as tk</w:t>
      </w:r>
    </w:p>
    <w:p w14:paraId="4AB3FF94" w14:textId="77777777" w:rsidR="00002D00" w:rsidRPr="00002D00" w:rsidRDefault="00002D00" w:rsidP="00002D00">
      <w:pPr>
        <w:rPr>
          <w:rFonts w:ascii="Consolas" w:hAnsi="Consolas"/>
        </w:rPr>
      </w:pPr>
    </w:p>
    <w:p w14:paraId="7660B371" w14:textId="77777777" w:rsidR="00002D00" w:rsidRPr="00002D00" w:rsidRDefault="00002D00" w:rsidP="00002D00">
      <w:pPr>
        <w:rPr>
          <w:rFonts w:ascii="Consolas" w:hAnsi="Consolas"/>
        </w:rPr>
      </w:pPr>
      <w:r w:rsidRPr="00002D00">
        <w:rPr>
          <w:rFonts w:ascii="Consolas" w:hAnsi="Consolas"/>
        </w:rPr>
        <w:t>window = tk.Tk()</w:t>
      </w:r>
    </w:p>
    <w:p w14:paraId="76D0FEB8" w14:textId="77777777" w:rsidR="00002D00" w:rsidRPr="00002D00" w:rsidRDefault="00002D00" w:rsidP="00002D00">
      <w:pPr>
        <w:rPr>
          <w:rFonts w:ascii="Consolas" w:hAnsi="Consolas"/>
        </w:rPr>
      </w:pPr>
    </w:p>
    <w:p w14:paraId="4AC8BEAC" w14:textId="77777777" w:rsidR="00002D00" w:rsidRPr="00002D00" w:rsidRDefault="00002D00" w:rsidP="00002D00">
      <w:pPr>
        <w:rPr>
          <w:rFonts w:ascii="Consolas" w:hAnsi="Consolas"/>
        </w:rPr>
      </w:pPr>
      <w:r w:rsidRPr="00002D00">
        <w:rPr>
          <w:rFonts w:ascii="Consolas" w:hAnsi="Consolas"/>
        </w:rPr>
        <w:t>frame = tk.Frame(master=window, width=150, height=150)</w:t>
      </w:r>
    </w:p>
    <w:p w14:paraId="1247A0A2" w14:textId="77777777" w:rsidR="00002D00" w:rsidRPr="00002D00" w:rsidRDefault="00002D00" w:rsidP="00002D00">
      <w:pPr>
        <w:rPr>
          <w:rFonts w:ascii="Consolas" w:hAnsi="Consolas"/>
        </w:rPr>
      </w:pPr>
      <w:r w:rsidRPr="00002D00">
        <w:rPr>
          <w:rFonts w:ascii="Consolas" w:hAnsi="Consolas"/>
        </w:rPr>
        <w:t>frame.pack()</w:t>
      </w:r>
    </w:p>
    <w:p w14:paraId="60EA19A7" w14:textId="77777777" w:rsidR="00002D00" w:rsidRPr="00002D00" w:rsidRDefault="00002D00" w:rsidP="00002D00">
      <w:pPr>
        <w:rPr>
          <w:rFonts w:ascii="Consolas" w:hAnsi="Consolas"/>
        </w:rPr>
      </w:pPr>
    </w:p>
    <w:p w14:paraId="0FE6FB5B" w14:textId="77777777" w:rsidR="00002D00" w:rsidRPr="00002D00" w:rsidRDefault="00002D00" w:rsidP="00002D00">
      <w:pPr>
        <w:rPr>
          <w:rFonts w:ascii="Consolas" w:hAnsi="Consolas"/>
        </w:rPr>
      </w:pPr>
      <w:r w:rsidRPr="00002D00">
        <w:rPr>
          <w:rFonts w:ascii="Consolas" w:hAnsi="Consolas"/>
        </w:rPr>
        <w:t>label1 = tk.Label(master=frame, text="I'm at (0, 0)", bg="red")</w:t>
      </w:r>
    </w:p>
    <w:p w14:paraId="2B4583D0" w14:textId="77777777" w:rsidR="00002D00" w:rsidRPr="00002D00" w:rsidRDefault="00002D00" w:rsidP="00002D00">
      <w:pPr>
        <w:rPr>
          <w:rFonts w:ascii="Consolas" w:hAnsi="Consolas"/>
        </w:rPr>
      </w:pPr>
      <w:r w:rsidRPr="00002D00">
        <w:rPr>
          <w:rFonts w:ascii="Consolas" w:hAnsi="Consolas"/>
        </w:rPr>
        <w:t>label1.place(x=0, y=0)</w:t>
      </w:r>
    </w:p>
    <w:p w14:paraId="24DE8D6B" w14:textId="77777777" w:rsidR="00002D00" w:rsidRPr="00002D00" w:rsidRDefault="00002D00" w:rsidP="00002D00">
      <w:pPr>
        <w:rPr>
          <w:rFonts w:ascii="Consolas" w:hAnsi="Consolas"/>
        </w:rPr>
      </w:pPr>
    </w:p>
    <w:p w14:paraId="08E406F5" w14:textId="77777777" w:rsidR="00002D00" w:rsidRPr="00002D00" w:rsidRDefault="00002D00" w:rsidP="00002D00">
      <w:pPr>
        <w:rPr>
          <w:rFonts w:ascii="Consolas" w:hAnsi="Consolas"/>
        </w:rPr>
      </w:pPr>
      <w:r w:rsidRPr="00002D00">
        <w:rPr>
          <w:rFonts w:ascii="Consolas" w:hAnsi="Consolas"/>
        </w:rPr>
        <w:t>label2 = tk.Label(master=frame, text="I'm at (75, 75)", bg="yellow")</w:t>
      </w:r>
    </w:p>
    <w:p w14:paraId="2EEBAA9D" w14:textId="77777777" w:rsidR="00002D00" w:rsidRPr="00002D00" w:rsidRDefault="00002D00" w:rsidP="00002D00">
      <w:pPr>
        <w:rPr>
          <w:rFonts w:ascii="Consolas" w:hAnsi="Consolas"/>
        </w:rPr>
      </w:pPr>
      <w:r w:rsidRPr="00002D00">
        <w:rPr>
          <w:rFonts w:ascii="Consolas" w:hAnsi="Consolas"/>
        </w:rPr>
        <w:t>label2.place(x=75, y=75)</w:t>
      </w:r>
    </w:p>
    <w:p w14:paraId="2871ACDB" w14:textId="77777777" w:rsidR="00002D00" w:rsidRPr="00002D00" w:rsidRDefault="00002D00" w:rsidP="00002D00">
      <w:pPr>
        <w:rPr>
          <w:rFonts w:ascii="Consolas" w:hAnsi="Consolas"/>
        </w:rPr>
      </w:pPr>
    </w:p>
    <w:p w14:paraId="11010C1F" w14:textId="2C011BC9" w:rsidR="00002D00" w:rsidRDefault="00002D00" w:rsidP="00002D00">
      <w:pPr>
        <w:rPr>
          <w:rFonts w:ascii="Consolas" w:hAnsi="Consolas"/>
        </w:rPr>
      </w:pPr>
      <w:r w:rsidRPr="00002D00">
        <w:rPr>
          <w:rFonts w:ascii="Consolas" w:hAnsi="Consolas"/>
        </w:rPr>
        <w:t>window.mainloop()</w:t>
      </w:r>
    </w:p>
    <w:p w14:paraId="4193B9C6" w14:textId="2BD4CE50" w:rsidR="00002D00" w:rsidRDefault="00002D00" w:rsidP="00002D00">
      <w:pPr>
        <w:rPr>
          <w:rFonts w:ascii="Consolas" w:hAnsi="Consolas"/>
        </w:rPr>
      </w:pPr>
    </w:p>
    <w:p w14:paraId="1F84E3C7" w14:textId="77777777" w:rsidR="00FD5694" w:rsidRPr="00FD5694" w:rsidRDefault="00FD5694" w:rsidP="00FD5694">
      <w:r w:rsidRPr="00FD5694">
        <w:t>Here’s how this code works:</w:t>
      </w:r>
    </w:p>
    <w:p w14:paraId="48231473" w14:textId="77777777" w:rsidR="00FD5694" w:rsidRPr="00FD5694" w:rsidRDefault="00FD5694" w:rsidP="00FD5694"/>
    <w:p w14:paraId="04D448C3" w14:textId="77777777" w:rsidR="00FD5694" w:rsidRPr="00FD5694" w:rsidRDefault="00FD5694" w:rsidP="00FD5694">
      <w:pPr>
        <w:pStyle w:val="ListParagraph"/>
        <w:numPr>
          <w:ilvl w:val="0"/>
          <w:numId w:val="13"/>
        </w:numPr>
      </w:pPr>
      <w:r w:rsidRPr="00FD5694">
        <w:t>Lines 5 and 6 create a new Frame widget called frame1, one that’s 150 pixels wide and 150 pixels tall, and pack it into the window with .pack().</w:t>
      </w:r>
    </w:p>
    <w:p w14:paraId="5EF8112B" w14:textId="77777777" w:rsidR="00FD5694" w:rsidRPr="00FD5694" w:rsidRDefault="00FD5694" w:rsidP="00FD5694">
      <w:pPr>
        <w:pStyle w:val="ListParagraph"/>
        <w:numPr>
          <w:ilvl w:val="0"/>
          <w:numId w:val="13"/>
        </w:numPr>
      </w:pPr>
      <w:r w:rsidRPr="00FD5694">
        <w:t>Lines 8 and 9 create a new Label called label1 with a yellow background and place it in frame1 at position (0, 0).</w:t>
      </w:r>
    </w:p>
    <w:p w14:paraId="6DB77E87" w14:textId="0122C0BF" w:rsidR="00FD5694" w:rsidRDefault="00FD5694" w:rsidP="00FD5694">
      <w:pPr>
        <w:pStyle w:val="ListParagraph"/>
        <w:numPr>
          <w:ilvl w:val="0"/>
          <w:numId w:val="13"/>
        </w:numPr>
      </w:pPr>
      <w:r w:rsidRPr="00FD5694">
        <w:t>Lines 11 and 12 create a second Label called label2 with a red background and place it in frame1 at position (75, 75).</w:t>
      </w:r>
    </w:p>
    <w:p w14:paraId="2D490633" w14:textId="77777777" w:rsidR="00FD5694" w:rsidRPr="00FD5694" w:rsidRDefault="00FD5694" w:rsidP="00FD5694"/>
    <w:p w14:paraId="1DFB8A96" w14:textId="337DEE11" w:rsidR="00FD5694" w:rsidRPr="00FD5694" w:rsidRDefault="00FD5694" w:rsidP="00FD5694">
      <w:r w:rsidRPr="00FD5694">
        <w:t>Here’s the window the code produces:</w:t>
      </w:r>
    </w:p>
    <w:p w14:paraId="68756752" w14:textId="34C3956C" w:rsidR="00FD5694" w:rsidRDefault="00FD5694" w:rsidP="00002D00">
      <w:pPr>
        <w:rPr>
          <w:rFonts w:ascii="Consolas" w:hAnsi="Consolas"/>
        </w:rPr>
      </w:pPr>
    </w:p>
    <w:p w14:paraId="4E48317E" w14:textId="2C64C18B" w:rsidR="00FD5694" w:rsidRDefault="00FD5694" w:rsidP="00002D00">
      <w:pPr>
        <w:rPr>
          <w:rFonts w:ascii="Consolas" w:hAnsi="Consolas"/>
        </w:rPr>
      </w:pPr>
      <w:r>
        <w:rPr>
          <w:noProof/>
        </w:rPr>
        <w:drawing>
          <wp:inline distT="0" distB="0" distL="0" distR="0" wp14:anchorId="6D15F7BA" wp14:editId="7ECD7DEC">
            <wp:extent cx="2047875" cy="2047875"/>
            <wp:effectExtent l="0" t="0" r="952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047875" cy="2047875"/>
                    </a:xfrm>
                    <a:prstGeom prst="rect">
                      <a:avLst/>
                    </a:prstGeom>
                  </pic:spPr>
                </pic:pic>
              </a:graphicData>
            </a:graphic>
          </wp:inline>
        </w:drawing>
      </w:r>
    </w:p>
    <w:p w14:paraId="3061C03F" w14:textId="49BE674C" w:rsidR="00FD5694" w:rsidRDefault="00FD5694" w:rsidP="00002D00">
      <w:pPr>
        <w:rPr>
          <w:rFonts w:ascii="Consolas" w:hAnsi="Consolas"/>
        </w:rPr>
      </w:pPr>
    </w:p>
    <w:p w14:paraId="44E08D3B" w14:textId="77777777" w:rsidR="00FD5694" w:rsidRPr="00FD5694" w:rsidRDefault="00FD5694" w:rsidP="00FD5694">
      <w:r w:rsidRPr="00FD5694">
        <w:t>.place() is not used often. It has two main drawbacks:</w:t>
      </w:r>
    </w:p>
    <w:p w14:paraId="7596D97C" w14:textId="77777777" w:rsidR="00FD5694" w:rsidRPr="00FD5694" w:rsidRDefault="00FD5694" w:rsidP="00FD5694"/>
    <w:p w14:paraId="37226E12" w14:textId="77777777" w:rsidR="00FD5694" w:rsidRPr="00FD5694" w:rsidRDefault="00FD5694" w:rsidP="00FD5694">
      <w:pPr>
        <w:pStyle w:val="ListParagraph"/>
        <w:numPr>
          <w:ilvl w:val="0"/>
          <w:numId w:val="14"/>
        </w:numPr>
      </w:pPr>
      <w:r w:rsidRPr="00FD5694">
        <w:t>Layout can be difficult to manage with .place(). This is especially true if your application has lots of widgets.</w:t>
      </w:r>
    </w:p>
    <w:p w14:paraId="288DAD78" w14:textId="24BC36A9" w:rsidR="00FD5694" w:rsidRDefault="00FD5694" w:rsidP="00FD5694">
      <w:pPr>
        <w:pStyle w:val="ListParagraph"/>
        <w:numPr>
          <w:ilvl w:val="0"/>
          <w:numId w:val="14"/>
        </w:numPr>
      </w:pPr>
      <w:r w:rsidRPr="00FD5694">
        <w:t>Layouts created with .place() are not responsive. They don’t change as the window is resized.</w:t>
      </w:r>
    </w:p>
    <w:p w14:paraId="6389A58B" w14:textId="69CF137C" w:rsidR="00FD5694" w:rsidRDefault="00FD5694" w:rsidP="00FD5694"/>
    <w:p w14:paraId="47255B50" w14:textId="77777777" w:rsidR="00FD5694" w:rsidRDefault="00FD5694" w:rsidP="00FD5694">
      <w:r>
        <w:t>One of the main challenges of cross-platform GUI development is making layouts that look good no matter which platform they are viewed on, and .place() is a poor choice for making responsive and cross-platform layouts.</w:t>
      </w:r>
    </w:p>
    <w:p w14:paraId="7F2CF70E" w14:textId="77777777" w:rsidR="00FD5694" w:rsidRDefault="00FD5694" w:rsidP="00FD5694"/>
    <w:p w14:paraId="7B0EE2F9" w14:textId="77777777" w:rsidR="00FD5694" w:rsidRDefault="00FD5694" w:rsidP="00FD5694">
      <w:r>
        <w:t>That’s not to say .place() should never be used! In some cases, it might be just what you need. For example, if you’re creating a GUI interface for a map, then .place() might be the perfect choice to ensure widgets are placed at the correct distance from each other on the map.</w:t>
      </w:r>
    </w:p>
    <w:p w14:paraId="05265349" w14:textId="77777777" w:rsidR="00FD5694" w:rsidRDefault="00FD5694" w:rsidP="00FD5694"/>
    <w:p w14:paraId="482B78E1" w14:textId="3905E28D" w:rsidR="00FD5694" w:rsidRDefault="00FD5694" w:rsidP="00FD5694">
      <w:r>
        <w:t>.pack() is usually a better choice than .place(), but even .pack() has some downsides. The placement of widgets depends on the order in which .pack() is called, so it can be difficult to modify existing applications without fully understanding the code controlling the layout. The .grid() geometry manager solves a lot of these issues, as you’ll see in the next section</w:t>
      </w:r>
    </w:p>
    <w:p w14:paraId="31D10388" w14:textId="3A8136BF" w:rsidR="00FD5694" w:rsidRDefault="00FD5694" w:rsidP="00FD5694"/>
    <w:p w14:paraId="0A1E1C06" w14:textId="5EF6A2D5" w:rsidR="00FD5694" w:rsidRPr="00FD5694" w:rsidRDefault="00FD5694" w:rsidP="00FD5694">
      <w:pPr>
        <w:pStyle w:val="Heading2"/>
      </w:pPr>
      <w:r w:rsidRPr="00FD5694">
        <w:lastRenderedPageBreak/>
        <w:t>The .grid() Geometry Manager</w:t>
      </w:r>
    </w:p>
    <w:p w14:paraId="30685E07" w14:textId="77777777" w:rsidR="00FD5694" w:rsidRPr="00FD5694" w:rsidRDefault="00FD5694" w:rsidP="00FD5694">
      <w:r w:rsidRPr="00FD5694">
        <w:t>The geometry manager you’ll likely use most often is .grid(), which provides all the power of .pack() in a format that’s easier to understand and maintain.</w:t>
      </w:r>
    </w:p>
    <w:p w14:paraId="2EEBFD2C" w14:textId="77777777" w:rsidR="00FD5694" w:rsidRPr="00FD5694" w:rsidRDefault="00FD5694" w:rsidP="00FD5694"/>
    <w:p w14:paraId="2E5C5787" w14:textId="77777777" w:rsidR="00FD5694" w:rsidRPr="00FD5694" w:rsidRDefault="00FD5694" w:rsidP="00FD5694">
      <w:r w:rsidRPr="00FD5694">
        <w:t>.grid() works by splitting a window or Frame into rows and columns. You specify the location of a widget by calling .grid() and passing the row and column indices to the row and column keyword arguments, respectively. Both row and column indices start at 0, so a row index of 1 and a column index of 2 tells .grid() to place a widget in the third column of the second row.</w:t>
      </w:r>
    </w:p>
    <w:p w14:paraId="2796A804" w14:textId="77777777" w:rsidR="00FD5694" w:rsidRPr="00FD5694" w:rsidRDefault="00FD5694" w:rsidP="00FD5694"/>
    <w:p w14:paraId="5AD8212A" w14:textId="13BB10CD" w:rsidR="00002D00" w:rsidRDefault="00FD5694" w:rsidP="00FD5694">
      <w:r w:rsidRPr="00FD5694">
        <w:t>The following script creates a 3 × 3 grid of frames with Label widgets packed into them:</w:t>
      </w:r>
    </w:p>
    <w:p w14:paraId="0A8055BA" w14:textId="78657E75" w:rsidR="00FD5694" w:rsidRDefault="00FD5694" w:rsidP="00FD5694"/>
    <w:p w14:paraId="68B1500E" w14:textId="0F23996B" w:rsidR="00FD5694" w:rsidRDefault="00FD5694" w:rsidP="00FD5694">
      <w:r w:rsidRPr="00FD5694">
        <w:t>Here’s what the resulting window looks like:</w:t>
      </w:r>
    </w:p>
    <w:p w14:paraId="63C163A1" w14:textId="0D17F574" w:rsidR="0019432E" w:rsidRDefault="0019432E" w:rsidP="00FD5694"/>
    <w:p w14:paraId="6B300E12" w14:textId="63C6E8F0" w:rsidR="0019432E" w:rsidRDefault="0019432E" w:rsidP="00FD5694">
      <w:r>
        <w:rPr>
          <w:noProof/>
        </w:rPr>
        <w:drawing>
          <wp:inline distT="0" distB="0" distL="0" distR="0" wp14:anchorId="0FEDF8D8" wp14:editId="377021A1">
            <wp:extent cx="2552700" cy="18859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552700" cy="1885950"/>
                    </a:xfrm>
                    <a:prstGeom prst="rect">
                      <a:avLst/>
                    </a:prstGeom>
                  </pic:spPr>
                </pic:pic>
              </a:graphicData>
            </a:graphic>
          </wp:inline>
        </w:drawing>
      </w:r>
    </w:p>
    <w:p w14:paraId="60E33C04" w14:textId="7C966FBB" w:rsidR="0019432E" w:rsidRDefault="0019432E" w:rsidP="00FD5694"/>
    <w:p w14:paraId="324951CB" w14:textId="00F53924" w:rsidR="0019432E" w:rsidRDefault="0019432E" w:rsidP="00FD5694">
      <w:r w:rsidRPr="0019432E">
        <w:t>Two geometry managers are being used in this example. Each Frame is attached to the window with the .grid() geometry manager</w:t>
      </w:r>
      <w:r>
        <w:t>.</w:t>
      </w:r>
    </w:p>
    <w:p w14:paraId="2B658D39" w14:textId="71E7833E" w:rsidR="0019432E" w:rsidRDefault="0019432E" w:rsidP="00FD5694"/>
    <w:p w14:paraId="59A2E2EC" w14:textId="5A9DC7DC" w:rsidR="0019432E" w:rsidRDefault="0019432E" w:rsidP="00FD5694">
      <w:r w:rsidRPr="0019432E">
        <w:t>Each label is attached to its master Frame with .pack()</w:t>
      </w:r>
      <w:r>
        <w:t>.</w:t>
      </w:r>
    </w:p>
    <w:p w14:paraId="72091C16" w14:textId="62876323" w:rsidR="0019432E" w:rsidRDefault="0019432E" w:rsidP="00FD5694"/>
    <w:p w14:paraId="38CD154F" w14:textId="77777777" w:rsidR="0019432E" w:rsidRDefault="0019432E" w:rsidP="0019432E">
      <w:r>
        <w:t>The important thing to realize here is that even though .grid() is called on each Frame object, the geometry manager applies to the window object. Similarly, the layout of each frame is controlled with the .pack() geometry manager.</w:t>
      </w:r>
    </w:p>
    <w:p w14:paraId="2EB73E0F" w14:textId="77777777" w:rsidR="0019432E" w:rsidRDefault="0019432E" w:rsidP="0019432E"/>
    <w:p w14:paraId="46D48E6E" w14:textId="77777777" w:rsidR="0019432E" w:rsidRDefault="0019432E" w:rsidP="0019432E">
      <w:r>
        <w:t>The frames in the previous example are placed tightly next to one another. To add some space around each Frame, you can set the padding of each cell in the grid. Padding is just some blank space that surrounds a widget and separates it visually from its contents.</w:t>
      </w:r>
    </w:p>
    <w:p w14:paraId="6368E8A7" w14:textId="77777777" w:rsidR="0019432E" w:rsidRDefault="0019432E" w:rsidP="0019432E"/>
    <w:p w14:paraId="4AB22E93" w14:textId="77777777" w:rsidR="0019432E" w:rsidRDefault="0019432E" w:rsidP="0019432E">
      <w:r>
        <w:t>The two types of padding are external and internal padding. External padding adds some space around the outside of a grid cell. It’s controlled with two keyword arguments to .grid():</w:t>
      </w:r>
    </w:p>
    <w:p w14:paraId="30B1AA6D" w14:textId="77777777" w:rsidR="0019432E" w:rsidRDefault="0019432E" w:rsidP="0019432E"/>
    <w:p w14:paraId="2AE3D617" w14:textId="77777777" w:rsidR="0019432E" w:rsidRDefault="0019432E" w:rsidP="0019432E">
      <w:pPr>
        <w:pStyle w:val="ListParagraph"/>
        <w:numPr>
          <w:ilvl w:val="0"/>
          <w:numId w:val="15"/>
        </w:numPr>
      </w:pPr>
      <w:r>
        <w:t>padx adds padding in the horizontal direction.</w:t>
      </w:r>
    </w:p>
    <w:p w14:paraId="0198F691" w14:textId="4BA55BA6" w:rsidR="0019432E" w:rsidRDefault="0019432E" w:rsidP="0019432E">
      <w:pPr>
        <w:pStyle w:val="ListParagraph"/>
        <w:numPr>
          <w:ilvl w:val="0"/>
          <w:numId w:val="15"/>
        </w:numPr>
      </w:pPr>
      <w:r>
        <w:t>pady adds padding in the vertical direction.</w:t>
      </w:r>
    </w:p>
    <w:p w14:paraId="21B9D18A" w14:textId="77777777" w:rsidR="0019432E" w:rsidRDefault="0019432E" w:rsidP="0019432E">
      <w:pPr>
        <w:pStyle w:val="ListParagraph"/>
        <w:ind w:left="360"/>
      </w:pPr>
    </w:p>
    <w:p w14:paraId="7EF32C53" w14:textId="70A853A0" w:rsidR="0019432E" w:rsidRDefault="0019432E" w:rsidP="0019432E">
      <w:r>
        <w:t>Both padx and pady are measured in pixels, not text units, so setting both of them to the same value will create the same amount of padding in both directions. Try to add some padding around the outside of the frames in the previous example:</w:t>
      </w:r>
    </w:p>
    <w:p w14:paraId="049D1FAF" w14:textId="1AD5281C" w:rsidR="0019432E" w:rsidRDefault="0019432E" w:rsidP="0019432E"/>
    <w:p w14:paraId="26F1E95E" w14:textId="77777777" w:rsidR="0019432E" w:rsidRPr="0019432E" w:rsidRDefault="0019432E" w:rsidP="0019432E">
      <w:pPr>
        <w:rPr>
          <w:rFonts w:ascii="Consolas" w:hAnsi="Consolas" w:cs="Courier New"/>
        </w:rPr>
      </w:pPr>
      <w:r w:rsidRPr="0019432E">
        <w:rPr>
          <w:rFonts w:ascii="Consolas" w:hAnsi="Consolas" w:cs="Courier New"/>
        </w:rPr>
        <w:t>import tkinter as tk</w:t>
      </w:r>
    </w:p>
    <w:p w14:paraId="299292D1" w14:textId="77777777" w:rsidR="0019432E" w:rsidRPr="0019432E" w:rsidRDefault="0019432E" w:rsidP="0019432E">
      <w:pPr>
        <w:rPr>
          <w:rFonts w:ascii="Courier New" w:hAnsi="Courier New" w:cs="Courier New"/>
        </w:rPr>
      </w:pPr>
    </w:p>
    <w:p w14:paraId="77172354" w14:textId="77777777" w:rsidR="0019432E" w:rsidRPr="0019432E" w:rsidRDefault="0019432E" w:rsidP="0019432E">
      <w:pPr>
        <w:rPr>
          <w:rFonts w:ascii="Courier New" w:hAnsi="Courier New" w:cs="Courier New"/>
        </w:rPr>
      </w:pPr>
      <w:r w:rsidRPr="0019432E">
        <w:rPr>
          <w:rFonts w:ascii="Courier New" w:hAnsi="Courier New" w:cs="Courier New"/>
        </w:rPr>
        <w:t>window = tk.Tk()</w:t>
      </w:r>
    </w:p>
    <w:p w14:paraId="4DB351B0" w14:textId="77777777" w:rsidR="0019432E" w:rsidRPr="0019432E" w:rsidRDefault="0019432E" w:rsidP="0019432E">
      <w:pPr>
        <w:rPr>
          <w:rFonts w:ascii="Courier New" w:hAnsi="Courier New" w:cs="Courier New"/>
        </w:rPr>
      </w:pPr>
    </w:p>
    <w:p w14:paraId="7351B6A9" w14:textId="77777777" w:rsidR="0019432E" w:rsidRPr="0019432E" w:rsidRDefault="0019432E" w:rsidP="0019432E">
      <w:pPr>
        <w:rPr>
          <w:rFonts w:ascii="Courier New" w:hAnsi="Courier New" w:cs="Courier New"/>
        </w:rPr>
      </w:pPr>
      <w:r w:rsidRPr="0019432E">
        <w:rPr>
          <w:rFonts w:ascii="Courier New" w:hAnsi="Courier New" w:cs="Courier New"/>
        </w:rPr>
        <w:lastRenderedPageBreak/>
        <w:t>for i in range(3):</w:t>
      </w:r>
    </w:p>
    <w:p w14:paraId="20D9568D" w14:textId="77777777" w:rsidR="0019432E" w:rsidRPr="0019432E" w:rsidRDefault="0019432E" w:rsidP="0019432E">
      <w:pPr>
        <w:rPr>
          <w:rFonts w:ascii="Courier New" w:hAnsi="Courier New" w:cs="Courier New"/>
        </w:rPr>
      </w:pPr>
      <w:r w:rsidRPr="0019432E">
        <w:rPr>
          <w:rFonts w:ascii="Courier New" w:hAnsi="Courier New" w:cs="Courier New"/>
        </w:rPr>
        <w:t xml:space="preserve">    for j in range(3):</w:t>
      </w:r>
    </w:p>
    <w:p w14:paraId="4CDA1B17" w14:textId="77777777" w:rsidR="0019432E" w:rsidRPr="0019432E" w:rsidRDefault="0019432E" w:rsidP="0019432E">
      <w:pPr>
        <w:rPr>
          <w:rFonts w:ascii="Courier New" w:hAnsi="Courier New" w:cs="Courier New"/>
        </w:rPr>
      </w:pPr>
      <w:r w:rsidRPr="0019432E">
        <w:rPr>
          <w:rFonts w:ascii="Courier New" w:hAnsi="Courier New" w:cs="Courier New"/>
        </w:rPr>
        <w:t xml:space="preserve">        frame = tk.Frame(</w:t>
      </w:r>
    </w:p>
    <w:p w14:paraId="664E2036" w14:textId="77777777" w:rsidR="0019432E" w:rsidRPr="0019432E" w:rsidRDefault="0019432E" w:rsidP="0019432E">
      <w:pPr>
        <w:rPr>
          <w:rFonts w:ascii="Courier New" w:hAnsi="Courier New" w:cs="Courier New"/>
        </w:rPr>
      </w:pPr>
      <w:r w:rsidRPr="0019432E">
        <w:rPr>
          <w:rFonts w:ascii="Courier New" w:hAnsi="Courier New" w:cs="Courier New"/>
        </w:rPr>
        <w:t xml:space="preserve">            master=window,</w:t>
      </w:r>
    </w:p>
    <w:p w14:paraId="5E36B62B" w14:textId="77777777" w:rsidR="0019432E" w:rsidRPr="0019432E" w:rsidRDefault="0019432E" w:rsidP="0019432E">
      <w:pPr>
        <w:rPr>
          <w:rFonts w:ascii="Courier New" w:hAnsi="Courier New" w:cs="Courier New"/>
        </w:rPr>
      </w:pPr>
      <w:r w:rsidRPr="0019432E">
        <w:rPr>
          <w:rFonts w:ascii="Courier New" w:hAnsi="Courier New" w:cs="Courier New"/>
        </w:rPr>
        <w:t xml:space="preserve">            relief=tk.RAISED,</w:t>
      </w:r>
    </w:p>
    <w:p w14:paraId="73F787CE" w14:textId="77777777" w:rsidR="0019432E" w:rsidRPr="0019432E" w:rsidRDefault="0019432E" w:rsidP="0019432E">
      <w:pPr>
        <w:rPr>
          <w:rFonts w:ascii="Courier New" w:hAnsi="Courier New" w:cs="Courier New"/>
        </w:rPr>
      </w:pPr>
      <w:r w:rsidRPr="0019432E">
        <w:rPr>
          <w:rFonts w:ascii="Courier New" w:hAnsi="Courier New" w:cs="Courier New"/>
        </w:rPr>
        <w:t xml:space="preserve">            borderwidth=1</w:t>
      </w:r>
    </w:p>
    <w:p w14:paraId="7A21D129" w14:textId="77777777" w:rsidR="0019432E" w:rsidRPr="0019432E" w:rsidRDefault="0019432E" w:rsidP="0019432E">
      <w:pPr>
        <w:rPr>
          <w:rFonts w:ascii="Courier New" w:hAnsi="Courier New" w:cs="Courier New"/>
        </w:rPr>
      </w:pPr>
      <w:r w:rsidRPr="0019432E">
        <w:rPr>
          <w:rFonts w:ascii="Courier New" w:hAnsi="Courier New" w:cs="Courier New"/>
        </w:rPr>
        <w:t xml:space="preserve">        )</w:t>
      </w:r>
    </w:p>
    <w:p w14:paraId="7E61FE50" w14:textId="77777777" w:rsidR="0019432E" w:rsidRPr="0019432E" w:rsidRDefault="0019432E" w:rsidP="0019432E">
      <w:pPr>
        <w:rPr>
          <w:rFonts w:ascii="Courier New" w:hAnsi="Courier New" w:cs="Courier New"/>
        </w:rPr>
      </w:pPr>
      <w:r w:rsidRPr="0019432E">
        <w:rPr>
          <w:rFonts w:ascii="Courier New" w:hAnsi="Courier New" w:cs="Courier New"/>
        </w:rPr>
        <w:t xml:space="preserve">        frame.grid(row=i, column=j, padx=5, pady=5)</w:t>
      </w:r>
    </w:p>
    <w:p w14:paraId="10663CF9" w14:textId="77777777" w:rsidR="0019432E" w:rsidRPr="0019432E" w:rsidRDefault="0019432E" w:rsidP="0019432E">
      <w:pPr>
        <w:rPr>
          <w:rFonts w:ascii="Courier New" w:hAnsi="Courier New" w:cs="Courier New"/>
        </w:rPr>
      </w:pPr>
      <w:r w:rsidRPr="0019432E">
        <w:rPr>
          <w:rFonts w:ascii="Courier New" w:hAnsi="Courier New" w:cs="Courier New"/>
        </w:rPr>
        <w:t xml:space="preserve">        label = tk.Label(master=frame, text=f"Row {i}\nColumn {j}")</w:t>
      </w:r>
    </w:p>
    <w:p w14:paraId="3D3DE450" w14:textId="77777777" w:rsidR="0019432E" w:rsidRPr="0019432E" w:rsidRDefault="0019432E" w:rsidP="0019432E">
      <w:pPr>
        <w:rPr>
          <w:rFonts w:ascii="Courier New" w:hAnsi="Courier New" w:cs="Courier New"/>
        </w:rPr>
      </w:pPr>
      <w:r w:rsidRPr="0019432E">
        <w:rPr>
          <w:rFonts w:ascii="Courier New" w:hAnsi="Courier New" w:cs="Courier New"/>
        </w:rPr>
        <w:t xml:space="preserve">        label.pack()</w:t>
      </w:r>
    </w:p>
    <w:p w14:paraId="0A6CB253" w14:textId="77777777" w:rsidR="0019432E" w:rsidRPr="0019432E" w:rsidRDefault="0019432E" w:rsidP="0019432E">
      <w:pPr>
        <w:rPr>
          <w:rFonts w:ascii="Courier New" w:hAnsi="Courier New" w:cs="Courier New"/>
        </w:rPr>
      </w:pPr>
    </w:p>
    <w:p w14:paraId="7E708219" w14:textId="769B1F20" w:rsidR="0019432E" w:rsidRDefault="0019432E" w:rsidP="0019432E">
      <w:pPr>
        <w:rPr>
          <w:rFonts w:ascii="Courier New" w:hAnsi="Courier New" w:cs="Courier New"/>
        </w:rPr>
      </w:pPr>
      <w:r w:rsidRPr="0019432E">
        <w:rPr>
          <w:rFonts w:ascii="Courier New" w:hAnsi="Courier New" w:cs="Courier New"/>
        </w:rPr>
        <w:t>window.mainloop()</w:t>
      </w:r>
    </w:p>
    <w:p w14:paraId="38060CF4" w14:textId="5B2BD012" w:rsidR="0019432E" w:rsidRDefault="0019432E" w:rsidP="0019432E">
      <w:pPr>
        <w:rPr>
          <w:rFonts w:ascii="Courier New" w:hAnsi="Courier New" w:cs="Courier New"/>
        </w:rPr>
      </w:pPr>
    </w:p>
    <w:p w14:paraId="3ADA1DCD" w14:textId="2EB2F513" w:rsidR="0019432E" w:rsidRDefault="0019432E" w:rsidP="0019432E">
      <w:r w:rsidRPr="0019432E">
        <w:t>Here’s the resulting window:</w:t>
      </w:r>
    </w:p>
    <w:p w14:paraId="22709CBE" w14:textId="5539D966" w:rsidR="0019432E" w:rsidRDefault="0019432E" w:rsidP="0019432E"/>
    <w:p w14:paraId="2755F69F" w14:textId="51A1B0A2" w:rsidR="0019432E" w:rsidRDefault="0019432E" w:rsidP="0019432E">
      <w:r>
        <w:rPr>
          <w:noProof/>
        </w:rPr>
        <w:drawing>
          <wp:inline distT="0" distB="0" distL="0" distR="0" wp14:anchorId="7FB6A0F4" wp14:editId="1C49A349">
            <wp:extent cx="2066925" cy="1733550"/>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066925" cy="1733550"/>
                    </a:xfrm>
                    <a:prstGeom prst="rect">
                      <a:avLst/>
                    </a:prstGeom>
                  </pic:spPr>
                </pic:pic>
              </a:graphicData>
            </a:graphic>
          </wp:inline>
        </w:drawing>
      </w:r>
    </w:p>
    <w:p w14:paraId="43021CD4" w14:textId="77777777" w:rsidR="0019432E" w:rsidRDefault="0019432E" w:rsidP="0019432E"/>
    <w:p w14:paraId="24A4C000" w14:textId="7FAD128D" w:rsidR="0019432E" w:rsidRDefault="0019432E" w:rsidP="0019432E">
      <w:r w:rsidRPr="0019432E">
        <w:t>.pack() also has padx and pady parameters. The following code is nearly identical to the previous code, except that you add 5 pixels of additional padding around each Label in both the x and y directions</w:t>
      </w:r>
      <w:r>
        <w:t>.</w:t>
      </w:r>
    </w:p>
    <w:p w14:paraId="2DAD9878" w14:textId="77BF0723" w:rsidR="0019432E" w:rsidRDefault="0019432E" w:rsidP="0019432E"/>
    <w:p w14:paraId="093B2544" w14:textId="77777777" w:rsidR="0019432E" w:rsidRPr="0019432E" w:rsidRDefault="0019432E" w:rsidP="0019432E">
      <w:pPr>
        <w:rPr>
          <w:rFonts w:ascii="Consolas" w:hAnsi="Consolas"/>
        </w:rPr>
      </w:pPr>
      <w:r w:rsidRPr="0019432E">
        <w:rPr>
          <w:rFonts w:ascii="Consolas" w:hAnsi="Consolas"/>
        </w:rPr>
        <w:t>import tkinter as tk</w:t>
      </w:r>
    </w:p>
    <w:p w14:paraId="3D114871" w14:textId="77777777" w:rsidR="0019432E" w:rsidRPr="0019432E" w:rsidRDefault="0019432E" w:rsidP="0019432E">
      <w:pPr>
        <w:rPr>
          <w:rFonts w:ascii="Consolas" w:hAnsi="Consolas"/>
        </w:rPr>
      </w:pPr>
    </w:p>
    <w:p w14:paraId="5B14ED5E" w14:textId="77777777" w:rsidR="0019432E" w:rsidRPr="0019432E" w:rsidRDefault="0019432E" w:rsidP="0019432E">
      <w:pPr>
        <w:rPr>
          <w:rFonts w:ascii="Consolas" w:hAnsi="Consolas"/>
        </w:rPr>
      </w:pPr>
      <w:r w:rsidRPr="0019432E">
        <w:rPr>
          <w:rFonts w:ascii="Consolas" w:hAnsi="Consolas"/>
        </w:rPr>
        <w:t>window = tk.Tk()</w:t>
      </w:r>
    </w:p>
    <w:p w14:paraId="4CE31294" w14:textId="77777777" w:rsidR="0019432E" w:rsidRPr="0019432E" w:rsidRDefault="0019432E" w:rsidP="0019432E">
      <w:pPr>
        <w:rPr>
          <w:rFonts w:ascii="Consolas" w:hAnsi="Consolas"/>
        </w:rPr>
      </w:pPr>
    </w:p>
    <w:p w14:paraId="3E4C9307" w14:textId="77777777" w:rsidR="0019432E" w:rsidRPr="0019432E" w:rsidRDefault="0019432E" w:rsidP="0019432E">
      <w:pPr>
        <w:rPr>
          <w:rFonts w:ascii="Consolas" w:hAnsi="Consolas"/>
        </w:rPr>
      </w:pPr>
      <w:r w:rsidRPr="0019432E">
        <w:rPr>
          <w:rFonts w:ascii="Consolas" w:hAnsi="Consolas"/>
        </w:rPr>
        <w:t>for i in range(3):</w:t>
      </w:r>
    </w:p>
    <w:p w14:paraId="1AB15687" w14:textId="77777777" w:rsidR="0019432E" w:rsidRPr="0019432E" w:rsidRDefault="0019432E" w:rsidP="0019432E">
      <w:pPr>
        <w:rPr>
          <w:rFonts w:ascii="Consolas" w:hAnsi="Consolas"/>
        </w:rPr>
      </w:pPr>
      <w:r w:rsidRPr="0019432E">
        <w:rPr>
          <w:rFonts w:ascii="Consolas" w:hAnsi="Consolas"/>
        </w:rPr>
        <w:t xml:space="preserve">    for j in range(3):</w:t>
      </w:r>
    </w:p>
    <w:p w14:paraId="20512A7F" w14:textId="77777777" w:rsidR="0019432E" w:rsidRPr="0019432E" w:rsidRDefault="0019432E" w:rsidP="0019432E">
      <w:pPr>
        <w:rPr>
          <w:rFonts w:ascii="Consolas" w:hAnsi="Consolas"/>
        </w:rPr>
      </w:pPr>
      <w:r w:rsidRPr="0019432E">
        <w:rPr>
          <w:rFonts w:ascii="Consolas" w:hAnsi="Consolas"/>
        </w:rPr>
        <w:t xml:space="preserve">        frame = tk.Frame(</w:t>
      </w:r>
    </w:p>
    <w:p w14:paraId="64D81F7A" w14:textId="77777777" w:rsidR="0019432E" w:rsidRPr="0019432E" w:rsidRDefault="0019432E" w:rsidP="0019432E">
      <w:pPr>
        <w:rPr>
          <w:rFonts w:ascii="Consolas" w:hAnsi="Consolas"/>
        </w:rPr>
      </w:pPr>
      <w:r w:rsidRPr="0019432E">
        <w:rPr>
          <w:rFonts w:ascii="Consolas" w:hAnsi="Consolas"/>
        </w:rPr>
        <w:t xml:space="preserve">            master=window,</w:t>
      </w:r>
    </w:p>
    <w:p w14:paraId="523C8740" w14:textId="77777777" w:rsidR="0019432E" w:rsidRPr="0019432E" w:rsidRDefault="0019432E" w:rsidP="0019432E">
      <w:pPr>
        <w:rPr>
          <w:rFonts w:ascii="Consolas" w:hAnsi="Consolas"/>
        </w:rPr>
      </w:pPr>
      <w:r w:rsidRPr="0019432E">
        <w:rPr>
          <w:rFonts w:ascii="Consolas" w:hAnsi="Consolas"/>
        </w:rPr>
        <w:t xml:space="preserve">            relief=tk.RAISED,</w:t>
      </w:r>
    </w:p>
    <w:p w14:paraId="771D8CB8" w14:textId="77777777" w:rsidR="0019432E" w:rsidRPr="0019432E" w:rsidRDefault="0019432E" w:rsidP="0019432E">
      <w:pPr>
        <w:rPr>
          <w:rFonts w:ascii="Consolas" w:hAnsi="Consolas"/>
        </w:rPr>
      </w:pPr>
      <w:r w:rsidRPr="0019432E">
        <w:rPr>
          <w:rFonts w:ascii="Consolas" w:hAnsi="Consolas"/>
        </w:rPr>
        <w:t xml:space="preserve">            borderwidth=1</w:t>
      </w:r>
    </w:p>
    <w:p w14:paraId="43AC7351" w14:textId="77777777" w:rsidR="0019432E" w:rsidRPr="0019432E" w:rsidRDefault="0019432E" w:rsidP="0019432E">
      <w:pPr>
        <w:rPr>
          <w:rFonts w:ascii="Consolas" w:hAnsi="Consolas"/>
        </w:rPr>
      </w:pPr>
      <w:r w:rsidRPr="0019432E">
        <w:rPr>
          <w:rFonts w:ascii="Consolas" w:hAnsi="Consolas"/>
        </w:rPr>
        <w:t xml:space="preserve">        )</w:t>
      </w:r>
    </w:p>
    <w:p w14:paraId="49D0C9A9" w14:textId="77777777" w:rsidR="0019432E" w:rsidRPr="0019432E" w:rsidRDefault="0019432E" w:rsidP="0019432E">
      <w:pPr>
        <w:rPr>
          <w:rFonts w:ascii="Consolas" w:hAnsi="Consolas"/>
        </w:rPr>
      </w:pPr>
      <w:r w:rsidRPr="0019432E">
        <w:rPr>
          <w:rFonts w:ascii="Consolas" w:hAnsi="Consolas"/>
        </w:rPr>
        <w:t xml:space="preserve">        frame.grid(row=i, column=j, padx=5, pady=5)</w:t>
      </w:r>
    </w:p>
    <w:p w14:paraId="69D52D10" w14:textId="77777777" w:rsidR="0019432E" w:rsidRPr="0019432E" w:rsidRDefault="0019432E" w:rsidP="0019432E">
      <w:pPr>
        <w:rPr>
          <w:rFonts w:ascii="Consolas" w:hAnsi="Consolas"/>
        </w:rPr>
      </w:pPr>
    </w:p>
    <w:p w14:paraId="322EA265" w14:textId="77777777" w:rsidR="0019432E" w:rsidRPr="0019432E" w:rsidRDefault="0019432E" w:rsidP="0019432E">
      <w:pPr>
        <w:rPr>
          <w:rFonts w:ascii="Consolas" w:hAnsi="Consolas"/>
        </w:rPr>
      </w:pPr>
      <w:r w:rsidRPr="0019432E">
        <w:rPr>
          <w:rFonts w:ascii="Consolas" w:hAnsi="Consolas"/>
        </w:rPr>
        <w:t xml:space="preserve">        label = tk.Label(master=frame, text=f"Row {i}\nColumn {j}")</w:t>
      </w:r>
    </w:p>
    <w:p w14:paraId="4218BF87" w14:textId="77777777" w:rsidR="0019432E" w:rsidRPr="0019432E" w:rsidRDefault="0019432E" w:rsidP="0019432E">
      <w:pPr>
        <w:rPr>
          <w:rFonts w:ascii="Consolas" w:hAnsi="Consolas"/>
        </w:rPr>
      </w:pPr>
      <w:r w:rsidRPr="0019432E">
        <w:rPr>
          <w:rFonts w:ascii="Consolas" w:hAnsi="Consolas"/>
        </w:rPr>
        <w:t xml:space="preserve">        label.pack(padx=5, pady=5)</w:t>
      </w:r>
    </w:p>
    <w:p w14:paraId="4A7878C8" w14:textId="77777777" w:rsidR="0019432E" w:rsidRPr="0019432E" w:rsidRDefault="0019432E" w:rsidP="0019432E">
      <w:pPr>
        <w:rPr>
          <w:rFonts w:ascii="Consolas" w:hAnsi="Consolas"/>
        </w:rPr>
      </w:pPr>
    </w:p>
    <w:p w14:paraId="7681B7DB" w14:textId="0ABE693A" w:rsidR="0019432E" w:rsidRPr="0019432E" w:rsidRDefault="0019432E" w:rsidP="0019432E">
      <w:pPr>
        <w:rPr>
          <w:rFonts w:ascii="Consolas" w:hAnsi="Consolas"/>
        </w:rPr>
      </w:pPr>
      <w:r w:rsidRPr="0019432E">
        <w:rPr>
          <w:rFonts w:ascii="Consolas" w:hAnsi="Consolas"/>
        </w:rPr>
        <w:t>window.mainloop()</w:t>
      </w:r>
    </w:p>
    <w:p w14:paraId="0D101682" w14:textId="3D3C36AB" w:rsidR="001C6C32" w:rsidRDefault="001C6C32" w:rsidP="0019432E"/>
    <w:p w14:paraId="4A0A15DD" w14:textId="2BAECAD7" w:rsidR="001C6C32" w:rsidRDefault="001C6C32" w:rsidP="0019432E">
      <w:r w:rsidRPr="001C6C32">
        <w:t>The extra padding around the Label widgets gives each cell in the grid a little bit of breathing room between the Frame border and the text in the Label:</w:t>
      </w:r>
    </w:p>
    <w:p w14:paraId="6BA868DA" w14:textId="36CB6FBA" w:rsidR="001C6C32" w:rsidRDefault="001C6C32" w:rsidP="0019432E"/>
    <w:p w14:paraId="358A0837" w14:textId="1C58A5FE" w:rsidR="001C6C32" w:rsidRDefault="001C6C32" w:rsidP="0019432E">
      <w:r>
        <w:rPr>
          <w:noProof/>
        </w:rPr>
        <w:lastRenderedPageBreak/>
        <w:drawing>
          <wp:inline distT="0" distB="0" distL="0" distR="0" wp14:anchorId="2A130166" wp14:editId="3629746E">
            <wp:extent cx="2647950" cy="214312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647950" cy="2143125"/>
                    </a:xfrm>
                    <a:prstGeom prst="rect">
                      <a:avLst/>
                    </a:prstGeom>
                  </pic:spPr>
                </pic:pic>
              </a:graphicData>
            </a:graphic>
          </wp:inline>
        </w:drawing>
      </w:r>
    </w:p>
    <w:p w14:paraId="0FE4B4FA" w14:textId="2AA7A58E" w:rsidR="001C6C32" w:rsidRDefault="001C6C32" w:rsidP="0019432E"/>
    <w:p w14:paraId="7C871378" w14:textId="082F06C5" w:rsidR="001C6C32" w:rsidRDefault="001C6C32" w:rsidP="0019432E">
      <w:r w:rsidRPr="001C6C32">
        <w:t>That looks pretty nice! But if you try and expand the window in any direction, then you’ll notice that the layout isn’t very responsive:</w:t>
      </w:r>
    </w:p>
    <w:p w14:paraId="0F2377E8" w14:textId="5EBBA591" w:rsidR="001C6C32" w:rsidRDefault="001C6C32" w:rsidP="0019432E"/>
    <w:p w14:paraId="5FCBA4E8" w14:textId="1D58C7B5" w:rsidR="001C6C32" w:rsidRDefault="001C6C32" w:rsidP="0019432E">
      <w:r>
        <w:rPr>
          <w:noProof/>
        </w:rPr>
        <w:drawing>
          <wp:inline distT="0" distB="0" distL="0" distR="0" wp14:anchorId="3342111A" wp14:editId="0896D43C">
            <wp:extent cx="4057650" cy="29527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057650" cy="2952750"/>
                    </a:xfrm>
                    <a:prstGeom prst="rect">
                      <a:avLst/>
                    </a:prstGeom>
                  </pic:spPr>
                </pic:pic>
              </a:graphicData>
            </a:graphic>
          </wp:inline>
        </w:drawing>
      </w:r>
    </w:p>
    <w:p w14:paraId="0B158029" w14:textId="77777777" w:rsidR="001C6C32" w:rsidRDefault="001C6C32" w:rsidP="001C6C32">
      <w:r>
        <w:t>The whole grid stays at the top-left corner as the window expands.</w:t>
      </w:r>
    </w:p>
    <w:p w14:paraId="52E25107" w14:textId="77777777" w:rsidR="001C6C32" w:rsidRDefault="001C6C32" w:rsidP="001C6C32"/>
    <w:p w14:paraId="71F23049" w14:textId="50B97995" w:rsidR="001C6C32" w:rsidRDefault="001C6C32" w:rsidP="001C6C32">
      <w:r>
        <w:t>You can adjust how the rows and columns of the grid grow as the window is resized using .columnconfigure() and .rowconfigure() on the window object. Remember, the grid is attached to window, even though you’re calling .grid() on each Frame widget. Both .columnconfigure() and .rowconfigure() take three essential arguments</w:t>
      </w:r>
      <w:r>
        <w:t>:</w:t>
      </w:r>
    </w:p>
    <w:p w14:paraId="767A3B18" w14:textId="4A39EC1F" w:rsidR="001C6C32" w:rsidRDefault="001C6C32" w:rsidP="001C6C32"/>
    <w:p w14:paraId="5CF423C1" w14:textId="77777777" w:rsidR="001C6C32" w:rsidRDefault="001C6C32" w:rsidP="001C6C32">
      <w:pPr>
        <w:pStyle w:val="ListParagraph"/>
        <w:numPr>
          <w:ilvl w:val="0"/>
          <w:numId w:val="16"/>
        </w:numPr>
      </w:pPr>
      <w:r>
        <w:t>The index of the grid column or row that you want to configure (or a list of indices to configure multiple rows or columns at the same time)</w:t>
      </w:r>
    </w:p>
    <w:p w14:paraId="1D0C78E9" w14:textId="77777777" w:rsidR="001C6C32" w:rsidRDefault="001C6C32" w:rsidP="001C6C32">
      <w:pPr>
        <w:pStyle w:val="ListParagraph"/>
        <w:numPr>
          <w:ilvl w:val="0"/>
          <w:numId w:val="16"/>
        </w:numPr>
      </w:pPr>
      <w:r>
        <w:t>A keyword argument called weight that determines how the column or row should respond to window resizing, relative to the other columns and rows</w:t>
      </w:r>
    </w:p>
    <w:p w14:paraId="2B244A63" w14:textId="0218F2A2" w:rsidR="001C6C32" w:rsidRDefault="001C6C32" w:rsidP="001C6C32">
      <w:pPr>
        <w:pStyle w:val="ListParagraph"/>
        <w:numPr>
          <w:ilvl w:val="0"/>
          <w:numId w:val="16"/>
        </w:numPr>
      </w:pPr>
      <w:r>
        <w:t>A keyword argument called minsize that sets the minimum size of the row height or column width in pixels</w:t>
      </w:r>
    </w:p>
    <w:p w14:paraId="1220E47B" w14:textId="233D5B0B" w:rsidR="001C6C32" w:rsidRDefault="001C6C32" w:rsidP="001C6C32"/>
    <w:p w14:paraId="03DA6A6D" w14:textId="16228DEC" w:rsidR="001C6C32" w:rsidRDefault="001C6C32" w:rsidP="001C6C32">
      <w:r w:rsidRPr="001C6C32">
        <w:t xml:space="preserve">weight is set to 0 by default, which means that the column or row doesn’t expand as the window resizes. If every column and row is given a weight of 1, then they all grow at the same rate. If one column has a </w:t>
      </w:r>
      <w:r w:rsidRPr="001C6C32">
        <w:lastRenderedPageBreak/>
        <w:t>weight of 1 and another a weight of 2, then the second column expands at twice the rate of the first. Adjust the previous script to better handle window resizing:</w:t>
      </w:r>
    </w:p>
    <w:p w14:paraId="46AB42CB" w14:textId="332E3818" w:rsidR="001C6C32" w:rsidRDefault="001C6C32" w:rsidP="001C6C32"/>
    <w:p w14:paraId="11632A1B" w14:textId="77777777" w:rsidR="001C6C32" w:rsidRPr="001C6C32" w:rsidRDefault="001C6C32" w:rsidP="001C6C32">
      <w:pPr>
        <w:rPr>
          <w:rFonts w:ascii="Consolas" w:hAnsi="Consolas"/>
        </w:rPr>
      </w:pPr>
      <w:r w:rsidRPr="001C6C32">
        <w:rPr>
          <w:rFonts w:ascii="Consolas" w:hAnsi="Consolas"/>
        </w:rPr>
        <w:t>import tkinter as tk</w:t>
      </w:r>
    </w:p>
    <w:p w14:paraId="2453075B" w14:textId="77777777" w:rsidR="001C6C32" w:rsidRPr="001C6C32" w:rsidRDefault="001C6C32" w:rsidP="001C6C32">
      <w:pPr>
        <w:rPr>
          <w:rFonts w:ascii="Consolas" w:hAnsi="Consolas"/>
        </w:rPr>
      </w:pPr>
    </w:p>
    <w:p w14:paraId="204DF4B8" w14:textId="77777777" w:rsidR="001C6C32" w:rsidRPr="001C6C32" w:rsidRDefault="001C6C32" w:rsidP="001C6C32">
      <w:pPr>
        <w:rPr>
          <w:rFonts w:ascii="Consolas" w:hAnsi="Consolas"/>
        </w:rPr>
      </w:pPr>
      <w:r w:rsidRPr="001C6C32">
        <w:rPr>
          <w:rFonts w:ascii="Consolas" w:hAnsi="Consolas"/>
        </w:rPr>
        <w:t>window = tk.Tk()</w:t>
      </w:r>
    </w:p>
    <w:p w14:paraId="69B1F555" w14:textId="77777777" w:rsidR="001C6C32" w:rsidRPr="001C6C32" w:rsidRDefault="001C6C32" w:rsidP="001C6C32">
      <w:pPr>
        <w:rPr>
          <w:rFonts w:ascii="Consolas" w:hAnsi="Consolas"/>
        </w:rPr>
      </w:pPr>
    </w:p>
    <w:p w14:paraId="6B1DAA73" w14:textId="77777777" w:rsidR="001C6C32" w:rsidRPr="001C6C32" w:rsidRDefault="001C6C32" w:rsidP="001C6C32">
      <w:pPr>
        <w:rPr>
          <w:rFonts w:ascii="Consolas" w:hAnsi="Consolas"/>
        </w:rPr>
      </w:pPr>
      <w:r w:rsidRPr="001C6C32">
        <w:rPr>
          <w:rFonts w:ascii="Consolas" w:hAnsi="Consolas"/>
        </w:rPr>
        <w:t>for i in range(3):</w:t>
      </w:r>
    </w:p>
    <w:p w14:paraId="6C20DF2F" w14:textId="77777777" w:rsidR="001C6C32" w:rsidRPr="001C6C32" w:rsidRDefault="001C6C32" w:rsidP="001C6C32">
      <w:pPr>
        <w:rPr>
          <w:rFonts w:ascii="Consolas" w:hAnsi="Consolas"/>
        </w:rPr>
      </w:pPr>
      <w:r w:rsidRPr="001C6C32">
        <w:rPr>
          <w:rFonts w:ascii="Consolas" w:hAnsi="Consolas"/>
        </w:rPr>
        <w:t xml:space="preserve">    window.columnconfigure(i, weight=1, minsize=75)</w:t>
      </w:r>
    </w:p>
    <w:p w14:paraId="441EED02" w14:textId="77777777" w:rsidR="001C6C32" w:rsidRPr="001C6C32" w:rsidRDefault="001C6C32" w:rsidP="001C6C32">
      <w:pPr>
        <w:rPr>
          <w:rFonts w:ascii="Consolas" w:hAnsi="Consolas"/>
        </w:rPr>
      </w:pPr>
      <w:r w:rsidRPr="001C6C32">
        <w:rPr>
          <w:rFonts w:ascii="Consolas" w:hAnsi="Consolas"/>
        </w:rPr>
        <w:t xml:space="preserve">    window.rowconfigure(i, weight=1, minsize=50)</w:t>
      </w:r>
    </w:p>
    <w:p w14:paraId="717744F5" w14:textId="77777777" w:rsidR="001C6C32" w:rsidRPr="001C6C32" w:rsidRDefault="001C6C32" w:rsidP="001C6C32">
      <w:pPr>
        <w:rPr>
          <w:rFonts w:ascii="Consolas" w:hAnsi="Consolas"/>
        </w:rPr>
      </w:pPr>
    </w:p>
    <w:p w14:paraId="079D660A" w14:textId="77777777" w:rsidR="001C6C32" w:rsidRPr="001C6C32" w:rsidRDefault="001C6C32" w:rsidP="001C6C32">
      <w:pPr>
        <w:rPr>
          <w:rFonts w:ascii="Consolas" w:hAnsi="Consolas"/>
        </w:rPr>
      </w:pPr>
      <w:r w:rsidRPr="001C6C32">
        <w:rPr>
          <w:rFonts w:ascii="Consolas" w:hAnsi="Consolas"/>
        </w:rPr>
        <w:t xml:space="preserve">    for j in range(0, 3):</w:t>
      </w:r>
    </w:p>
    <w:p w14:paraId="3C604B00" w14:textId="77777777" w:rsidR="001C6C32" w:rsidRPr="001C6C32" w:rsidRDefault="001C6C32" w:rsidP="001C6C32">
      <w:pPr>
        <w:rPr>
          <w:rFonts w:ascii="Consolas" w:hAnsi="Consolas"/>
        </w:rPr>
      </w:pPr>
      <w:r w:rsidRPr="001C6C32">
        <w:rPr>
          <w:rFonts w:ascii="Consolas" w:hAnsi="Consolas"/>
        </w:rPr>
        <w:t xml:space="preserve">        frame = tk.Frame(</w:t>
      </w:r>
    </w:p>
    <w:p w14:paraId="552A0FC6" w14:textId="77777777" w:rsidR="001C6C32" w:rsidRPr="001C6C32" w:rsidRDefault="001C6C32" w:rsidP="001C6C32">
      <w:pPr>
        <w:rPr>
          <w:rFonts w:ascii="Consolas" w:hAnsi="Consolas"/>
        </w:rPr>
      </w:pPr>
      <w:r w:rsidRPr="001C6C32">
        <w:rPr>
          <w:rFonts w:ascii="Consolas" w:hAnsi="Consolas"/>
        </w:rPr>
        <w:t xml:space="preserve">            master=window,</w:t>
      </w:r>
    </w:p>
    <w:p w14:paraId="49ABF16D" w14:textId="77777777" w:rsidR="001C6C32" w:rsidRPr="001C6C32" w:rsidRDefault="001C6C32" w:rsidP="001C6C32">
      <w:pPr>
        <w:rPr>
          <w:rFonts w:ascii="Consolas" w:hAnsi="Consolas"/>
        </w:rPr>
      </w:pPr>
      <w:r w:rsidRPr="001C6C32">
        <w:rPr>
          <w:rFonts w:ascii="Consolas" w:hAnsi="Consolas"/>
        </w:rPr>
        <w:t xml:space="preserve">            relief=tk.RAISED,</w:t>
      </w:r>
    </w:p>
    <w:p w14:paraId="6459BBE9" w14:textId="77777777" w:rsidR="001C6C32" w:rsidRPr="001C6C32" w:rsidRDefault="001C6C32" w:rsidP="001C6C32">
      <w:pPr>
        <w:rPr>
          <w:rFonts w:ascii="Consolas" w:hAnsi="Consolas"/>
        </w:rPr>
      </w:pPr>
      <w:r w:rsidRPr="001C6C32">
        <w:rPr>
          <w:rFonts w:ascii="Consolas" w:hAnsi="Consolas"/>
        </w:rPr>
        <w:t xml:space="preserve">            borderwidth=1</w:t>
      </w:r>
    </w:p>
    <w:p w14:paraId="618AC743" w14:textId="77777777" w:rsidR="001C6C32" w:rsidRPr="001C6C32" w:rsidRDefault="001C6C32" w:rsidP="001C6C32">
      <w:pPr>
        <w:rPr>
          <w:rFonts w:ascii="Consolas" w:hAnsi="Consolas"/>
        </w:rPr>
      </w:pPr>
      <w:r w:rsidRPr="001C6C32">
        <w:rPr>
          <w:rFonts w:ascii="Consolas" w:hAnsi="Consolas"/>
        </w:rPr>
        <w:t xml:space="preserve">        )</w:t>
      </w:r>
    </w:p>
    <w:p w14:paraId="240B4B94" w14:textId="77777777" w:rsidR="001C6C32" w:rsidRPr="001C6C32" w:rsidRDefault="001C6C32" w:rsidP="001C6C32">
      <w:pPr>
        <w:rPr>
          <w:rFonts w:ascii="Consolas" w:hAnsi="Consolas"/>
        </w:rPr>
      </w:pPr>
      <w:r w:rsidRPr="001C6C32">
        <w:rPr>
          <w:rFonts w:ascii="Consolas" w:hAnsi="Consolas"/>
        </w:rPr>
        <w:t xml:space="preserve">        frame.grid(row=i, column=j, padx=5, pady=5)</w:t>
      </w:r>
    </w:p>
    <w:p w14:paraId="605F385E" w14:textId="77777777" w:rsidR="001C6C32" w:rsidRPr="001C6C32" w:rsidRDefault="001C6C32" w:rsidP="001C6C32">
      <w:pPr>
        <w:rPr>
          <w:rFonts w:ascii="Consolas" w:hAnsi="Consolas"/>
        </w:rPr>
      </w:pPr>
    </w:p>
    <w:p w14:paraId="4002528D" w14:textId="77777777" w:rsidR="001C6C32" w:rsidRPr="001C6C32" w:rsidRDefault="001C6C32" w:rsidP="001C6C32">
      <w:pPr>
        <w:rPr>
          <w:rFonts w:ascii="Consolas" w:hAnsi="Consolas"/>
        </w:rPr>
      </w:pPr>
      <w:r w:rsidRPr="001C6C32">
        <w:rPr>
          <w:rFonts w:ascii="Consolas" w:hAnsi="Consolas"/>
        </w:rPr>
        <w:t xml:space="preserve">        label = tk.Label(master=frame, text=f"Row {i}\nColumn {j}")</w:t>
      </w:r>
    </w:p>
    <w:p w14:paraId="3425D459" w14:textId="77777777" w:rsidR="001C6C32" w:rsidRPr="001C6C32" w:rsidRDefault="001C6C32" w:rsidP="001C6C32">
      <w:pPr>
        <w:rPr>
          <w:rFonts w:ascii="Consolas" w:hAnsi="Consolas"/>
        </w:rPr>
      </w:pPr>
      <w:r w:rsidRPr="001C6C32">
        <w:rPr>
          <w:rFonts w:ascii="Consolas" w:hAnsi="Consolas"/>
        </w:rPr>
        <w:t xml:space="preserve">        label.pack(padx=5, pady=5)</w:t>
      </w:r>
    </w:p>
    <w:p w14:paraId="2A502E1A" w14:textId="77777777" w:rsidR="001C6C32" w:rsidRPr="001C6C32" w:rsidRDefault="001C6C32" w:rsidP="001C6C32">
      <w:pPr>
        <w:rPr>
          <w:rFonts w:ascii="Consolas" w:hAnsi="Consolas"/>
        </w:rPr>
      </w:pPr>
    </w:p>
    <w:p w14:paraId="0F2ABC1A" w14:textId="29DE7E47" w:rsidR="001C6C32" w:rsidRDefault="001C6C32" w:rsidP="001C6C32">
      <w:pPr>
        <w:rPr>
          <w:rFonts w:ascii="Consolas" w:hAnsi="Consolas"/>
        </w:rPr>
      </w:pPr>
      <w:r w:rsidRPr="001C6C32">
        <w:rPr>
          <w:rFonts w:ascii="Consolas" w:hAnsi="Consolas"/>
        </w:rPr>
        <w:t>window.mainloop()</w:t>
      </w:r>
    </w:p>
    <w:p w14:paraId="579F4009" w14:textId="136875BC" w:rsidR="001C6C32" w:rsidRDefault="001C6C32" w:rsidP="001C6C32">
      <w:pPr>
        <w:rPr>
          <w:rFonts w:ascii="Consolas" w:hAnsi="Consolas"/>
        </w:rPr>
      </w:pPr>
    </w:p>
    <w:p w14:paraId="34F2950D" w14:textId="77777777" w:rsidR="001C6C32" w:rsidRPr="001C6C32" w:rsidRDefault="001C6C32" w:rsidP="001C6C32">
      <w:r w:rsidRPr="001C6C32">
        <w:t>.columnconfigure() and .rowconfigure() are placed in the body of the outer for loop. (You could explicitly configure each column and row outside of the for loop, but that would require writing an additional six lines of code.)</w:t>
      </w:r>
    </w:p>
    <w:p w14:paraId="594CF2FE" w14:textId="77777777" w:rsidR="001C6C32" w:rsidRPr="001C6C32" w:rsidRDefault="001C6C32" w:rsidP="001C6C32"/>
    <w:p w14:paraId="7812CE9A" w14:textId="77777777" w:rsidR="001C6C32" w:rsidRPr="001C6C32" w:rsidRDefault="001C6C32" w:rsidP="001C6C32">
      <w:r w:rsidRPr="001C6C32">
        <w:t>On each iteration of the loop, the i-th column and row are configured to have a weight of 1. This ensures that each row and column expands at the same rate whenever the window is resized. The minsize argument is set to 75 for each column and 50 for each row. This makes sure the Label widget always displays its text without chopping off any characters, even if the window size is extremely small.</w:t>
      </w:r>
    </w:p>
    <w:p w14:paraId="048CE7AE" w14:textId="77777777" w:rsidR="001C6C32" w:rsidRPr="001C6C32" w:rsidRDefault="001C6C32" w:rsidP="001C6C32"/>
    <w:p w14:paraId="29796652" w14:textId="3CB286AC" w:rsidR="001C6C32" w:rsidRDefault="001C6C32" w:rsidP="001C6C32">
      <w:r w:rsidRPr="001C6C32">
        <w:t>The result is a grid layout that expands and contracts smoothly as the window is resized:</w:t>
      </w:r>
    </w:p>
    <w:p w14:paraId="27E5525F" w14:textId="7C48FB00" w:rsidR="003113AB" w:rsidRDefault="003113AB" w:rsidP="001C6C32"/>
    <w:p w14:paraId="16D23845" w14:textId="7E27D45D" w:rsidR="003113AB" w:rsidRDefault="003113AB" w:rsidP="001C6C32">
      <w:r>
        <w:rPr>
          <w:noProof/>
        </w:rPr>
        <w:drawing>
          <wp:inline distT="0" distB="0" distL="0" distR="0" wp14:anchorId="590AF1AA" wp14:editId="13E5E698">
            <wp:extent cx="4114800" cy="27813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114800" cy="2781300"/>
                    </a:xfrm>
                    <a:prstGeom prst="rect">
                      <a:avLst/>
                    </a:prstGeom>
                  </pic:spPr>
                </pic:pic>
              </a:graphicData>
            </a:graphic>
          </wp:inline>
        </w:drawing>
      </w:r>
    </w:p>
    <w:p w14:paraId="4579A923" w14:textId="675A862B" w:rsidR="003113AB" w:rsidRDefault="003113AB" w:rsidP="001C6C32"/>
    <w:p w14:paraId="08DEA475" w14:textId="77777777" w:rsidR="003113AB" w:rsidRDefault="003113AB" w:rsidP="003113AB">
      <w:r>
        <w:lastRenderedPageBreak/>
        <w:t>Try it yourself to get a feel for how it works! Play around with the weight and minsize parameters to see how they affect the grid.</w:t>
      </w:r>
    </w:p>
    <w:p w14:paraId="6057D2C0" w14:textId="77777777" w:rsidR="003113AB" w:rsidRDefault="003113AB" w:rsidP="003113AB"/>
    <w:p w14:paraId="16DA1363" w14:textId="75CC14E8" w:rsidR="003113AB" w:rsidRDefault="003113AB" w:rsidP="003113AB">
      <w:r>
        <w:t>By default, widgets are centered in their grid cells. For example, the following code creates two Label widgets and places them in a grid with one column and two rows</w:t>
      </w:r>
      <w:r>
        <w:t>:</w:t>
      </w:r>
    </w:p>
    <w:p w14:paraId="314AF142" w14:textId="231636E3" w:rsidR="003113AB" w:rsidRDefault="003113AB" w:rsidP="003113AB"/>
    <w:p w14:paraId="06DFC0B3" w14:textId="77777777" w:rsidR="003113AB" w:rsidRPr="003113AB" w:rsidRDefault="003113AB" w:rsidP="003113AB">
      <w:pPr>
        <w:rPr>
          <w:rFonts w:ascii="Consolas" w:hAnsi="Consolas"/>
        </w:rPr>
      </w:pPr>
      <w:r w:rsidRPr="003113AB">
        <w:rPr>
          <w:rFonts w:ascii="Consolas" w:hAnsi="Consolas"/>
        </w:rPr>
        <w:t>import tkinter as tk</w:t>
      </w:r>
    </w:p>
    <w:p w14:paraId="50F04E85" w14:textId="77777777" w:rsidR="003113AB" w:rsidRPr="003113AB" w:rsidRDefault="003113AB" w:rsidP="003113AB">
      <w:pPr>
        <w:rPr>
          <w:rFonts w:ascii="Consolas" w:hAnsi="Consolas"/>
        </w:rPr>
      </w:pPr>
    </w:p>
    <w:p w14:paraId="2E0126B3" w14:textId="77777777" w:rsidR="003113AB" w:rsidRPr="003113AB" w:rsidRDefault="003113AB" w:rsidP="003113AB">
      <w:pPr>
        <w:rPr>
          <w:rFonts w:ascii="Consolas" w:hAnsi="Consolas"/>
        </w:rPr>
      </w:pPr>
      <w:r w:rsidRPr="003113AB">
        <w:rPr>
          <w:rFonts w:ascii="Consolas" w:hAnsi="Consolas"/>
        </w:rPr>
        <w:t>window = tk.Tk()</w:t>
      </w:r>
    </w:p>
    <w:p w14:paraId="7D366775" w14:textId="77777777" w:rsidR="003113AB" w:rsidRPr="003113AB" w:rsidRDefault="003113AB" w:rsidP="003113AB">
      <w:pPr>
        <w:rPr>
          <w:rFonts w:ascii="Consolas" w:hAnsi="Consolas"/>
        </w:rPr>
      </w:pPr>
      <w:r w:rsidRPr="003113AB">
        <w:rPr>
          <w:rFonts w:ascii="Consolas" w:hAnsi="Consolas"/>
        </w:rPr>
        <w:t>window.columnconfigure(0, minsize=250)</w:t>
      </w:r>
    </w:p>
    <w:p w14:paraId="2B2BE9D1" w14:textId="77777777" w:rsidR="003113AB" w:rsidRPr="003113AB" w:rsidRDefault="003113AB" w:rsidP="003113AB">
      <w:pPr>
        <w:rPr>
          <w:rFonts w:ascii="Consolas" w:hAnsi="Consolas"/>
        </w:rPr>
      </w:pPr>
      <w:r w:rsidRPr="003113AB">
        <w:rPr>
          <w:rFonts w:ascii="Consolas" w:hAnsi="Consolas"/>
        </w:rPr>
        <w:t>window.rowconfigure([0, 1], minsize=100)</w:t>
      </w:r>
    </w:p>
    <w:p w14:paraId="4EB5C992" w14:textId="77777777" w:rsidR="003113AB" w:rsidRPr="003113AB" w:rsidRDefault="003113AB" w:rsidP="003113AB">
      <w:pPr>
        <w:rPr>
          <w:rFonts w:ascii="Consolas" w:hAnsi="Consolas"/>
        </w:rPr>
      </w:pPr>
    </w:p>
    <w:p w14:paraId="2F02CD4B" w14:textId="77777777" w:rsidR="003113AB" w:rsidRPr="003113AB" w:rsidRDefault="003113AB" w:rsidP="003113AB">
      <w:pPr>
        <w:rPr>
          <w:rFonts w:ascii="Consolas" w:hAnsi="Consolas"/>
        </w:rPr>
      </w:pPr>
      <w:r w:rsidRPr="003113AB">
        <w:rPr>
          <w:rFonts w:ascii="Consolas" w:hAnsi="Consolas"/>
        </w:rPr>
        <w:t>label1 = tk.Label(text="A")</w:t>
      </w:r>
    </w:p>
    <w:p w14:paraId="198A7543" w14:textId="77777777" w:rsidR="003113AB" w:rsidRPr="003113AB" w:rsidRDefault="003113AB" w:rsidP="003113AB">
      <w:pPr>
        <w:rPr>
          <w:rFonts w:ascii="Consolas" w:hAnsi="Consolas"/>
        </w:rPr>
      </w:pPr>
      <w:r w:rsidRPr="003113AB">
        <w:rPr>
          <w:rFonts w:ascii="Consolas" w:hAnsi="Consolas"/>
        </w:rPr>
        <w:t>label1.grid(row=0, column=0)</w:t>
      </w:r>
    </w:p>
    <w:p w14:paraId="6FC15BF6" w14:textId="77777777" w:rsidR="003113AB" w:rsidRPr="003113AB" w:rsidRDefault="003113AB" w:rsidP="003113AB">
      <w:pPr>
        <w:rPr>
          <w:rFonts w:ascii="Consolas" w:hAnsi="Consolas"/>
        </w:rPr>
      </w:pPr>
    </w:p>
    <w:p w14:paraId="67F1D74A" w14:textId="77777777" w:rsidR="003113AB" w:rsidRPr="003113AB" w:rsidRDefault="003113AB" w:rsidP="003113AB">
      <w:pPr>
        <w:rPr>
          <w:rFonts w:ascii="Consolas" w:hAnsi="Consolas"/>
        </w:rPr>
      </w:pPr>
      <w:r w:rsidRPr="003113AB">
        <w:rPr>
          <w:rFonts w:ascii="Consolas" w:hAnsi="Consolas"/>
        </w:rPr>
        <w:t>label2 = tk.Label(text="B")</w:t>
      </w:r>
    </w:p>
    <w:p w14:paraId="43DD1384" w14:textId="77777777" w:rsidR="003113AB" w:rsidRPr="003113AB" w:rsidRDefault="003113AB" w:rsidP="003113AB">
      <w:pPr>
        <w:rPr>
          <w:rFonts w:ascii="Consolas" w:hAnsi="Consolas"/>
        </w:rPr>
      </w:pPr>
      <w:r w:rsidRPr="003113AB">
        <w:rPr>
          <w:rFonts w:ascii="Consolas" w:hAnsi="Consolas"/>
        </w:rPr>
        <w:t>label2.grid(row=1, column=0)</w:t>
      </w:r>
    </w:p>
    <w:p w14:paraId="13427C6F" w14:textId="77777777" w:rsidR="003113AB" w:rsidRPr="003113AB" w:rsidRDefault="003113AB" w:rsidP="003113AB">
      <w:pPr>
        <w:rPr>
          <w:rFonts w:ascii="Consolas" w:hAnsi="Consolas"/>
        </w:rPr>
      </w:pPr>
    </w:p>
    <w:p w14:paraId="26446800" w14:textId="78AC5AC1" w:rsidR="003113AB" w:rsidRPr="003113AB" w:rsidRDefault="003113AB" w:rsidP="003113AB">
      <w:pPr>
        <w:rPr>
          <w:rFonts w:ascii="Consolas" w:hAnsi="Consolas"/>
        </w:rPr>
      </w:pPr>
      <w:r w:rsidRPr="003113AB">
        <w:rPr>
          <w:rFonts w:ascii="Consolas" w:hAnsi="Consolas"/>
        </w:rPr>
        <w:t>window.mainloop()</w:t>
      </w:r>
    </w:p>
    <w:p w14:paraId="7907A3BE" w14:textId="3521B22D" w:rsidR="003113AB" w:rsidRDefault="003113AB" w:rsidP="003113AB"/>
    <w:p w14:paraId="68BD2F74" w14:textId="122329E5" w:rsidR="003113AB" w:rsidRPr="001C6C32" w:rsidRDefault="003113AB" w:rsidP="003113AB">
      <w:r w:rsidRPr="003113AB">
        <w:t>Each grid cell is 250 pixels wide and 100 pixels tall. The labels are placed in the center of each cell, as you can see in the following figure:</w:t>
      </w:r>
    </w:p>
    <w:p w14:paraId="7C9BBF66" w14:textId="7AA607CF" w:rsidR="001C6C32" w:rsidRDefault="001C6C32" w:rsidP="0019432E"/>
    <w:p w14:paraId="4E8696EB" w14:textId="50B4DF39" w:rsidR="001C6C32" w:rsidRDefault="00002621" w:rsidP="0019432E">
      <w:r>
        <w:rPr>
          <w:noProof/>
        </w:rPr>
        <w:drawing>
          <wp:inline distT="0" distB="0" distL="0" distR="0" wp14:anchorId="6B17F7AE" wp14:editId="1607E804">
            <wp:extent cx="2085975" cy="192658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101759" cy="1941160"/>
                    </a:xfrm>
                    <a:prstGeom prst="rect">
                      <a:avLst/>
                    </a:prstGeom>
                  </pic:spPr>
                </pic:pic>
              </a:graphicData>
            </a:graphic>
          </wp:inline>
        </w:drawing>
      </w:r>
    </w:p>
    <w:p w14:paraId="45E4728F" w14:textId="680BC485" w:rsidR="00002621" w:rsidRDefault="00002621" w:rsidP="0019432E"/>
    <w:p w14:paraId="32503B0F" w14:textId="77777777" w:rsidR="00002621" w:rsidRDefault="00002621" w:rsidP="00002621">
      <w:r>
        <w:t>You can change the location of each label inside of the grid cell using the sticky parameter. sticky accepts a string containing one or more of the following letters:</w:t>
      </w:r>
    </w:p>
    <w:p w14:paraId="4AF674F5" w14:textId="77777777" w:rsidR="00002621" w:rsidRDefault="00002621" w:rsidP="00002621"/>
    <w:p w14:paraId="6BF1B1EB" w14:textId="77777777" w:rsidR="00002621" w:rsidRDefault="00002621" w:rsidP="00002621">
      <w:pPr>
        <w:pStyle w:val="ListParagraph"/>
        <w:numPr>
          <w:ilvl w:val="0"/>
          <w:numId w:val="17"/>
        </w:numPr>
      </w:pPr>
      <w:r>
        <w:t>"n" or "N" to align to the top-center part of the cell</w:t>
      </w:r>
    </w:p>
    <w:p w14:paraId="3243792F" w14:textId="77777777" w:rsidR="00002621" w:rsidRDefault="00002621" w:rsidP="00002621">
      <w:pPr>
        <w:pStyle w:val="ListParagraph"/>
        <w:numPr>
          <w:ilvl w:val="0"/>
          <w:numId w:val="17"/>
        </w:numPr>
      </w:pPr>
      <w:r>
        <w:t>"e" or "E" to align to the right-center side of the cell</w:t>
      </w:r>
    </w:p>
    <w:p w14:paraId="618CE0CE" w14:textId="77777777" w:rsidR="00002621" w:rsidRDefault="00002621" w:rsidP="00002621">
      <w:pPr>
        <w:pStyle w:val="ListParagraph"/>
        <w:numPr>
          <w:ilvl w:val="0"/>
          <w:numId w:val="17"/>
        </w:numPr>
      </w:pPr>
      <w:r>
        <w:t>"s" or "S" to align to the bottom-center part of the cell</w:t>
      </w:r>
    </w:p>
    <w:p w14:paraId="267F03BA" w14:textId="74992BC7" w:rsidR="00002621" w:rsidRPr="0019432E" w:rsidRDefault="00002621" w:rsidP="00002621">
      <w:pPr>
        <w:pStyle w:val="ListParagraph"/>
        <w:numPr>
          <w:ilvl w:val="0"/>
          <w:numId w:val="17"/>
        </w:numPr>
      </w:pPr>
      <w:r>
        <w:t>"w" or "W" to align to the left-center side of the cell</w:t>
      </w:r>
    </w:p>
    <w:p w14:paraId="5036CAB3" w14:textId="54B3A092" w:rsidR="0019432E" w:rsidRDefault="0019432E" w:rsidP="00FD5694"/>
    <w:p w14:paraId="0A23E6CC" w14:textId="113178EE" w:rsidR="00002621" w:rsidRDefault="00002621" w:rsidP="00FD5694">
      <w:r w:rsidRPr="00002621">
        <w:t>The letters "n", "s", "e", and "w" come from the cardinal directions north, south, east, and west. Setting sticky to "n" on both Labels in the previous code positions each Label at the top-center of its grid cell:</w:t>
      </w:r>
    </w:p>
    <w:p w14:paraId="31F8FC75" w14:textId="37F9DE9C" w:rsidR="00002621" w:rsidRDefault="00002621" w:rsidP="00FD5694"/>
    <w:p w14:paraId="6EA7EC62" w14:textId="77777777" w:rsidR="00002621" w:rsidRPr="00002621" w:rsidRDefault="00002621" w:rsidP="00002621">
      <w:pPr>
        <w:rPr>
          <w:rFonts w:ascii="Consolas" w:hAnsi="Consolas"/>
        </w:rPr>
      </w:pPr>
      <w:r w:rsidRPr="00002621">
        <w:rPr>
          <w:rFonts w:ascii="Consolas" w:hAnsi="Consolas"/>
        </w:rPr>
        <w:t>import tkinter as tk</w:t>
      </w:r>
    </w:p>
    <w:p w14:paraId="3B245879" w14:textId="77777777" w:rsidR="00002621" w:rsidRPr="00002621" w:rsidRDefault="00002621" w:rsidP="00002621">
      <w:pPr>
        <w:rPr>
          <w:rFonts w:ascii="Consolas" w:hAnsi="Consolas"/>
        </w:rPr>
      </w:pPr>
    </w:p>
    <w:p w14:paraId="7C62F0F2" w14:textId="77777777" w:rsidR="00002621" w:rsidRPr="00002621" w:rsidRDefault="00002621" w:rsidP="00002621">
      <w:pPr>
        <w:rPr>
          <w:rFonts w:ascii="Consolas" w:hAnsi="Consolas"/>
        </w:rPr>
      </w:pPr>
      <w:r w:rsidRPr="00002621">
        <w:rPr>
          <w:rFonts w:ascii="Consolas" w:hAnsi="Consolas"/>
        </w:rPr>
        <w:t>window = tk.Tk()</w:t>
      </w:r>
    </w:p>
    <w:p w14:paraId="7AC26FB1" w14:textId="77777777" w:rsidR="00002621" w:rsidRPr="00002621" w:rsidRDefault="00002621" w:rsidP="00002621">
      <w:pPr>
        <w:rPr>
          <w:rFonts w:ascii="Consolas" w:hAnsi="Consolas"/>
        </w:rPr>
      </w:pPr>
      <w:r w:rsidRPr="00002621">
        <w:rPr>
          <w:rFonts w:ascii="Consolas" w:hAnsi="Consolas"/>
        </w:rPr>
        <w:t>window.columnconfigure(0, minsize=250)</w:t>
      </w:r>
    </w:p>
    <w:p w14:paraId="1043DC34" w14:textId="77777777" w:rsidR="00002621" w:rsidRPr="00002621" w:rsidRDefault="00002621" w:rsidP="00002621">
      <w:pPr>
        <w:rPr>
          <w:rFonts w:ascii="Consolas" w:hAnsi="Consolas"/>
        </w:rPr>
      </w:pPr>
      <w:r w:rsidRPr="00002621">
        <w:rPr>
          <w:rFonts w:ascii="Consolas" w:hAnsi="Consolas"/>
        </w:rPr>
        <w:t>window.rowconfigure([0, 1], minsize=100)</w:t>
      </w:r>
    </w:p>
    <w:p w14:paraId="166376F5" w14:textId="77777777" w:rsidR="00002621" w:rsidRPr="00002621" w:rsidRDefault="00002621" w:rsidP="00002621">
      <w:pPr>
        <w:rPr>
          <w:rFonts w:ascii="Consolas" w:hAnsi="Consolas"/>
        </w:rPr>
      </w:pPr>
    </w:p>
    <w:p w14:paraId="00D75419" w14:textId="77777777" w:rsidR="00002621" w:rsidRPr="00002621" w:rsidRDefault="00002621" w:rsidP="00002621">
      <w:pPr>
        <w:rPr>
          <w:rFonts w:ascii="Consolas" w:hAnsi="Consolas"/>
        </w:rPr>
      </w:pPr>
      <w:r w:rsidRPr="00002621">
        <w:rPr>
          <w:rFonts w:ascii="Consolas" w:hAnsi="Consolas"/>
        </w:rPr>
        <w:t>label1 = tk.Label(text="A")</w:t>
      </w:r>
    </w:p>
    <w:p w14:paraId="5FC1F44F" w14:textId="77777777" w:rsidR="00002621" w:rsidRPr="00002621" w:rsidRDefault="00002621" w:rsidP="00002621">
      <w:pPr>
        <w:rPr>
          <w:rFonts w:ascii="Consolas" w:hAnsi="Consolas"/>
        </w:rPr>
      </w:pPr>
      <w:r w:rsidRPr="00002621">
        <w:rPr>
          <w:rFonts w:ascii="Consolas" w:hAnsi="Consolas"/>
        </w:rPr>
        <w:lastRenderedPageBreak/>
        <w:t>label1.grid(row=0, column=0, sticky="n")</w:t>
      </w:r>
    </w:p>
    <w:p w14:paraId="2EC66181" w14:textId="77777777" w:rsidR="00002621" w:rsidRPr="00002621" w:rsidRDefault="00002621" w:rsidP="00002621">
      <w:pPr>
        <w:rPr>
          <w:rFonts w:ascii="Consolas" w:hAnsi="Consolas"/>
        </w:rPr>
      </w:pPr>
    </w:p>
    <w:p w14:paraId="0B9758E6" w14:textId="77777777" w:rsidR="00002621" w:rsidRPr="00002621" w:rsidRDefault="00002621" w:rsidP="00002621">
      <w:pPr>
        <w:rPr>
          <w:rFonts w:ascii="Consolas" w:hAnsi="Consolas"/>
        </w:rPr>
      </w:pPr>
      <w:r w:rsidRPr="00002621">
        <w:rPr>
          <w:rFonts w:ascii="Consolas" w:hAnsi="Consolas"/>
        </w:rPr>
        <w:t>label2 = tk.Label(text="B")</w:t>
      </w:r>
    </w:p>
    <w:p w14:paraId="483A2A86" w14:textId="77777777" w:rsidR="00002621" w:rsidRPr="00002621" w:rsidRDefault="00002621" w:rsidP="00002621">
      <w:pPr>
        <w:rPr>
          <w:rFonts w:ascii="Consolas" w:hAnsi="Consolas"/>
        </w:rPr>
      </w:pPr>
      <w:r w:rsidRPr="00002621">
        <w:rPr>
          <w:rFonts w:ascii="Consolas" w:hAnsi="Consolas"/>
        </w:rPr>
        <w:t>label2.grid(row=1, column=0, sticky="n")</w:t>
      </w:r>
    </w:p>
    <w:p w14:paraId="7A7E2EA4" w14:textId="77777777" w:rsidR="00002621" w:rsidRPr="00002621" w:rsidRDefault="00002621" w:rsidP="00002621">
      <w:pPr>
        <w:rPr>
          <w:rFonts w:ascii="Consolas" w:hAnsi="Consolas"/>
        </w:rPr>
      </w:pPr>
    </w:p>
    <w:p w14:paraId="07DDD2CE" w14:textId="7A90CFF1" w:rsidR="00002621" w:rsidRDefault="00002621" w:rsidP="00002621">
      <w:pPr>
        <w:rPr>
          <w:rFonts w:ascii="Consolas" w:hAnsi="Consolas"/>
        </w:rPr>
      </w:pPr>
      <w:r w:rsidRPr="00002621">
        <w:rPr>
          <w:rFonts w:ascii="Consolas" w:hAnsi="Consolas"/>
        </w:rPr>
        <w:t>window.mainloop()</w:t>
      </w:r>
    </w:p>
    <w:p w14:paraId="208653AD" w14:textId="5C44E8E4" w:rsidR="00002621" w:rsidRDefault="00002621" w:rsidP="00002621">
      <w:pPr>
        <w:rPr>
          <w:rFonts w:ascii="Consolas" w:hAnsi="Consolas"/>
        </w:rPr>
      </w:pPr>
    </w:p>
    <w:p w14:paraId="5AA752E3" w14:textId="5C83C543" w:rsidR="00002621" w:rsidRPr="00002621" w:rsidRDefault="00002621" w:rsidP="00002621">
      <w:r w:rsidRPr="00002621">
        <w:t>Here’s the output:</w:t>
      </w:r>
    </w:p>
    <w:p w14:paraId="00576B8C" w14:textId="46337794" w:rsidR="0019432E" w:rsidRDefault="0019432E" w:rsidP="00FD5694"/>
    <w:p w14:paraId="3F7F333F" w14:textId="58A3CE0D" w:rsidR="00002621" w:rsidRDefault="00002621" w:rsidP="00FD5694">
      <w:r>
        <w:rPr>
          <w:noProof/>
        </w:rPr>
        <w:drawing>
          <wp:inline distT="0" distB="0" distL="0" distR="0" wp14:anchorId="2471C6E7" wp14:editId="2A12A6F5">
            <wp:extent cx="2085975" cy="1878119"/>
            <wp:effectExtent l="0" t="0" r="0" b="825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134571" cy="1921873"/>
                    </a:xfrm>
                    <a:prstGeom prst="rect">
                      <a:avLst/>
                    </a:prstGeom>
                  </pic:spPr>
                </pic:pic>
              </a:graphicData>
            </a:graphic>
          </wp:inline>
        </w:drawing>
      </w:r>
    </w:p>
    <w:p w14:paraId="1F24AC4E" w14:textId="47584761" w:rsidR="00002621" w:rsidRDefault="00002621" w:rsidP="00FD5694">
      <w:r w:rsidRPr="00002621">
        <w:t>You can combine multiple letters in a single string to position each Label in the corner of its grid cell:</w:t>
      </w:r>
    </w:p>
    <w:p w14:paraId="20B740D0" w14:textId="313E269B" w:rsidR="00002621" w:rsidRDefault="00002621" w:rsidP="00FD5694"/>
    <w:p w14:paraId="421B0700" w14:textId="77777777" w:rsidR="00002621" w:rsidRPr="00002621" w:rsidRDefault="00002621" w:rsidP="00002621">
      <w:pPr>
        <w:rPr>
          <w:rFonts w:ascii="Consolas" w:hAnsi="Consolas"/>
        </w:rPr>
      </w:pPr>
      <w:r w:rsidRPr="00002621">
        <w:rPr>
          <w:rFonts w:ascii="Consolas" w:hAnsi="Consolas"/>
        </w:rPr>
        <w:t>import tkinter as tk</w:t>
      </w:r>
    </w:p>
    <w:p w14:paraId="21E8661D" w14:textId="77777777" w:rsidR="00002621" w:rsidRPr="00002621" w:rsidRDefault="00002621" w:rsidP="00002621">
      <w:pPr>
        <w:rPr>
          <w:rFonts w:ascii="Consolas" w:hAnsi="Consolas"/>
        </w:rPr>
      </w:pPr>
    </w:p>
    <w:p w14:paraId="6BA23B94" w14:textId="77777777" w:rsidR="00002621" w:rsidRPr="00002621" w:rsidRDefault="00002621" w:rsidP="00002621">
      <w:pPr>
        <w:rPr>
          <w:rFonts w:ascii="Consolas" w:hAnsi="Consolas"/>
        </w:rPr>
      </w:pPr>
      <w:r w:rsidRPr="00002621">
        <w:rPr>
          <w:rFonts w:ascii="Consolas" w:hAnsi="Consolas"/>
        </w:rPr>
        <w:t>window = tk.Tk()</w:t>
      </w:r>
    </w:p>
    <w:p w14:paraId="49D47CD3" w14:textId="77777777" w:rsidR="00002621" w:rsidRPr="00002621" w:rsidRDefault="00002621" w:rsidP="00002621">
      <w:pPr>
        <w:rPr>
          <w:rFonts w:ascii="Consolas" w:hAnsi="Consolas"/>
        </w:rPr>
      </w:pPr>
      <w:r w:rsidRPr="00002621">
        <w:rPr>
          <w:rFonts w:ascii="Consolas" w:hAnsi="Consolas"/>
        </w:rPr>
        <w:t>window.columnconfigure(0, minsize=250)</w:t>
      </w:r>
    </w:p>
    <w:p w14:paraId="77C57F65" w14:textId="77777777" w:rsidR="00002621" w:rsidRPr="00002621" w:rsidRDefault="00002621" w:rsidP="00002621">
      <w:pPr>
        <w:rPr>
          <w:rFonts w:ascii="Consolas" w:hAnsi="Consolas"/>
        </w:rPr>
      </w:pPr>
      <w:r w:rsidRPr="00002621">
        <w:rPr>
          <w:rFonts w:ascii="Consolas" w:hAnsi="Consolas"/>
        </w:rPr>
        <w:t>window.rowconfigure([0, 1], minsize=100)</w:t>
      </w:r>
    </w:p>
    <w:p w14:paraId="6EB5303D" w14:textId="77777777" w:rsidR="00002621" w:rsidRPr="00002621" w:rsidRDefault="00002621" w:rsidP="00002621">
      <w:pPr>
        <w:rPr>
          <w:rFonts w:ascii="Consolas" w:hAnsi="Consolas"/>
        </w:rPr>
      </w:pPr>
    </w:p>
    <w:p w14:paraId="38087964" w14:textId="77777777" w:rsidR="00002621" w:rsidRPr="00002621" w:rsidRDefault="00002621" w:rsidP="00002621">
      <w:pPr>
        <w:rPr>
          <w:rFonts w:ascii="Consolas" w:hAnsi="Consolas"/>
        </w:rPr>
      </w:pPr>
      <w:r w:rsidRPr="00002621">
        <w:rPr>
          <w:rFonts w:ascii="Consolas" w:hAnsi="Consolas"/>
        </w:rPr>
        <w:t>label1 = tk.Label(text="A")</w:t>
      </w:r>
    </w:p>
    <w:p w14:paraId="3825B417" w14:textId="77777777" w:rsidR="00002621" w:rsidRPr="00002621" w:rsidRDefault="00002621" w:rsidP="00002621">
      <w:pPr>
        <w:rPr>
          <w:rFonts w:ascii="Consolas" w:hAnsi="Consolas"/>
        </w:rPr>
      </w:pPr>
      <w:r w:rsidRPr="00002621">
        <w:rPr>
          <w:rFonts w:ascii="Consolas" w:hAnsi="Consolas"/>
        </w:rPr>
        <w:t>label1.grid(row=0, column=0, sticky="ne")</w:t>
      </w:r>
    </w:p>
    <w:p w14:paraId="197AAA21" w14:textId="77777777" w:rsidR="00002621" w:rsidRPr="00002621" w:rsidRDefault="00002621" w:rsidP="00002621">
      <w:pPr>
        <w:rPr>
          <w:rFonts w:ascii="Consolas" w:hAnsi="Consolas"/>
        </w:rPr>
      </w:pPr>
    </w:p>
    <w:p w14:paraId="11DD6A50" w14:textId="77777777" w:rsidR="00002621" w:rsidRPr="00002621" w:rsidRDefault="00002621" w:rsidP="00002621">
      <w:pPr>
        <w:rPr>
          <w:rFonts w:ascii="Consolas" w:hAnsi="Consolas"/>
        </w:rPr>
      </w:pPr>
      <w:r w:rsidRPr="00002621">
        <w:rPr>
          <w:rFonts w:ascii="Consolas" w:hAnsi="Consolas"/>
        </w:rPr>
        <w:t>label2 = tk.Label(text="B")</w:t>
      </w:r>
    </w:p>
    <w:p w14:paraId="76444CFC" w14:textId="77777777" w:rsidR="00002621" w:rsidRPr="00002621" w:rsidRDefault="00002621" w:rsidP="00002621">
      <w:pPr>
        <w:rPr>
          <w:rFonts w:ascii="Consolas" w:hAnsi="Consolas"/>
        </w:rPr>
      </w:pPr>
      <w:r w:rsidRPr="00002621">
        <w:rPr>
          <w:rFonts w:ascii="Consolas" w:hAnsi="Consolas"/>
        </w:rPr>
        <w:t>label2.grid(row=1, column=0, sticky="sw")</w:t>
      </w:r>
    </w:p>
    <w:p w14:paraId="354A5C27" w14:textId="77777777" w:rsidR="00002621" w:rsidRPr="00002621" w:rsidRDefault="00002621" w:rsidP="00002621">
      <w:pPr>
        <w:rPr>
          <w:rFonts w:ascii="Consolas" w:hAnsi="Consolas"/>
        </w:rPr>
      </w:pPr>
    </w:p>
    <w:p w14:paraId="385BE73E" w14:textId="33498697" w:rsidR="00002621" w:rsidRDefault="00002621" w:rsidP="00002621">
      <w:pPr>
        <w:rPr>
          <w:rFonts w:ascii="Consolas" w:hAnsi="Consolas"/>
        </w:rPr>
      </w:pPr>
      <w:r w:rsidRPr="00002621">
        <w:rPr>
          <w:rFonts w:ascii="Consolas" w:hAnsi="Consolas"/>
        </w:rPr>
        <w:t>window.mainloop()</w:t>
      </w:r>
    </w:p>
    <w:p w14:paraId="26BD15D0" w14:textId="3EFAA6ED" w:rsidR="00002621" w:rsidRDefault="00002621" w:rsidP="00002621">
      <w:pPr>
        <w:rPr>
          <w:rFonts w:ascii="Consolas" w:hAnsi="Consolas"/>
        </w:rPr>
      </w:pPr>
    </w:p>
    <w:p w14:paraId="30E2AE30" w14:textId="1C7447F2" w:rsidR="00002621" w:rsidRDefault="004E043A" w:rsidP="004E043A">
      <w:r w:rsidRPr="004E043A">
        <w:t>In this example, the sticky parameter of label1 is set to "ne", which places the label at the top-right corner of its grid cell. label2 is positioned in the bottom-left corner by passing "sw" to sticky. Here’s what that looks like in the window:</w:t>
      </w:r>
    </w:p>
    <w:p w14:paraId="33F8BF2B" w14:textId="68CAAD8F" w:rsidR="004E043A" w:rsidRDefault="004E043A" w:rsidP="004E043A"/>
    <w:p w14:paraId="42713817" w14:textId="7C7A9C98" w:rsidR="004E043A" w:rsidRDefault="004E043A" w:rsidP="004E043A">
      <w:r>
        <w:rPr>
          <w:noProof/>
        </w:rPr>
        <w:drawing>
          <wp:inline distT="0" distB="0" distL="0" distR="0" wp14:anchorId="1FEFFE97" wp14:editId="29346E17">
            <wp:extent cx="2241230" cy="2028825"/>
            <wp:effectExtent l="0" t="0" r="698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271946" cy="2056630"/>
                    </a:xfrm>
                    <a:prstGeom prst="rect">
                      <a:avLst/>
                    </a:prstGeom>
                  </pic:spPr>
                </pic:pic>
              </a:graphicData>
            </a:graphic>
          </wp:inline>
        </w:drawing>
      </w:r>
    </w:p>
    <w:p w14:paraId="06D67838" w14:textId="31945E58" w:rsidR="004E043A" w:rsidRDefault="004E043A" w:rsidP="004E043A">
      <w:r w:rsidRPr="004E043A">
        <w:lastRenderedPageBreak/>
        <w:t>When a widget is positioned with sticky, the size of the widget itself is just big enough to contain any text and other contents inside of it. It won’t fill the entire grid cell. In order to fill the grid, you can specify "ns" to force the widget to fill the cell in the vertical direction, or "ew" to fill the cell in the horizontal direction. To fill the entire cell, set sticky to "nsew". The following example illustrates each of these options:</w:t>
      </w:r>
    </w:p>
    <w:p w14:paraId="23F4344E" w14:textId="6A87621C" w:rsidR="004E043A" w:rsidRDefault="004E043A" w:rsidP="004E043A"/>
    <w:p w14:paraId="483A6688" w14:textId="77777777" w:rsidR="004E043A" w:rsidRPr="004E043A" w:rsidRDefault="004E043A" w:rsidP="004E043A">
      <w:pPr>
        <w:rPr>
          <w:rFonts w:ascii="Consolas" w:hAnsi="Consolas"/>
        </w:rPr>
      </w:pPr>
      <w:r w:rsidRPr="004E043A">
        <w:rPr>
          <w:rFonts w:ascii="Consolas" w:hAnsi="Consolas"/>
        </w:rPr>
        <w:t>import tkinter as tk</w:t>
      </w:r>
    </w:p>
    <w:p w14:paraId="037C3C10" w14:textId="77777777" w:rsidR="004E043A" w:rsidRPr="004E043A" w:rsidRDefault="004E043A" w:rsidP="004E043A">
      <w:pPr>
        <w:rPr>
          <w:rFonts w:ascii="Consolas" w:hAnsi="Consolas"/>
        </w:rPr>
      </w:pPr>
    </w:p>
    <w:p w14:paraId="5018DE52" w14:textId="77777777" w:rsidR="004E043A" w:rsidRPr="004E043A" w:rsidRDefault="004E043A" w:rsidP="004E043A">
      <w:pPr>
        <w:rPr>
          <w:rFonts w:ascii="Consolas" w:hAnsi="Consolas"/>
        </w:rPr>
      </w:pPr>
      <w:r w:rsidRPr="004E043A">
        <w:rPr>
          <w:rFonts w:ascii="Consolas" w:hAnsi="Consolas"/>
        </w:rPr>
        <w:t>window = tk.Tk()</w:t>
      </w:r>
    </w:p>
    <w:p w14:paraId="6515C594" w14:textId="77777777" w:rsidR="004E043A" w:rsidRPr="004E043A" w:rsidRDefault="004E043A" w:rsidP="004E043A">
      <w:pPr>
        <w:rPr>
          <w:rFonts w:ascii="Consolas" w:hAnsi="Consolas"/>
        </w:rPr>
      </w:pPr>
    </w:p>
    <w:p w14:paraId="0F49BE26" w14:textId="77777777" w:rsidR="004E043A" w:rsidRPr="004E043A" w:rsidRDefault="004E043A" w:rsidP="004E043A">
      <w:pPr>
        <w:rPr>
          <w:rFonts w:ascii="Consolas" w:hAnsi="Consolas"/>
        </w:rPr>
      </w:pPr>
      <w:r w:rsidRPr="004E043A">
        <w:rPr>
          <w:rFonts w:ascii="Consolas" w:hAnsi="Consolas"/>
        </w:rPr>
        <w:t>window.rowconfigure(0, minsize=50)</w:t>
      </w:r>
    </w:p>
    <w:p w14:paraId="1B106331" w14:textId="77777777" w:rsidR="004E043A" w:rsidRPr="004E043A" w:rsidRDefault="004E043A" w:rsidP="004E043A">
      <w:pPr>
        <w:rPr>
          <w:rFonts w:ascii="Consolas" w:hAnsi="Consolas"/>
        </w:rPr>
      </w:pPr>
      <w:r w:rsidRPr="004E043A">
        <w:rPr>
          <w:rFonts w:ascii="Consolas" w:hAnsi="Consolas"/>
        </w:rPr>
        <w:t>window.columnconfigure([0, 1, 2, 3], minsize=50)</w:t>
      </w:r>
    </w:p>
    <w:p w14:paraId="5EBA08CB" w14:textId="77777777" w:rsidR="004E043A" w:rsidRPr="004E043A" w:rsidRDefault="004E043A" w:rsidP="004E043A">
      <w:pPr>
        <w:rPr>
          <w:rFonts w:ascii="Consolas" w:hAnsi="Consolas"/>
        </w:rPr>
      </w:pPr>
    </w:p>
    <w:p w14:paraId="21F04437" w14:textId="77777777" w:rsidR="004E043A" w:rsidRPr="004E043A" w:rsidRDefault="004E043A" w:rsidP="004E043A">
      <w:pPr>
        <w:rPr>
          <w:rFonts w:ascii="Consolas" w:hAnsi="Consolas"/>
        </w:rPr>
      </w:pPr>
      <w:r w:rsidRPr="004E043A">
        <w:rPr>
          <w:rFonts w:ascii="Consolas" w:hAnsi="Consolas"/>
        </w:rPr>
        <w:t>label1 = tk.Label(text="1", bg="black", fg="white")</w:t>
      </w:r>
    </w:p>
    <w:p w14:paraId="1975BE1C" w14:textId="77777777" w:rsidR="004E043A" w:rsidRPr="004E043A" w:rsidRDefault="004E043A" w:rsidP="004E043A">
      <w:pPr>
        <w:rPr>
          <w:rFonts w:ascii="Consolas" w:hAnsi="Consolas"/>
        </w:rPr>
      </w:pPr>
      <w:r w:rsidRPr="004E043A">
        <w:rPr>
          <w:rFonts w:ascii="Consolas" w:hAnsi="Consolas"/>
        </w:rPr>
        <w:t>label2 = tk.Label(text="2", bg="black", fg="white")</w:t>
      </w:r>
    </w:p>
    <w:p w14:paraId="550B00A0" w14:textId="77777777" w:rsidR="004E043A" w:rsidRPr="004E043A" w:rsidRDefault="004E043A" w:rsidP="004E043A">
      <w:pPr>
        <w:rPr>
          <w:rFonts w:ascii="Consolas" w:hAnsi="Consolas"/>
        </w:rPr>
      </w:pPr>
      <w:r w:rsidRPr="004E043A">
        <w:rPr>
          <w:rFonts w:ascii="Consolas" w:hAnsi="Consolas"/>
        </w:rPr>
        <w:t>label3 = tk.Label(text="3", bg="black", fg="white")</w:t>
      </w:r>
    </w:p>
    <w:p w14:paraId="2223ECC4" w14:textId="77777777" w:rsidR="004E043A" w:rsidRPr="004E043A" w:rsidRDefault="004E043A" w:rsidP="004E043A">
      <w:pPr>
        <w:rPr>
          <w:rFonts w:ascii="Consolas" w:hAnsi="Consolas"/>
        </w:rPr>
      </w:pPr>
      <w:r w:rsidRPr="004E043A">
        <w:rPr>
          <w:rFonts w:ascii="Consolas" w:hAnsi="Consolas"/>
        </w:rPr>
        <w:t>label4 = tk.Label(text="4", bg="black", fg="white")</w:t>
      </w:r>
    </w:p>
    <w:p w14:paraId="573EF198" w14:textId="77777777" w:rsidR="004E043A" w:rsidRPr="004E043A" w:rsidRDefault="004E043A" w:rsidP="004E043A">
      <w:pPr>
        <w:rPr>
          <w:rFonts w:ascii="Consolas" w:hAnsi="Consolas"/>
        </w:rPr>
      </w:pPr>
    </w:p>
    <w:p w14:paraId="24C73E9E" w14:textId="77777777" w:rsidR="004E043A" w:rsidRPr="004E043A" w:rsidRDefault="004E043A" w:rsidP="004E043A">
      <w:pPr>
        <w:rPr>
          <w:rFonts w:ascii="Consolas" w:hAnsi="Consolas"/>
        </w:rPr>
      </w:pPr>
      <w:r w:rsidRPr="004E043A">
        <w:rPr>
          <w:rFonts w:ascii="Consolas" w:hAnsi="Consolas"/>
        </w:rPr>
        <w:t>label1.grid(row=0, column=0)</w:t>
      </w:r>
    </w:p>
    <w:p w14:paraId="0ABA0A8B" w14:textId="77777777" w:rsidR="004E043A" w:rsidRPr="004E043A" w:rsidRDefault="004E043A" w:rsidP="004E043A">
      <w:pPr>
        <w:rPr>
          <w:rFonts w:ascii="Consolas" w:hAnsi="Consolas"/>
        </w:rPr>
      </w:pPr>
      <w:r w:rsidRPr="004E043A">
        <w:rPr>
          <w:rFonts w:ascii="Consolas" w:hAnsi="Consolas"/>
        </w:rPr>
        <w:t>label2.grid(row=0, column=1, sticky="ew")</w:t>
      </w:r>
    </w:p>
    <w:p w14:paraId="1E33337D" w14:textId="77777777" w:rsidR="004E043A" w:rsidRPr="004E043A" w:rsidRDefault="004E043A" w:rsidP="004E043A">
      <w:pPr>
        <w:rPr>
          <w:rFonts w:ascii="Consolas" w:hAnsi="Consolas"/>
        </w:rPr>
      </w:pPr>
      <w:r w:rsidRPr="004E043A">
        <w:rPr>
          <w:rFonts w:ascii="Consolas" w:hAnsi="Consolas"/>
        </w:rPr>
        <w:t>label3.grid(row=0, column=2, sticky="ns")</w:t>
      </w:r>
    </w:p>
    <w:p w14:paraId="2D4B16B5" w14:textId="77777777" w:rsidR="004E043A" w:rsidRPr="004E043A" w:rsidRDefault="004E043A" w:rsidP="004E043A">
      <w:pPr>
        <w:rPr>
          <w:rFonts w:ascii="Consolas" w:hAnsi="Consolas"/>
        </w:rPr>
      </w:pPr>
      <w:r w:rsidRPr="004E043A">
        <w:rPr>
          <w:rFonts w:ascii="Consolas" w:hAnsi="Consolas"/>
        </w:rPr>
        <w:t>label4.grid(row=0, column=3, sticky="nsew")</w:t>
      </w:r>
    </w:p>
    <w:p w14:paraId="34B2DE7E" w14:textId="77777777" w:rsidR="004E043A" w:rsidRPr="004E043A" w:rsidRDefault="004E043A" w:rsidP="004E043A">
      <w:pPr>
        <w:rPr>
          <w:rFonts w:ascii="Consolas" w:hAnsi="Consolas"/>
        </w:rPr>
      </w:pPr>
    </w:p>
    <w:p w14:paraId="66CBBAD7" w14:textId="4D0E5F37" w:rsidR="004E043A" w:rsidRPr="004E043A" w:rsidRDefault="004E043A" w:rsidP="004E043A">
      <w:pPr>
        <w:rPr>
          <w:rFonts w:ascii="Consolas" w:hAnsi="Consolas"/>
        </w:rPr>
      </w:pPr>
      <w:r w:rsidRPr="004E043A">
        <w:rPr>
          <w:rFonts w:ascii="Consolas" w:hAnsi="Consolas"/>
        </w:rPr>
        <w:t>window.mainloop()</w:t>
      </w:r>
    </w:p>
    <w:p w14:paraId="0ACE854E" w14:textId="7A94C52D" w:rsidR="004E043A" w:rsidRDefault="004E043A" w:rsidP="004E043A"/>
    <w:p w14:paraId="385D3F11" w14:textId="55A7E23E" w:rsidR="004E043A" w:rsidRDefault="004E043A" w:rsidP="004E043A">
      <w:r w:rsidRPr="004E043A">
        <w:t>Here’s what the output looks like:</w:t>
      </w:r>
    </w:p>
    <w:p w14:paraId="249F4303" w14:textId="0CDA7F71" w:rsidR="004E043A" w:rsidRDefault="004E043A" w:rsidP="004E043A"/>
    <w:p w14:paraId="3557D21E" w14:textId="4ED341DE" w:rsidR="004E043A" w:rsidRDefault="004E043A" w:rsidP="004E043A">
      <w:r>
        <w:rPr>
          <w:noProof/>
        </w:rPr>
        <w:drawing>
          <wp:inline distT="0" distB="0" distL="0" distR="0" wp14:anchorId="1725BFF2" wp14:editId="1E416BDA">
            <wp:extent cx="3067050" cy="1362075"/>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067050" cy="1362075"/>
                    </a:xfrm>
                    <a:prstGeom prst="rect">
                      <a:avLst/>
                    </a:prstGeom>
                  </pic:spPr>
                </pic:pic>
              </a:graphicData>
            </a:graphic>
          </wp:inline>
        </w:drawing>
      </w:r>
    </w:p>
    <w:p w14:paraId="1992B9EB" w14:textId="657CFFFF" w:rsidR="004E043A" w:rsidRDefault="004E043A" w:rsidP="004E043A"/>
    <w:p w14:paraId="0775D6B2" w14:textId="4088F28B" w:rsidR="004E043A" w:rsidRDefault="004E043A" w:rsidP="004E043A">
      <w:r w:rsidRPr="004E043A">
        <w:t>What the above example illustrates is that the .grid() geometry manager’s sticky parameter can be used to achieve the same effects as the .pack() geometry manager’s fill parameter. The correspondence between the sticky and fill parameters is summarized in the following table:</w:t>
      </w:r>
    </w:p>
    <w:p w14:paraId="60CD9D81" w14:textId="4B2043FD" w:rsidR="004E043A" w:rsidRPr="004E043A" w:rsidRDefault="004E043A" w:rsidP="004E043A"/>
    <w:p w14:paraId="6A0E95E6" w14:textId="18C760D0" w:rsidR="004E043A" w:rsidRPr="004E043A" w:rsidRDefault="004E043A" w:rsidP="004E043A">
      <w:pPr>
        <w:rPr>
          <w:rFonts w:ascii="Consolas" w:hAnsi="Consolas"/>
        </w:rPr>
      </w:pPr>
      <w:r w:rsidRPr="004E043A">
        <w:rPr>
          <w:rFonts w:ascii="Consolas" w:hAnsi="Consolas"/>
        </w:rPr>
        <w:t>.grid()</w:t>
      </w:r>
      <w:r w:rsidRPr="004E043A">
        <w:rPr>
          <w:rFonts w:ascii="Consolas" w:hAnsi="Consolas"/>
        </w:rPr>
        <w:tab/>
      </w:r>
      <w:r w:rsidRPr="004E043A">
        <w:rPr>
          <w:rFonts w:ascii="Consolas" w:hAnsi="Consolas"/>
        </w:rPr>
        <w:tab/>
        <w:t>.pack()</w:t>
      </w:r>
    </w:p>
    <w:p w14:paraId="788335C8" w14:textId="77777777" w:rsidR="004E043A" w:rsidRPr="004E043A" w:rsidRDefault="004E043A" w:rsidP="004E043A">
      <w:pPr>
        <w:rPr>
          <w:rFonts w:ascii="Consolas" w:hAnsi="Consolas"/>
        </w:rPr>
      </w:pPr>
    </w:p>
    <w:p w14:paraId="4C997BD6" w14:textId="7F67F6B7" w:rsidR="004E043A" w:rsidRPr="004E043A" w:rsidRDefault="004E043A" w:rsidP="004E043A">
      <w:pPr>
        <w:rPr>
          <w:rFonts w:ascii="Consolas" w:hAnsi="Consolas"/>
        </w:rPr>
      </w:pPr>
      <w:r w:rsidRPr="004E043A">
        <w:rPr>
          <w:rFonts w:ascii="Consolas" w:hAnsi="Consolas"/>
        </w:rPr>
        <w:t>sticky="ns"</w:t>
      </w:r>
      <w:r w:rsidRPr="004E043A">
        <w:rPr>
          <w:rFonts w:ascii="Consolas" w:hAnsi="Consolas"/>
        </w:rPr>
        <w:tab/>
      </w:r>
      <w:r w:rsidRPr="004E043A">
        <w:rPr>
          <w:rFonts w:ascii="Consolas" w:hAnsi="Consolas"/>
        </w:rPr>
        <w:tab/>
        <w:t>fill=tk.Y</w:t>
      </w:r>
    </w:p>
    <w:p w14:paraId="37308E12" w14:textId="5270D792" w:rsidR="004E043A" w:rsidRPr="004E043A" w:rsidRDefault="004E043A" w:rsidP="004E043A">
      <w:pPr>
        <w:rPr>
          <w:rFonts w:ascii="Consolas" w:hAnsi="Consolas"/>
        </w:rPr>
      </w:pPr>
      <w:r w:rsidRPr="004E043A">
        <w:rPr>
          <w:rFonts w:ascii="Consolas" w:hAnsi="Consolas"/>
        </w:rPr>
        <w:t>sticky="ew"</w:t>
      </w:r>
      <w:r w:rsidRPr="004E043A">
        <w:rPr>
          <w:rFonts w:ascii="Consolas" w:hAnsi="Consolas"/>
        </w:rPr>
        <w:tab/>
      </w:r>
      <w:r w:rsidRPr="004E043A">
        <w:rPr>
          <w:rFonts w:ascii="Consolas" w:hAnsi="Consolas"/>
        </w:rPr>
        <w:tab/>
        <w:t>fill=tk.X</w:t>
      </w:r>
    </w:p>
    <w:p w14:paraId="2FDD30DB" w14:textId="4E0AD714" w:rsidR="004E043A" w:rsidRPr="004E043A" w:rsidRDefault="004E043A" w:rsidP="004E043A">
      <w:pPr>
        <w:rPr>
          <w:rFonts w:ascii="Consolas" w:hAnsi="Consolas"/>
        </w:rPr>
      </w:pPr>
      <w:r w:rsidRPr="004E043A">
        <w:rPr>
          <w:rFonts w:ascii="Consolas" w:hAnsi="Consolas"/>
        </w:rPr>
        <w:t>sticky="nsew"</w:t>
      </w:r>
      <w:r w:rsidRPr="004E043A">
        <w:rPr>
          <w:rFonts w:ascii="Consolas" w:hAnsi="Consolas"/>
        </w:rPr>
        <w:tab/>
      </w:r>
      <w:r w:rsidRPr="004E043A">
        <w:rPr>
          <w:rFonts w:ascii="Consolas" w:hAnsi="Consolas"/>
        </w:rPr>
        <w:tab/>
        <w:t>fill=tk.BOTH</w:t>
      </w:r>
    </w:p>
    <w:p w14:paraId="6F92535E" w14:textId="33D9BDB1" w:rsidR="004E043A" w:rsidRDefault="004E043A" w:rsidP="004E043A"/>
    <w:p w14:paraId="434EF6A2" w14:textId="40463C0F" w:rsidR="004E043A" w:rsidRDefault="004E043A" w:rsidP="004E043A">
      <w:r w:rsidRPr="004E043A">
        <w:t>.grid() is a powerful geometry manager. It’s often easier to understand than .pack() and is much more flexible than .place(). When you’re creating new Tkinter applications, you should consider using .grid() as your primary geometry manager.</w:t>
      </w:r>
    </w:p>
    <w:p w14:paraId="617AEB22" w14:textId="439B4F78" w:rsidR="004E043A" w:rsidRDefault="004E043A" w:rsidP="004E043A"/>
    <w:p w14:paraId="38447973" w14:textId="678E3423" w:rsidR="004E043A" w:rsidRDefault="004E043A" w:rsidP="004E043A">
      <w:r w:rsidRPr="004E043A">
        <w:t>Note: .grid() offers much more flexibility than you’ve seen here. For example, you can configure cells to span multiple rows and columns. For more information, check out the Grid Geometry Manager section of the TkDocs tutorial</w:t>
      </w:r>
      <w:r>
        <w:t xml:space="preserve"> : </w:t>
      </w:r>
      <w:hyperlink r:id="rId47" w:history="1">
        <w:r w:rsidRPr="00D40CEB">
          <w:rPr>
            <w:rStyle w:val="Hyperlink"/>
          </w:rPr>
          <w:t>https://tkdocs.com/tutorial/grid.html</w:t>
        </w:r>
      </w:hyperlink>
    </w:p>
    <w:p w14:paraId="4CECB47B" w14:textId="16AB777B" w:rsidR="004E043A" w:rsidRDefault="004E043A" w:rsidP="004E043A"/>
    <w:p w14:paraId="3457E2CB" w14:textId="30B2C5BF" w:rsidR="004E043A" w:rsidRDefault="004E043A" w:rsidP="004E043A">
      <w:r w:rsidRPr="004E043A">
        <w:lastRenderedPageBreak/>
        <w:t>Now that you’ve got the fundamentals of geometry managers down for the Python GUI framework Tkinter, the next step is to assign actions to buttons to bring your applications to life.</w:t>
      </w:r>
    </w:p>
    <w:p w14:paraId="2CAA7481" w14:textId="77777777" w:rsidR="004E043A" w:rsidRDefault="004E043A" w:rsidP="004E043A">
      <w:pPr>
        <w:pStyle w:val="Heading2"/>
      </w:pPr>
      <w:r>
        <w:t>Making Your Applications Interactive</w:t>
      </w:r>
    </w:p>
    <w:p w14:paraId="53070EF5" w14:textId="0A9C287B" w:rsidR="004E043A" w:rsidRDefault="004E043A" w:rsidP="004E043A">
      <w:r>
        <w:t>By now, you have a pretty good idea of how to create a window with Tkinter, add some widgets, and control the application layout. That’s great, but applications shouldn’t just look good—they actually need to do something! In this section, you’ll learn how to bring your applications to life by performing actions whenever certain events occur.</w:t>
      </w:r>
    </w:p>
    <w:p w14:paraId="73433A30" w14:textId="77777777" w:rsidR="002645CC" w:rsidRDefault="002645CC" w:rsidP="00FC5517">
      <w:pPr>
        <w:pStyle w:val="Heading2"/>
      </w:pPr>
      <w:r>
        <w:t>Using Events and Event Handlers</w:t>
      </w:r>
    </w:p>
    <w:p w14:paraId="751C2A50" w14:textId="77777777" w:rsidR="002645CC" w:rsidRDefault="002645CC" w:rsidP="002645CC">
      <w:r>
        <w:t>When you create a Tkinter application, you must call window.mainloop() to start the event loop. During the event loop, your application checks if an event has occurred. If so, then some code can be executed in response.</w:t>
      </w:r>
    </w:p>
    <w:p w14:paraId="54902809" w14:textId="77777777" w:rsidR="002645CC" w:rsidRDefault="002645CC" w:rsidP="002645CC"/>
    <w:p w14:paraId="3228FEB7" w14:textId="38461308" w:rsidR="004E043A" w:rsidRDefault="002645CC" w:rsidP="002645CC">
      <w:r>
        <w:t>The event loop is provided for you with Tkinter, so you don’t have to write any code that checks for events yourself. However, you do have to write the code that will be executed in response to an event. In Tkinter, you write functions called event handlers for the events that you use in your application.</w:t>
      </w:r>
    </w:p>
    <w:p w14:paraId="7354E2F5" w14:textId="1A93D508" w:rsidR="002645CC" w:rsidRDefault="002645CC" w:rsidP="002645CC"/>
    <w:p w14:paraId="20F81533" w14:textId="77777777" w:rsidR="002645CC" w:rsidRDefault="002645CC" w:rsidP="002645CC">
      <w:r>
        <w:t>Note: An event is any action that occurs during the event loop that might trigger some behavior in the application, such as when a key or mouse button is pressed.</w:t>
      </w:r>
    </w:p>
    <w:p w14:paraId="68520092" w14:textId="77777777" w:rsidR="002645CC" w:rsidRDefault="002645CC" w:rsidP="002645CC"/>
    <w:p w14:paraId="3460497B" w14:textId="118D929E" w:rsidR="002645CC" w:rsidRDefault="002645CC" w:rsidP="002645CC">
      <w:r>
        <w:t>When an event occurs, an event object is emitted, which means that an instance of a class representing the event is instantiated. You don’t need to worry about creating these classes yourself. Tkinter will create instances of event classes for you automatically.</w:t>
      </w:r>
    </w:p>
    <w:p w14:paraId="7F3E8518" w14:textId="1C84F7C9" w:rsidR="002645CC" w:rsidRDefault="002645CC" w:rsidP="002645CC"/>
    <w:p w14:paraId="6CCBAC59" w14:textId="77777777" w:rsidR="002645CC" w:rsidRDefault="002645CC" w:rsidP="002645CC">
      <w:r>
        <w:t>You’ll write your own event loop in order to understand better how Tkinter’s event loop works. That way, you can see how Tkinter’s event loop fits into your application, and which parts you need to write yourself.</w:t>
      </w:r>
    </w:p>
    <w:p w14:paraId="5C9FD681" w14:textId="77777777" w:rsidR="002645CC" w:rsidRDefault="002645CC" w:rsidP="002645CC"/>
    <w:p w14:paraId="34229C7B" w14:textId="238AEBA6" w:rsidR="002645CC" w:rsidRDefault="002645CC" w:rsidP="002645CC">
      <w:r>
        <w:t>Assume there’s a list called events_list that contains event objects. A new event object is automatically appended to events_list every time an event occurs in your program. (You don’t need to implement this updating mechanism. It just automatically happens for you in this conceptual example.) Using an infinite loop, you can continually check if there are any event objects in events_list:</w:t>
      </w:r>
    </w:p>
    <w:p w14:paraId="237EFB2D" w14:textId="5976A5D8" w:rsidR="002645CC" w:rsidRDefault="002645CC" w:rsidP="002645CC"/>
    <w:p w14:paraId="2C593BCE" w14:textId="77777777" w:rsidR="002645CC" w:rsidRPr="00FC5517" w:rsidRDefault="002645CC" w:rsidP="002645CC">
      <w:pPr>
        <w:rPr>
          <w:rFonts w:ascii="Consolas" w:hAnsi="Consolas"/>
        </w:rPr>
      </w:pPr>
      <w:r w:rsidRPr="00FC5517">
        <w:rPr>
          <w:rFonts w:ascii="Consolas" w:hAnsi="Consolas"/>
        </w:rPr>
        <w:t># Assume that this list gets updated automatically</w:t>
      </w:r>
    </w:p>
    <w:p w14:paraId="76582739" w14:textId="77777777" w:rsidR="002645CC" w:rsidRPr="00FC5517" w:rsidRDefault="002645CC" w:rsidP="002645CC">
      <w:pPr>
        <w:rPr>
          <w:rFonts w:ascii="Consolas" w:hAnsi="Consolas"/>
        </w:rPr>
      </w:pPr>
      <w:r w:rsidRPr="00FC5517">
        <w:rPr>
          <w:rFonts w:ascii="Consolas" w:hAnsi="Consolas"/>
        </w:rPr>
        <w:t>events_list = []</w:t>
      </w:r>
    </w:p>
    <w:p w14:paraId="2EE5AA4C" w14:textId="77777777" w:rsidR="002645CC" w:rsidRPr="00FC5517" w:rsidRDefault="002645CC" w:rsidP="002645CC">
      <w:pPr>
        <w:rPr>
          <w:rFonts w:ascii="Consolas" w:hAnsi="Consolas"/>
        </w:rPr>
      </w:pPr>
    </w:p>
    <w:p w14:paraId="3BC2F15D" w14:textId="77777777" w:rsidR="002645CC" w:rsidRPr="00FC5517" w:rsidRDefault="002645CC" w:rsidP="002645CC">
      <w:pPr>
        <w:rPr>
          <w:rFonts w:ascii="Consolas" w:hAnsi="Consolas"/>
        </w:rPr>
      </w:pPr>
      <w:r w:rsidRPr="00FC5517">
        <w:rPr>
          <w:rFonts w:ascii="Consolas" w:hAnsi="Consolas"/>
        </w:rPr>
        <w:t># Run the event loop</w:t>
      </w:r>
    </w:p>
    <w:p w14:paraId="40B248C3" w14:textId="77777777" w:rsidR="002645CC" w:rsidRPr="00FC5517" w:rsidRDefault="002645CC" w:rsidP="002645CC">
      <w:pPr>
        <w:rPr>
          <w:rFonts w:ascii="Consolas" w:hAnsi="Consolas"/>
        </w:rPr>
      </w:pPr>
      <w:r w:rsidRPr="00FC5517">
        <w:rPr>
          <w:rFonts w:ascii="Consolas" w:hAnsi="Consolas"/>
        </w:rPr>
        <w:t>while True:</w:t>
      </w:r>
    </w:p>
    <w:p w14:paraId="129E41BA" w14:textId="77777777" w:rsidR="002645CC" w:rsidRPr="00FC5517" w:rsidRDefault="002645CC" w:rsidP="002645CC">
      <w:pPr>
        <w:rPr>
          <w:rFonts w:ascii="Consolas" w:hAnsi="Consolas"/>
        </w:rPr>
      </w:pPr>
      <w:r w:rsidRPr="00FC5517">
        <w:rPr>
          <w:rFonts w:ascii="Consolas" w:hAnsi="Consolas"/>
        </w:rPr>
        <w:t xml:space="preserve">    # If events_list is empty, then no events have occurred and you</w:t>
      </w:r>
    </w:p>
    <w:p w14:paraId="5C4C2ABA" w14:textId="77777777" w:rsidR="002645CC" w:rsidRPr="00FC5517" w:rsidRDefault="002645CC" w:rsidP="002645CC">
      <w:pPr>
        <w:rPr>
          <w:rFonts w:ascii="Consolas" w:hAnsi="Consolas"/>
        </w:rPr>
      </w:pPr>
      <w:r w:rsidRPr="00FC5517">
        <w:rPr>
          <w:rFonts w:ascii="Consolas" w:hAnsi="Consolas"/>
        </w:rPr>
        <w:t xml:space="preserve">    # can skip to the next iteration of the loop</w:t>
      </w:r>
    </w:p>
    <w:p w14:paraId="710FF736" w14:textId="77777777" w:rsidR="002645CC" w:rsidRPr="00FC5517" w:rsidRDefault="002645CC" w:rsidP="002645CC">
      <w:pPr>
        <w:rPr>
          <w:rFonts w:ascii="Consolas" w:hAnsi="Consolas"/>
        </w:rPr>
      </w:pPr>
      <w:r w:rsidRPr="00FC5517">
        <w:rPr>
          <w:rFonts w:ascii="Consolas" w:hAnsi="Consolas"/>
        </w:rPr>
        <w:t xml:space="preserve">    if events_list == []:</w:t>
      </w:r>
    </w:p>
    <w:p w14:paraId="0C8BC410" w14:textId="77777777" w:rsidR="002645CC" w:rsidRPr="00FC5517" w:rsidRDefault="002645CC" w:rsidP="002645CC">
      <w:pPr>
        <w:rPr>
          <w:rFonts w:ascii="Consolas" w:hAnsi="Consolas"/>
        </w:rPr>
      </w:pPr>
      <w:r w:rsidRPr="00FC5517">
        <w:rPr>
          <w:rFonts w:ascii="Consolas" w:hAnsi="Consolas"/>
        </w:rPr>
        <w:t xml:space="preserve">        continue</w:t>
      </w:r>
    </w:p>
    <w:p w14:paraId="68ED4D96" w14:textId="77777777" w:rsidR="002645CC" w:rsidRPr="00FC5517" w:rsidRDefault="002645CC" w:rsidP="002645CC">
      <w:pPr>
        <w:rPr>
          <w:rFonts w:ascii="Consolas" w:hAnsi="Consolas"/>
        </w:rPr>
      </w:pPr>
    </w:p>
    <w:p w14:paraId="72C66109" w14:textId="77777777" w:rsidR="002645CC" w:rsidRPr="00FC5517" w:rsidRDefault="002645CC" w:rsidP="002645CC">
      <w:pPr>
        <w:rPr>
          <w:rFonts w:ascii="Consolas" w:hAnsi="Consolas"/>
        </w:rPr>
      </w:pPr>
      <w:r w:rsidRPr="00FC5517">
        <w:rPr>
          <w:rFonts w:ascii="Consolas" w:hAnsi="Consolas"/>
        </w:rPr>
        <w:t xml:space="preserve">    # If execution reaches this point, then there is at least one</w:t>
      </w:r>
    </w:p>
    <w:p w14:paraId="3F85858A" w14:textId="77777777" w:rsidR="002645CC" w:rsidRPr="00FC5517" w:rsidRDefault="002645CC" w:rsidP="002645CC">
      <w:pPr>
        <w:rPr>
          <w:rFonts w:ascii="Consolas" w:hAnsi="Consolas"/>
        </w:rPr>
      </w:pPr>
      <w:r w:rsidRPr="00FC5517">
        <w:rPr>
          <w:rFonts w:ascii="Consolas" w:hAnsi="Consolas"/>
        </w:rPr>
        <w:t xml:space="preserve">    # event object in events_list</w:t>
      </w:r>
    </w:p>
    <w:p w14:paraId="37C527A9" w14:textId="1CEF6B76" w:rsidR="002645CC" w:rsidRPr="00FC5517" w:rsidRDefault="002645CC" w:rsidP="002645CC">
      <w:pPr>
        <w:rPr>
          <w:rFonts w:ascii="Consolas" w:hAnsi="Consolas"/>
        </w:rPr>
      </w:pPr>
      <w:r w:rsidRPr="00FC5517">
        <w:rPr>
          <w:rFonts w:ascii="Consolas" w:hAnsi="Consolas"/>
        </w:rPr>
        <w:t xml:space="preserve">    event = events_list[0]</w:t>
      </w:r>
    </w:p>
    <w:p w14:paraId="27FA5008" w14:textId="48DD13AE" w:rsidR="002645CC" w:rsidRDefault="002645CC" w:rsidP="002645CC"/>
    <w:p w14:paraId="6656114D" w14:textId="77777777" w:rsidR="002645CC" w:rsidRDefault="002645CC" w:rsidP="002645CC">
      <w:r>
        <w:t>Right now, the event loop you’ve created doesn’t do anything with event. Let’s change that. Suppose your application needs to respond to keypresses. You need to check that event was generated by a user pressing a key on their keyboard, and, if so, pass event to an event handler function for key presses.</w:t>
      </w:r>
    </w:p>
    <w:p w14:paraId="0EE2960F" w14:textId="77777777" w:rsidR="002645CC" w:rsidRDefault="002645CC" w:rsidP="002645CC"/>
    <w:p w14:paraId="6448CCB5" w14:textId="0D12C489" w:rsidR="002645CC" w:rsidRDefault="002645CC" w:rsidP="002645CC">
      <w:r>
        <w:lastRenderedPageBreak/>
        <w:t>Assume that event has a .type attribute set to the string "keypress" if the event is a keypress event object, and a .char attribute containing the character of the key that was pressed. Create a new function handle_keypress() and update your event loop code:</w:t>
      </w:r>
    </w:p>
    <w:p w14:paraId="240A7DDC" w14:textId="418B1C57" w:rsidR="002645CC" w:rsidRDefault="002645CC" w:rsidP="002645CC"/>
    <w:p w14:paraId="103B42A8" w14:textId="77777777" w:rsidR="002645CC" w:rsidRPr="00FC5517" w:rsidRDefault="002645CC" w:rsidP="002645CC">
      <w:pPr>
        <w:rPr>
          <w:rFonts w:ascii="Consolas" w:hAnsi="Consolas"/>
        </w:rPr>
      </w:pPr>
      <w:r w:rsidRPr="00FC5517">
        <w:rPr>
          <w:rFonts w:ascii="Consolas" w:hAnsi="Consolas"/>
        </w:rPr>
        <w:t>events_list = []</w:t>
      </w:r>
    </w:p>
    <w:p w14:paraId="4C78E37F" w14:textId="77777777" w:rsidR="002645CC" w:rsidRPr="00FC5517" w:rsidRDefault="002645CC" w:rsidP="002645CC">
      <w:pPr>
        <w:rPr>
          <w:rFonts w:ascii="Consolas" w:hAnsi="Consolas"/>
        </w:rPr>
      </w:pPr>
    </w:p>
    <w:p w14:paraId="54BC6F61" w14:textId="77777777" w:rsidR="002645CC" w:rsidRPr="00FC5517" w:rsidRDefault="002645CC" w:rsidP="002645CC">
      <w:pPr>
        <w:rPr>
          <w:rFonts w:ascii="Consolas" w:hAnsi="Consolas"/>
        </w:rPr>
      </w:pPr>
      <w:r w:rsidRPr="00FC5517">
        <w:rPr>
          <w:rFonts w:ascii="Consolas" w:hAnsi="Consolas"/>
        </w:rPr>
        <w:t># Create an event handler</w:t>
      </w:r>
    </w:p>
    <w:p w14:paraId="5C09B9D3" w14:textId="77777777" w:rsidR="002645CC" w:rsidRPr="00FC5517" w:rsidRDefault="002645CC" w:rsidP="002645CC">
      <w:pPr>
        <w:rPr>
          <w:rFonts w:ascii="Consolas" w:hAnsi="Consolas"/>
        </w:rPr>
      </w:pPr>
      <w:r w:rsidRPr="00FC5517">
        <w:rPr>
          <w:rFonts w:ascii="Consolas" w:hAnsi="Consolas"/>
        </w:rPr>
        <w:t>def handle_keypress(event):</w:t>
      </w:r>
    </w:p>
    <w:p w14:paraId="7C2AA878" w14:textId="77777777" w:rsidR="002645CC" w:rsidRPr="00FC5517" w:rsidRDefault="002645CC" w:rsidP="002645CC">
      <w:pPr>
        <w:rPr>
          <w:rFonts w:ascii="Consolas" w:hAnsi="Consolas"/>
        </w:rPr>
      </w:pPr>
      <w:r w:rsidRPr="00FC5517">
        <w:rPr>
          <w:rFonts w:ascii="Consolas" w:hAnsi="Consolas"/>
        </w:rPr>
        <w:t xml:space="preserve">    """Print the character associated to the key pressed"""</w:t>
      </w:r>
    </w:p>
    <w:p w14:paraId="0B8DF51D" w14:textId="77777777" w:rsidR="002645CC" w:rsidRPr="00FC5517" w:rsidRDefault="002645CC" w:rsidP="002645CC">
      <w:pPr>
        <w:rPr>
          <w:rFonts w:ascii="Consolas" w:hAnsi="Consolas"/>
        </w:rPr>
      </w:pPr>
      <w:r w:rsidRPr="00FC5517">
        <w:rPr>
          <w:rFonts w:ascii="Consolas" w:hAnsi="Consolas"/>
        </w:rPr>
        <w:t xml:space="preserve">    print(event.char)</w:t>
      </w:r>
    </w:p>
    <w:p w14:paraId="60011434" w14:textId="77777777" w:rsidR="002645CC" w:rsidRPr="00FC5517" w:rsidRDefault="002645CC" w:rsidP="002645CC">
      <w:pPr>
        <w:rPr>
          <w:rFonts w:ascii="Consolas" w:hAnsi="Consolas"/>
        </w:rPr>
      </w:pPr>
    </w:p>
    <w:p w14:paraId="2470F159" w14:textId="77777777" w:rsidR="002645CC" w:rsidRPr="00FC5517" w:rsidRDefault="002645CC" w:rsidP="002645CC">
      <w:pPr>
        <w:rPr>
          <w:rFonts w:ascii="Consolas" w:hAnsi="Consolas"/>
        </w:rPr>
      </w:pPr>
      <w:r w:rsidRPr="00FC5517">
        <w:rPr>
          <w:rFonts w:ascii="Consolas" w:hAnsi="Consolas"/>
        </w:rPr>
        <w:t>while True:</w:t>
      </w:r>
    </w:p>
    <w:p w14:paraId="1BE7B0BC" w14:textId="77777777" w:rsidR="002645CC" w:rsidRPr="00FC5517" w:rsidRDefault="002645CC" w:rsidP="002645CC">
      <w:pPr>
        <w:rPr>
          <w:rFonts w:ascii="Consolas" w:hAnsi="Consolas"/>
        </w:rPr>
      </w:pPr>
      <w:r w:rsidRPr="00FC5517">
        <w:rPr>
          <w:rFonts w:ascii="Consolas" w:hAnsi="Consolas"/>
        </w:rPr>
        <w:t xml:space="preserve">    if events_list == []:</w:t>
      </w:r>
    </w:p>
    <w:p w14:paraId="2273E820" w14:textId="77777777" w:rsidR="002645CC" w:rsidRPr="00FC5517" w:rsidRDefault="002645CC" w:rsidP="002645CC">
      <w:pPr>
        <w:rPr>
          <w:rFonts w:ascii="Consolas" w:hAnsi="Consolas"/>
        </w:rPr>
      </w:pPr>
      <w:r w:rsidRPr="00FC5517">
        <w:rPr>
          <w:rFonts w:ascii="Consolas" w:hAnsi="Consolas"/>
        </w:rPr>
        <w:t xml:space="preserve">        continue</w:t>
      </w:r>
    </w:p>
    <w:p w14:paraId="539CE692" w14:textId="77777777" w:rsidR="002645CC" w:rsidRPr="00FC5517" w:rsidRDefault="002645CC" w:rsidP="002645CC">
      <w:pPr>
        <w:rPr>
          <w:rFonts w:ascii="Consolas" w:hAnsi="Consolas"/>
        </w:rPr>
      </w:pPr>
      <w:r w:rsidRPr="00FC5517">
        <w:rPr>
          <w:rFonts w:ascii="Consolas" w:hAnsi="Consolas"/>
        </w:rPr>
        <w:t xml:space="preserve">    event = events_list[0]</w:t>
      </w:r>
    </w:p>
    <w:p w14:paraId="45464BCD" w14:textId="77777777" w:rsidR="002645CC" w:rsidRPr="00FC5517" w:rsidRDefault="002645CC" w:rsidP="002645CC">
      <w:pPr>
        <w:rPr>
          <w:rFonts w:ascii="Consolas" w:hAnsi="Consolas"/>
        </w:rPr>
      </w:pPr>
    </w:p>
    <w:p w14:paraId="34D6CC5E" w14:textId="77777777" w:rsidR="002645CC" w:rsidRPr="00FC5517" w:rsidRDefault="002645CC" w:rsidP="002645CC">
      <w:pPr>
        <w:rPr>
          <w:rFonts w:ascii="Consolas" w:hAnsi="Consolas"/>
        </w:rPr>
      </w:pPr>
      <w:r w:rsidRPr="00FC5517">
        <w:rPr>
          <w:rFonts w:ascii="Consolas" w:hAnsi="Consolas"/>
        </w:rPr>
        <w:t xml:space="preserve">    # If event is a keypress event object</w:t>
      </w:r>
    </w:p>
    <w:p w14:paraId="2F6B0445" w14:textId="77777777" w:rsidR="002645CC" w:rsidRPr="00FC5517" w:rsidRDefault="002645CC" w:rsidP="002645CC">
      <w:pPr>
        <w:rPr>
          <w:rFonts w:ascii="Consolas" w:hAnsi="Consolas"/>
        </w:rPr>
      </w:pPr>
      <w:r w:rsidRPr="00FC5517">
        <w:rPr>
          <w:rFonts w:ascii="Consolas" w:hAnsi="Consolas"/>
        </w:rPr>
        <w:t xml:space="preserve">    if event.type == "keypress":</w:t>
      </w:r>
    </w:p>
    <w:p w14:paraId="378FA7E7" w14:textId="77777777" w:rsidR="002645CC" w:rsidRPr="00FC5517" w:rsidRDefault="002645CC" w:rsidP="002645CC">
      <w:pPr>
        <w:rPr>
          <w:rFonts w:ascii="Consolas" w:hAnsi="Consolas"/>
        </w:rPr>
      </w:pPr>
      <w:r w:rsidRPr="00FC5517">
        <w:rPr>
          <w:rFonts w:ascii="Consolas" w:hAnsi="Consolas"/>
        </w:rPr>
        <w:t xml:space="preserve">        # Call the keypress event handler</w:t>
      </w:r>
    </w:p>
    <w:p w14:paraId="10CB1105" w14:textId="4E74DAA8" w:rsidR="002645CC" w:rsidRPr="00FC5517" w:rsidRDefault="002645CC" w:rsidP="002645CC">
      <w:pPr>
        <w:rPr>
          <w:rFonts w:ascii="Consolas" w:hAnsi="Consolas"/>
        </w:rPr>
      </w:pPr>
      <w:r w:rsidRPr="00FC5517">
        <w:rPr>
          <w:rFonts w:ascii="Consolas" w:hAnsi="Consolas"/>
        </w:rPr>
        <w:t xml:space="preserve">        handle_keypress(event)</w:t>
      </w:r>
    </w:p>
    <w:p w14:paraId="73F53C3D" w14:textId="2214EEDE" w:rsidR="002645CC" w:rsidRDefault="002645CC" w:rsidP="002645CC"/>
    <w:p w14:paraId="181C741F" w14:textId="169F88F4" w:rsidR="002645CC" w:rsidRDefault="002645CC" w:rsidP="002645CC"/>
    <w:p w14:paraId="7B39E38C" w14:textId="77777777" w:rsidR="002645CC" w:rsidRDefault="002645CC" w:rsidP="002645CC">
      <w:r>
        <w:t>When you call window.mainloop(), something like the above loop is run for you. This method takes care of two parts of the loop for you:</w:t>
      </w:r>
    </w:p>
    <w:p w14:paraId="76DB6060" w14:textId="77777777" w:rsidR="002645CC" w:rsidRDefault="002645CC" w:rsidP="002645CC"/>
    <w:p w14:paraId="590D4014" w14:textId="77777777" w:rsidR="002645CC" w:rsidRDefault="002645CC" w:rsidP="002645CC">
      <w:pPr>
        <w:pStyle w:val="ListParagraph"/>
        <w:numPr>
          <w:ilvl w:val="0"/>
          <w:numId w:val="18"/>
        </w:numPr>
      </w:pPr>
      <w:r>
        <w:t>It maintains a list of events that have occurred.</w:t>
      </w:r>
    </w:p>
    <w:p w14:paraId="6C602D2F" w14:textId="13AD0CEC" w:rsidR="002645CC" w:rsidRDefault="002645CC" w:rsidP="002645CC">
      <w:pPr>
        <w:pStyle w:val="ListParagraph"/>
        <w:numPr>
          <w:ilvl w:val="0"/>
          <w:numId w:val="18"/>
        </w:numPr>
      </w:pPr>
      <w:r>
        <w:t>It runs an event handler any time a new event is added to that list.</w:t>
      </w:r>
    </w:p>
    <w:p w14:paraId="70D58735" w14:textId="77777777" w:rsidR="002645CC" w:rsidRDefault="002645CC" w:rsidP="002645CC"/>
    <w:p w14:paraId="0155BB42" w14:textId="11B86EFF" w:rsidR="002645CC" w:rsidRDefault="002645CC" w:rsidP="002645CC">
      <w:r>
        <w:t>Update your event loop to use window.mainloop() instead of your own event loop:</w:t>
      </w:r>
    </w:p>
    <w:p w14:paraId="6B86E7FA" w14:textId="317E5CA1" w:rsidR="002645CC" w:rsidRDefault="002645CC" w:rsidP="002645CC"/>
    <w:p w14:paraId="794755DF" w14:textId="77777777" w:rsidR="00457101" w:rsidRPr="00FC5517" w:rsidRDefault="00457101" w:rsidP="00457101">
      <w:pPr>
        <w:rPr>
          <w:rFonts w:ascii="Consolas" w:hAnsi="Consolas"/>
        </w:rPr>
      </w:pPr>
      <w:r w:rsidRPr="00FC5517">
        <w:rPr>
          <w:rFonts w:ascii="Consolas" w:hAnsi="Consolas"/>
        </w:rPr>
        <w:t>import tkinter as tk</w:t>
      </w:r>
    </w:p>
    <w:p w14:paraId="40B6501C" w14:textId="77777777" w:rsidR="00457101" w:rsidRPr="00FC5517" w:rsidRDefault="00457101" w:rsidP="00457101">
      <w:pPr>
        <w:rPr>
          <w:rFonts w:ascii="Consolas" w:hAnsi="Consolas"/>
        </w:rPr>
      </w:pPr>
    </w:p>
    <w:p w14:paraId="2D2C2501" w14:textId="77777777" w:rsidR="00457101" w:rsidRPr="00FC5517" w:rsidRDefault="00457101" w:rsidP="00457101">
      <w:pPr>
        <w:rPr>
          <w:rFonts w:ascii="Consolas" w:hAnsi="Consolas"/>
        </w:rPr>
      </w:pPr>
      <w:r w:rsidRPr="00FC5517">
        <w:rPr>
          <w:rFonts w:ascii="Consolas" w:hAnsi="Consolas"/>
        </w:rPr>
        <w:t># Create a window object</w:t>
      </w:r>
    </w:p>
    <w:p w14:paraId="1194613F" w14:textId="77777777" w:rsidR="00457101" w:rsidRPr="00FC5517" w:rsidRDefault="00457101" w:rsidP="00457101">
      <w:pPr>
        <w:rPr>
          <w:rFonts w:ascii="Consolas" w:hAnsi="Consolas"/>
        </w:rPr>
      </w:pPr>
      <w:r w:rsidRPr="00FC5517">
        <w:rPr>
          <w:rFonts w:ascii="Consolas" w:hAnsi="Consolas"/>
        </w:rPr>
        <w:t>window = tk.Tk()</w:t>
      </w:r>
    </w:p>
    <w:p w14:paraId="0463651D" w14:textId="77777777" w:rsidR="00457101" w:rsidRPr="00FC5517" w:rsidRDefault="00457101" w:rsidP="00457101">
      <w:pPr>
        <w:rPr>
          <w:rFonts w:ascii="Consolas" w:hAnsi="Consolas"/>
        </w:rPr>
      </w:pPr>
    </w:p>
    <w:p w14:paraId="742AB7FD" w14:textId="77777777" w:rsidR="00457101" w:rsidRPr="00FC5517" w:rsidRDefault="00457101" w:rsidP="00457101">
      <w:pPr>
        <w:rPr>
          <w:rFonts w:ascii="Consolas" w:hAnsi="Consolas"/>
        </w:rPr>
      </w:pPr>
      <w:r w:rsidRPr="00FC5517">
        <w:rPr>
          <w:rFonts w:ascii="Consolas" w:hAnsi="Consolas"/>
        </w:rPr>
        <w:t># Create an event handler</w:t>
      </w:r>
    </w:p>
    <w:p w14:paraId="25E1566E" w14:textId="77777777" w:rsidR="00457101" w:rsidRPr="00FC5517" w:rsidRDefault="00457101" w:rsidP="00457101">
      <w:pPr>
        <w:rPr>
          <w:rFonts w:ascii="Consolas" w:hAnsi="Consolas"/>
        </w:rPr>
      </w:pPr>
      <w:r w:rsidRPr="00FC5517">
        <w:rPr>
          <w:rFonts w:ascii="Consolas" w:hAnsi="Consolas"/>
        </w:rPr>
        <w:t>def handle_keypress(event):</w:t>
      </w:r>
    </w:p>
    <w:p w14:paraId="50BD74A1" w14:textId="77777777" w:rsidR="00457101" w:rsidRPr="00FC5517" w:rsidRDefault="00457101" w:rsidP="00457101">
      <w:pPr>
        <w:rPr>
          <w:rFonts w:ascii="Consolas" w:hAnsi="Consolas"/>
        </w:rPr>
      </w:pPr>
      <w:r w:rsidRPr="00FC5517">
        <w:rPr>
          <w:rFonts w:ascii="Consolas" w:hAnsi="Consolas"/>
        </w:rPr>
        <w:t xml:space="preserve">    """Print the character associated to the key pressed"""</w:t>
      </w:r>
    </w:p>
    <w:p w14:paraId="0F3026F3" w14:textId="77777777" w:rsidR="00457101" w:rsidRPr="00FC5517" w:rsidRDefault="00457101" w:rsidP="00457101">
      <w:pPr>
        <w:rPr>
          <w:rFonts w:ascii="Consolas" w:hAnsi="Consolas"/>
        </w:rPr>
      </w:pPr>
      <w:r w:rsidRPr="00FC5517">
        <w:rPr>
          <w:rFonts w:ascii="Consolas" w:hAnsi="Consolas"/>
        </w:rPr>
        <w:t xml:space="preserve">    print(event.char)</w:t>
      </w:r>
    </w:p>
    <w:p w14:paraId="4552DF51" w14:textId="77777777" w:rsidR="00457101" w:rsidRPr="00FC5517" w:rsidRDefault="00457101" w:rsidP="00457101">
      <w:pPr>
        <w:rPr>
          <w:rFonts w:ascii="Consolas" w:hAnsi="Consolas"/>
        </w:rPr>
      </w:pPr>
    </w:p>
    <w:p w14:paraId="174DF242" w14:textId="77777777" w:rsidR="00457101" w:rsidRPr="00FC5517" w:rsidRDefault="00457101" w:rsidP="00457101">
      <w:pPr>
        <w:rPr>
          <w:rFonts w:ascii="Consolas" w:hAnsi="Consolas"/>
        </w:rPr>
      </w:pPr>
      <w:r w:rsidRPr="00FC5517">
        <w:rPr>
          <w:rFonts w:ascii="Consolas" w:hAnsi="Consolas"/>
        </w:rPr>
        <w:t># Run the event loop</w:t>
      </w:r>
    </w:p>
    <w:p w14:paraId="57B45B3D" w14:textId="31919CB6" w:rsidR="002645CC" w:rsidRPr="00FC5517" w:rsidRDefault="00457101" w:rsidP="00457101">
      <w:pPr>
        <w:rPr>
          <w:rFonts w:ascii="Consolas" w:hAnsi="Consolas"/>
        </w:rPr>
      </w:pPr>
      <w:r w:rsidRPr="00FC5517">
        <w:rPr>
          <w:rFonts w:ascii="Consolas" w:hAnsi="Consolas"/>
        </w:rPr>
        <w:t>window.mainloop()</w:t>
      </w:r>
    </w:p>
    <w:p w14:paraId="3A35C703" w14:textId="3C209036" w:rsidR="00457101" w:rsidRDefault="00457101" w:rsidP="00457101"/>
    <w:p w14:paraId="4E26DE28" w14:textId="4E133089" w:rsidR="00457101" w:rsidRDefault="00457101" w:rsidP="00457101">
      <w:r w:rsidRPr="00457101">
        <w:t>.mainloop() takes care of a lot for you, but there’s something missing from the above code. How does Tkinter know when to use handle_keypress()? Tkinter widgets have a method called .bind() for just this purpose.</w:t>
      </w:r>
    </w:p>
    <w:p w14:paraId="7A063EB2" w14:textId="77777777" w:rsidR="00457101" w:rsidRDefault="00457101" w:rsidP="00FC5517">
      <w:pPr>
        <w:pStyle w:val="Heading2"/>
      </w:pPr>
      <w:r>
        <w:t>Using .bind()</w:t>
      </w:r>
    </w:p>
    <w:p w14:paraId="6FDAB83F" w14:textId="0AA3AB30" w:rsidR="00457101" w:rsidRDefault="00457101" w:rsidP="00457101">
      <w:r>
        <w:t>To call an event handler whenever an event occurs on a widget, use .bind(). The event handler is said to be bound to the event because it’s called every time the event occurs. You’ll continue with the keypress example from the previous section and use .bind() to bind handle_keypress() to the keypress event:</w:t>
      </w:r>
    </w:p>
    <w:p w14:paraId="43EB191E" w14:textId="2D2F7515" w:rsidR="00457101" w:rsidRDefault="00457101" w:rsidP="00457101"/>
    <w:p w14:paraId="02D71F55" w14:textId="77777777" w:rsidR="00457101" w:rsidRPr="00FC5517" w:rsidRDefault="00457101" w:rsidP="00457101">
      <w:pPr>
        <w:rPr>
          <w:rFonts w:ascii="Consolas" w:hAnsi="Consolas"/>
        </w:rPr>
      </w:pPr>
      <w:r w:rsidRPr="00FC5517">
        <w:rPr>
          <w:rFonts w:ascii="Consolas" w:hAnsi="Consolas"/>
        </w:rPr>
        <w:t>import tkinter as tk</w:t>
      </w:r>
    </w:p>
    <w:p w14:paraId="11D9A8DE" w14:textId="77777777" w:rsidR="00457101" w:rsidRPr="00FC5517" w:rsidRDefault="00457101" w:rsidP="00457101">
      <w:pPr>
        <w:rPr>
          <w:rFonts w:ascii="Consolas" w:hAnsi="Consolas"/>
        </w:rPr>
      </w:pPr>
    </w:p>
    <w:p w14:paraId="66300DD6" w14:textId="77777777" w:rsidR="00457101" w:rsidRPr="00FC5517" w:rsidRDefault="00457101" w:rsidP="00457101">
      <w:pPr>
        <w:rPr>
          <w:rFonts w:ascii="Consolas" w:hAnsi="Consolas"/>
        </w:rPr>
      </w:pPr>
      <w:r w:rsidRPr="00FC5517">
        <w:rPr>
          <w:rFonts w:ascii="Consolas" w:hAnsi="Consolas"/>
        </w:rPr>
        <w:t>window = tk.Tk()</w:t>
      </w:r>
    </w:p>
    <w:p w14:paraId="5C8FBCA2" w14:textId="77777777" w:rsidR="00457101" w:rsidRPr="00FC5517" w:rsidRDefault="00457101" w:rsidP="00457101">
      <w:pPr>
        <w:rPr>
          <w:rFonts w:ascii="Consolas" w:hAnsi="Consolas"/>
        </w:rPr>
      </w:pPr>
    </w:p>
    <w:p w14:paraId="1144704A" w14:textId="77777777" w:rsidR="00457101" w:rsidRPr="00FC5517" w:rsidRDefault="00457101" w:rsidP="00457101">
      <w:pPr>
        <w:rPr>
          <w:rFonts w:ascii="Consolas" w:hAnsi="Consolas"/>
        </w:rPr>
      </w:pPr>
      <w:r w:rsidRPr="00FC5517">
        <w:rPr>
          <w:rFonts w:ascii="Consolas" w:hAnsi="Consolas"/>
        </w:rPr>
        <w:t>def handle_keypress(event):</w:t>
      </w:r>
    </w:p>
    <w:p w14:paraId="09948DC5" w14:textId="77777777" w:rsidR="00457101" w:rsidRPr="00FC5517" w:rsidRDefault="00457101" w:rsidP="00457101">
      <w:pPr>
        <w:rPr>
          <w:rFonts w:ascii="Consolas" w:hAnsi="Consolas"/>
        </w:rPr>
      </w:pPr>
      <w:r w:rsidRPr="00FC5517">
        <w:rPr>
          <w:rFonts w:ascii="Consolas" w:hAnsi="Consolas"/>
        </w:rPr>
        <w:t xml:space="preserve">    """Print the character associated to the key pressed"""</w:t>
      </w:r>
    </w:p>
    <w:p w14:paraId="230F6B9A" w14:textId="77777777" w:rsidR="00457101" w:rsidRPr="00FC5517" w:rsidRDefault="00457101" w:rsidP="00457101">
      <w:pPr>
        <w:rPr>
          <w:rFonts w:ascii="Consolas" w:hAnsi="Consolas"/>
        </w:rPr>
      </w:pPr>
      <w:r w:rsidRPr="00FC5517">
        <w:rPr>
          <w:rFonts w:ascii="Consolas" w:hAnsi="Consolas"/>
        </w:rPr>
        <w:t xml:space="preserve">    print(event.char)</w:t>
      </w:r>
    </w:p>
    <w:p w14:paraId="219FACCB" w14:textId="77777777" w:rsidR="00457101" w:rsidRPr="00FC5517" w:rsidRDefault="00457101" w:rsidP="00457101">
      <w:pPr>
        <w:rPr>
          <w:rFonts w:ascii="Consolas" w:hAnsi="Consolas"/>
        </w:rPr>
      </w:pPr>
    </w:p>
    <w:p w14:paraId="05B4A3EB" w14:textId="77777777" w:rsidR="00457101" w:rsidRPr="00FC5517" w:rsidRDefault="00457101" w:rsidP="00457101">
      <w:pPr>
        <w:rPr>
          <w:rFonts w:ascii="Consolas" w:hAnsi="Consolas"/>
        </w:rPr>
      </w:pPr>
      <w:r w:rsidRPr="00FC5517">
        <w:rPr>
          <w:rFonts w:ascii="Consolas" w:hAnsi="Consolas"/>
        </w:rPr>
        <w:t># Bind keypress event to handle_keypress()</w:t>
      </w:r>
    </w:p>
    <w:p w14:paraId="7E011C60" w14:textId="77777777" w:rsidR="00457101" w:rsidRPr="00FC5517" w:rsidRDefault="00457101" w:rsidP="00457101">
      <w:pPr>
        <w:rPr>
          <w:rFonts w:ascii="Consolas" w:hAnsi="Consolas"/>
        </w:rPr>
      </w:pPr>
      <w:r w:rsidRPr="00FC5517">
        <w:rPr>
          <w:rFonts w:ascii="Consolas" w:hAnsi="Consolas"/>
        </w:rPr>
        <w:t>window.bind("&lt;Key&gt;", handle_keypress)</w:t>
      </w:r>
    </w:p>
    <w:p w14:paraId="0BAA7CF3" w14:textId="77777777" w:rsidR="00457101" w:rsidRPr="00FC5517" w:rsidRDefault="00457101" w:rsidP="00457101">
      <w:pPr>
        <w:rPr>
          <w:rFonts w:ascii="Consolas" w:hAnsi="Consolas"/>
        </w:rPr>
      </w:pPr>
    </w:p>
    <w:p w14:paraId="10AB70A9" w14:textId="4FBF6DE8" w:rsidR="00457101" w:rsidRPr="00FC5517" w:rsidRDefault="00457101" w:rsidP="00457101">
      <w:pPr>
        <w:rPr>
          <w:rFonts w:ascii="Consolas" w:hAnsi="Consolas"/>
        </w:rPr>
      </w:pPr>
      <w:r w:rsidRPr="00FC5517">
        <w:rPr>
          <w:rFonts w:ascii="Consolas" w:hAnsi="Consolas"/>
        </w:rPr>
        <w:t>window.mainloop()</w:t>
      </w:r>
    </w:p>
    <w:p w14:paraId="7DE83FCF" w14:textId="51E4E2EE" w:rsidR="00457101" w:rsidRDefault="00457101" w:rsidP="00457101"/>
    <w:p w14:paraId="54E2B2AE" w14:textId="62A4E36B" w:rsidR="00457101" w:rsidRDefault="00457101" w:rsidP="00457101">
      <w:r w:rsidRPr="00457101">
        <w:t>Here, the handle_keypress() event handler is bound to a "&lt;Key&gt;" event using window.bind(). Whenever a key is pressed while the application is running, your program will print the character of the key pressed.</w:t>
      </w:r>
    </w:p>
    <w:p w14:paraId="6AB57B0D" w14:textId="4F3E933D" w:rsidR="00457101" w:rsidRDefault="00457101" w:rsidP="00457101"/>
    <w:p w14:paraId="1A9A7F2A" w14:textId="77777777" w:rsidR="00457101" w:rsidRDefault="00457101" w:rsidP="00457101">
      <w:r>
        <w:t>Note: The output of the above program is not printed in the Tkinter application window. It is printed to stdout.</w:t>
      </w:r>
    </w:p>
    <w:p w14:paraId="340D2D46" w14:textId="77777777" w:rsidR="00457101" w:rsidRDefault="00457101" w:rsidP="00457101"/>
    <w:p w14:paraId="2EA36C1E" w14:textId="13AB88A6" w:rsidR="00457101" w:rsidRDefault="00457101" w:rsidP="00457101">
      <w:r>
        <w:t>If you run the program in IDLE, you’ll see the output in the interactive window. If you run the program from a terminal, you should see the output in your terminal.</w:t>
      </w:r>
    </w:p>
    <w:p w14:paraId="36A60393" w14:textId="19E3EBE1" w:rsidR="00457101" w:rsidRDefault="00457101" w:rsidP="00457101"/>
    <w:p w14:paraId="06CE0F9E" w14:textId="77777777" w:rsidR="00457101" w:rsidRDefault="00457101" w:rsidP="00457101">
      <w:r>
        <w:t>.bind() always takes at least two arguments:</w:t>
      </w:r>
    </w:p>
    <w:p w14:paraId="2A39DDB1" w14:textId="77777777" w:rsidR="00457101" w:rsidRDefault="00457101" w:rsidP="00457101"/>
    <w:p w14:paraId="08FA991C" w14:textId="77777777" w:rsidR="00457101" w:rsidRDefault="00457101" w:rsidP="00457101">
      <w:pPr>
        <w:pStyle w:val="ListParagraph"/>
        <w:numPr>
          <w:ilvl w:val="0"/>
          <w:numId w:val="19"/>
        </w:numPr>
      </w:pPr>
      <w:r>
        <w:t>An event that’s represented by a string of the form "&lt;event_name&gt;", where event_name can be any of Tkinter’s events</w:t>
      </w:r>
    </w:p>
    <w:p w14:paraId="57DCE988" w14:textId="10D0776E" w:rsidR="00457101" w:rsidRDefault="00457101" w:rsidP="00457101">
      <w:pPr>
        <w:pStyle w:val="ListParagraph"/>
        <w:numPr>
          <w:ilvl w:val="0"/>
          <w:numId w:val="19"/>
        </w:numPr>
      </w:pPr>
      <w:r>
        <w:t>An event handler that’s the name of the function to be called whenever the event occurs</w:t>
      </w:r>
    </w:p>
    <w:p w14:paraId="547BD35B" w14:textId="011B3E10" w:rsidR="00457101" w:rsidRDefault="00457101" w:rsidP="00457101"/>
    <w:p w14:paraId="025A4FF0" w14:textId="77777777" w:rsidR="00457101" w:rsidRDefault="00457101" w:rsidP="00457101">
      <w:r>
        <w:t>The event handler is bound to the widget on which .bind() is called. When the event handler is called, the event object is passed to the event handler function.</w:t>
      </w:r>
    </w:p>
    <w:p w14:paraId="5DB956FE" w14:textId="77777777" w:rsidR="00457101" w:rsidRDefault="00457101" w:rsidP="00457101"/>
    <w:p w14:paraId="0D28A9C8" w14:textId="23E0E016" w:rsidR="00457101" w:rsidRDefault="00457101" w:rsidP="00457101">
      <w:r>
        <w:t>In the example above, the event handler is bound to the window itself, but you can bind an event handler to any widget in your application. For example, you can bind an event handler to a Button widget that will perform some action whenever the button is pressed:</w:t>
      </w:r>
    </w:p>
    <w:p w14:paraId="0501762D" w14:textId="241F4915" w:rsidR="00457101" w:rsidRDefault="00457101" w:rsidP="00457101"/>
    <w:p w14:paraId="09B71FA4" w14:textId="77777777" w:rsidR="00457101" w:rsidRPr="00410A18" w:rsidRDefault="00457101" w:rsidP="00457101">
      <w:pPr>
        <w:rPr>
          <w:rFonts w:ascii="Consolas" w:hAnsi="Consolas"/>
        </w:rPr>
      </w:pPr>
      <w:r w:rsidRPr="00410A18">
        <w:rPr>
          <w:rFonts w:ascii="Consolas" w:hAnsi="Consolas"/>
        </w:rPr>
        <w:t>def handle_click(event):</w:t>
      </w:r>
    </w:p>
    <w:p w14:paraId="51457E4A" w14:textId="77777777" w:rsidR="00457101" w:rsidRPr="00410A18" w:rsidRDefault="00457101" w:rsidP="00457101">
      <w:pPr>
        <w:rPr>
          <w:rFonts w:ascii="Consolas" w:hAnsi="Consolas"/>
        </w:rPr>
      </w:pPr>
      <w:r w:rsidRPr="00410A18">
        <w:rPr>
          <w:rFonts w:ascii="Consolas" w:hAnsi="Consolas"/>
        </w:rPr>
        <w:t xml:space="preserve">    print("The button was clicked!")</w:t>
      </w:r>
    </w:p>
    <w:p w14:paraId="720AC10F" w14:textId="77777777" w:rsidR="00457101" w:rsidRPr="00410A18" w:rsidRDefault="00457101" w:rsidP="00457101">
      <w:pPr>
        <w:rPr>
          <w:rFonts w:ascii="Consolas" w:hAnsi="Consolas"/>
        </w:rPr>
      </w:pPr>
    </w:p>
    <w:p w14:paraId="219D5709" w14:textId="77777777" w:rsidR="00457101" w:rsidRPr="00410A18" w:rsidRDefault="00457101" w:rsidP="00457101">
      <w:pPr>
        <w:rPr>
          <w:rFonts w:ascii="Consolas" w:hAnsi="Consolas"/>
        </w:rPr>
      </w:pPr>
      <w:r w:rsidRPr="00410A18">
        <w:rPr>
          <w:rFonts w:ascii="Consolas" w:hAnsi="Consolas"/>
        </w:rPr>
        <w:t>button = tk.Button(text="Click me!")</w:t>
      </w:r>
    </w:p>
    <w:p w14:paraId="2C20AE0A" w14:textId="77777777" w:rsidR="00457101" w:rsidRPr="00410A18" w:rsidRDefault="00457101" w:rsidP="00457101">
      <w:pPr>
        <w:rPr>
          <w:rFonts w:ascii="Consolas" w:hAnsi="Consolas"/>
        </w:rPr>
      </w:pPr>
    </w:p>
    <w:p w14:paraId="5F436EF6" w14:textId="28EC03A8" w:rsidR="00457101" w:rsidRPr="00410A18" w:rsidRDefault="00457101" w:rsidP="00457101">
      <w:pPr>
        <w:rPr>
          <w:rFonts w:ascii="Consolas" w:hAnsi="Consolas"/>
        </w:rPr>
      </w:pPr>
      <w:r w:rsidRPr="00410A18">
        <w:rPr>
          <w:rFonts w:ascii="Consolas" w:hAnsi="Consolas"/>
        </w:rPr>
        <w:t>button.bind("&lt;Button-1&gt;", handle_click)</w:t>
      </w:r>
    </w:p>
    <w:p w14:paraId="01550B71" w14:textId="36A4A580" w:rsidR="00457101" w:rsidRDefault="00457101" w:rsidP="00457101"/>
    <w:p w14:paraId="656DE2DC" w14:textId="15450B6B" w:rsidR="00457101" w:rsidRDefault="00457101" w:rsidP="00457101">
      <w:r w:rsidRPr="00457101">
        <w:t>In this example, the "&lt;Button-1&gt;" event on the button widget is bound to the handle_click event handler. The "&lt;Button-1&gt;" event occurs whenever the left mouse button is pressed while the mouse is over the widget. There are other events for mouse button clicks, including "&lt;Button-2&gt;" for the middle mouse button and "&lt;Button-3&gt;" for the right mouse button.</w:t>
      </w:r>
    </w:p>
    <w:p w14:paraId="14D3C8B0" w14:textId="1BC6BFFD" w:rsidR="00457101" w:rsidRDefault="00457101" w:rsidP="00457101"/>
    <w:p w14:paraId="32BFFB4B" w14:textId="2335BE6D" w:rsidR="00457101" w:rsidRDefault="00457101" w:rsidP="00457101">
      <w:r w:rsidRPr="00457101">
        <w:t>Note: For a list of commonly used events, see the Event types section of the Tkinter 8.5 reference.</w:t>
      </w:r>
    </w:p>
    <w:p w14:paraId="5FD70E79" w14:textId="58531E9C" w:rsidR="00410A18" w:rsidRDefault="00410A18" w:rsidP="00457101"/>
    <w:p w14:paraId="07CA1AAC" w14:textId="124821BE" w:rsidR="00410A18" w:rsidRDefault="00410A18" w:rsidP="00457101">
      <w:pPr>
        <w:rPr>
          <w:spacing w:val="-10"/>
        </w:rPr>
      </w:pPr>
      <w:hyperlink r:id="rId48" w:history="1">
        <w:r w:rsidRPr="00D40CEB">
          <w:rPr>
            <w:rStyle w:val="Hyperlink"/>
            <w:spacing w:val="-10"/>
          </w:rPr>
          <w:t>https://web.archive.org/web/20190512164300/http://infohost.nmt.edu/tcc/help/pubs/tkinter/web/event-types.html</w:t>
        </w:r>
      </w:hyperlink>
    </w:p>
    <w:p w14:paraId="03E5C82E" w14:textId="213D30D4" w:rsidR="00457101" w:rsidRDefault="00457101" w:rsidP="00457101"/>
    <w:p w14:paraId="69084C3F" w14:textId="5F5CE1BD" w:rsidR="00457101" w:rsidRDefault="00457101" w:rsidP="00457101">
      <w:r w:rsidRPr="00457101">
        <w:t>You can bind any event handler to any kind of widget with .bind(), but there’s an easier way to bind event handlers to button clicks using the Button widget’s command attribute.</w:t>
      </w:r>
    </w:p>
    <w:p w14:paraId="7671DBF5" w14:textId="77777777" w:rsidR="00457101" w:rsidRDefault="00457101" w:rsidP="00BD068B">
      <w:pPr>
        <w:pStyle w:val="Heading2"/>
      </w:pPr>
      <w:r>
        <w:t>Using command</w:t>
      </w:r>
    </w:p>
    <w:p w14:paraId="091040E4" w14:textId="77777777" w:rsidR="00457101" w:rsidRDefault="00457101" w:rsidP="00457101">
      <w:r>
        <w:lastRenderedPageBreak/>
        <w:t>Every Button widget has a command attribute that you can assign to a function. Whenever the button is pressed, the function is executed.</w:t>
      </w:r>
    </w:p>
    <w:p w14:paraId="4F961A1B" w14:textId="77777777" w:rsidR="00457101" w:rsidRDefault="00457101" w:rsidP="00457101"/>
    <w:p w14:paraId="0FE83C33" w14:textId="29DCC43E" w:rsidR="00457101" w:rsidRDefault="00457101" w:rsidP="00457101">
      <w:r>
        <w:t>Take a look at an example. First, you’ll create a window with a Label widget that holds a numerical value. You’ll put buttons on the left and right side of the label. The left button will be used to decrease the value in the Label, and the right one will increase the value. Here’s the code for the window:</w:t>
      </w:r>
    </w:p>
    <w:p w14:paraId="156137C6" w14:textId="4DA551B7" w:rsidR="00457101" w:rsidRDefault="00457101" w:rsidP="00457101"/>
    <w:p w14:paraId="1FF204CD" w14:textId="77777777" w:rsidR="00457101" w:rsidRPr="00BD068B" w:rsidRDefault="00457101" w:rsidP="00457101">
      <w:pPr>
        <w:rPr>
          <w:rFonts w:ascii="Consolas" w:hAnsi="Consolas"/>
        </w:rPr>
      </w:pPr>
      <w:r w:rsidRPr="00BD068B">
        <w:rPr>
          <w:rFonts w:ascii="Consolas" w:hAnsi="Consolas"/>
        </w:rPr>
        <w:t>import tkinter as tk</w:t>
      </w:r>
    </w:p>
    <w:p w14:paraId="22AEFC6C" w14:textId="77777777" w:rsidR="00457101" w:rsidRPr="00BD068B" w:rsidRDefault="00457101" w:rsidP="00457101">
      <w:pPr>
        <w:rPr>
          <w:rFonts w:ascii="Consolas" w:hAnsi="Consolas"/>
        </w:rPr>
      </w:pPr>
    </w:p>
    <w:p w14:paraId="2E168DCF" w14:textId="77777777" w:rsidR="00457101" w:rsidRPr="00BD068B" w:rsidRDefault="00457101" w:rsidP="00457101">
      <w:pPr>
        <w:rPr>
          <w:rFonts w:ascii="Consolas" w:hAnsi="Consolas"/>
        </w:rPr>
      </w:pPr>
      <w:r w:rsidRPr="00BD068B">
        <w:rPr>
          <w:rFonts w:ascii="Consolas" w:hAnsi="Consolas"/>
        </w:rPr>
        <w:t>window = tk.Tk()</w:t>
      </w:r>
    </w:p>
    <w:p w14:paraId="324AF81F" w14:textId="77777777" w:rsidR="00457101" w:rsidRPr="00BD068B" w:rsidRDefault="00457101" w:rsidP="00457101">
      <w:pPr>
        <w:rPr>
          <w:rFonts w:ascii="Consolas" w:hAnsi="Consolas"/>
        </w:rPr>
      </w:pPr>
    </w:p>
    <w:p w14:paraId="011D8067" w14:textId="77777777" w:rsidR="00457101" w:rsidRPr="00BD068B" w:rsidRDefault="00457101" w:rsidP="00457101">
      <w:pPr>
        <w:rPr>
          <w:rFonts w:ascii="Consolas" w:hAnsi="Consolas"/>
        </w:rPr>
      </w:pPr>
      <w:r w:rsidRPr="00BD068B">
        <w:rPr>
          <w:rFonts w:ascii="Consolas" w:hAnsi="Consolas"/>
        </w:rPr>
        <w:t>window.rowconfigure(0, minsize=50, weight=1)</w:t>
      </w:r>
    </w:p>
    <w:p w14:paraId="63D3994D" w14:textId="77777777" w:rsidR="00457101" w:rsidRPr="00BD068B" w:rsidRDefault="00457101" w:rsidP="00457101">
      <w:pPr>
        <w:rPr>
          <w:rFonts w:ascii="Consolas" w:hAnsi="Consolas"/>
        </w:rPr>
      </w:pPr>
      <w:r w:rsidRPr="00BD068B">
        <w:rPr>
          <w:rFonts w:ascii="Consolas" w:hAnsi="Consolas"/>
        </w:rPr>
        <w:t>window.columnconfigure([0, 1, 2], minsize=50, weight=1)</w:t>
      </w:r>
    </w:p>
    <w:p w14:paraId="47AD0D6B" w14:textId="77777777" w:rsidR="00457101" w:rsidRPr="00BD068B" w:rsidRDefault="00457101" w:rsidP="00457101">
      <w:pPr>
        <w:rPr>
          <w:rFonts w:ascii="Consolas" w:hAnsi="Consolas"/>
        </w:rPr>
      </w:pPr>
    </w:p>
    <w:p w14:paraId="54E89D22" w14:textId="77777777" w:rsidR="00457101" w:rsidRPr="00BD068B" w:rsidRDefault="00457101" w:rsidP="00457101">
      <w:pPr>
        <w:rPr>
          <w:rFonts w:ascii="Consolas" w:hAnsi="Consolas"/>
        </w:rPr>
      </w:pPr>
      <w:r w:rsidRPr="00BD068B">
        <w:rPr>
          <w:rFonts w:ascii="Consolas" w:hAnsi="Consolas"/>
        </w:rPr>
        <w:t>btn_decrease = tk.Button(master=window, text="-")</w:t>
      </w:r>
    </w:p>
    <w:p w14:paraId="7AE10454" w14:textId="77777777" w:rsidR="00457101" w:rsidRPr="00BD068B" w:rsidRDefault="00457101" w:rsidP="00457101">
      <w:pPr>
        <w:rPr>
          <w:rFonts w:ascii="Consolas" w:hAnsi="Consolas"/>
        </w:rPr>
      </w:pPr>
      <w:r w:rsidRPr="00BD068B">
        <w:rPr>
          <w:rFonts w:ascii="Consolas" w:hAnsi="Consolas"/>
        </w:rPr>
        <w:t>btn_decrease.grid(row=0, column=0, sticky="nsew")</w:t>
      </w:r>
    </w:p>
    <w:p w14:paraId="257008B2" w14:textId="77777777" w:rsidR="00457101" w:rsidRPr="00BD068B" w:rsidRDefault="00457101" w:rsidP="00457101">
      <w:pPr>
        <w:rPr>
          <w:rFonts w:ascii="Consolas" w:hAnsi="Consolas"/>
        </w:rPr>
      </w:pPr>
    </w:p>
    <w:p w14:paraId="560A6A02" w14:textId="77777777" w:rsidR="00457101" w:rsidRPr="00BD068B" w:rsidRDefault="00457101" w:rsidP="00457101">
      <w:pPr>
        <w:rPr>
          <w:rFonts w:ascii="Consolas" w:hAnsi="Consolas"/>
        </w:rPr>
      </w:pPr>
      <w:r w:rsidRPr="00BD068B">
        <w:rPr>
          <w:rFonts w:ascii="Consolas" w:hAnsi="Consolas"/>
        </w:rPr>
        <w:t>lbl_value = tk.Label(master=window, text="0")</w:t>
      </w:r>
    </w:p>
    <w:p w14:paraId="6891A44B" w14:textId="77777777" w:rsidR="00457101" w:rsidRPr="00BD068B" w:rsidRDefault="00457101" w:rsidP="00457101">
      <w:pPr>
        <w:rPr>
          <w:rFonts w:ascii="Consolas" w:hAnsi="Consolas"/>
        </w:rPr>
      </w:pPr>
      <w:r w:rsidRPr="00BD068B">
        <w:rPr>
          <w:rFonts w:ascii="Consolas" w:hAnsi="Consolas"/>
        </w:rPr>
        <w:t>lbl_value.grid(row=0, column=1)</w:t>
      </w:r>
    </w:p>
    <w:p w14:paraId="3658BBB8" w14:textId="77777777" w:rsidR="00457101" w:rsidRPr="00BD068B" w:rsidRDefault="00457101" w:rsidP="00457101">
      <w:pPr>
        <w:rPr>
          <w:rFonts w:ascii="Consolas" w:hAnsi="Consolas"/>
        </w:rPr>
      </w:pPr>
    </w:p>
    <w:p w14:paraId="05265FF5" w14:textId="77777777" w:rsidR="00457101" w:rsidRPr="00BD068B" w:rsidRDefault="00457101" w:rsidP="00457101">
      <w:pPr>
        <w:rPr>
          <w:rFonts w:ascii="Consolas" w:hAnsi="Consolas"/>
        </w:rPr>
      </w:pPr>
      <w:r w:rsidRPr="00BD068B">
        <w:rPr>
          <w:rFonts w:ascii="Consolas" w:hAnsi="Consolas"/>
        </w:rPr>
        <w:t>btn_increase = tk.Button(master=window, text="+")</w:t>
      </w:r>
    </w:p>
    <w:p w14:paraId="2C3BF2E0" w14:textId="77777777" w:rsidR="00457101" w:rsidRPr="00BD068B" w:rsidRDefault="00457101" w:rsidP="00457101">
      <w:pPr>
        <w:rPr>
          <w:rFonts w:ascii="Consolas" w:hAnsi="Consolas"/>
        </w:rPr>
      </w:pPr>
      <w:r w:rsidRPr="00BD068B">
        <w:rPr>
          <w:rFonts w:ascii="Consolas" w:hAnsi="Consolas"/>
        </w:rPr>
        <w:t>btn_increase.grid(row=0, column=2, sticky="nsew")</w:t>
      </w:r>
    </w:p>
    <w:p w14:paraId="12E1500C" w14:textId="77777777" w:rsidR="00457101" w:rsidRPr="00BD068B" w:rsidRDefault="00457101" w:rsidP="00457101">
      <w:pPr>
        <w:rPr>
          <w:rFonts w:ascii="Consolas" w:hAnsi="Consolas"/>
        </w:rPr>
      </w:pPr>
    </w:p>
    <w:p w14:paraId="5A3CA874" w14:textId="72B88599" w:rsidR="00457101" w:rsidRPr="00BD068B" w:rsidRDefault="00457101" w:rsidP="00457101">
      <w:pPr>
        <w:rPr>
          <w:rFonts w:ascii="Consolas" w:hAnsi="Consolas"/>
        </w:rPr>
      </w:pPr>
      <w:r w:rsidRPr="00BD068B">
        <w:rPr>
          <w:rFonts w:ascii="Consolas" w:hAnsi="Consolas"/>
        </w:rPr>
        <w:t>window.mainloop()</w:t>
      </w:r>
    </w:p>
    <w:p w14:paraId="2BEA3FAF" w14:textId="5499F537" w:rsidR="00457101" w:rsidRDefault="00457101" w:rsidP="00457101"/>
    <w:p w14:paraId="31611440" w14:textId="566A6A37" w:rsidR="00457101" w:rsidRDefault="00457101" w:rsidP="00457101">
      <w:r w:rsidRPr="00457101">
        <w:t>The window looks like this:</w:t>
      </w:r>
    </w:p>
    <w:p w14:paraId="4B799998" w14:textId="13063F5A" w:rsidR="00457101" w:rsidRDefault="00457101" w:rsidP="00457101"/>
    <w:p w14:paraId="71B91F15" w14:textId="0E7B8E6D" w:rsidR="00457101" w:rsidRDefault="00457101" w:rsidP="00457101">
      <w:r>
        <w:rPr>
          <w:noProof/>
        </w:rPr>
        <w:drawing>
          <wp:inline distT="0" distB="0" distL="0" distR="0" wp14:anchorId="48852AA2" wp14:editId="37C15235">
            <wp:extent cx="2162175" cy="1057275"/>
            <wp:effectExtent l="0" t="0" r="9525"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162175" cy="1057275"/>
                    </a:xfrm>
                    <a:prstGeom prst="rect">
                      <a:avLst/>
                    </a:prstGeom>
                  </pic:spPr>
                </pic:pic>
              </a:graphicData>
            </a:graphic>
          </wp:inline>
        </w:drawing>
      </w:r>
    </w:p>
    <w:p w14:paraId="3513B6E7" w14:textId="4A05598D" w:rsidR="00457101" w:rsidRDefault="00457101" w:rsidP="00457101"/>
    <w:p w14:paraId="0BCA493B" w14:textId="77777777" w:rsidR="00457101" w:rsidRDefault="00457101" w:rsidP="00457101">
      <w:r>
        <w:t>With the app layout defined, you can bring it to life by giving the buttons some commands. Start with the left button. When this button is pressed, it should decrease the value in the label by 1. There are two things you need to know how to do in order to do this:</w:t>
      </w:r>
    </w:p>
    <w:p w14:paraId="6A6813CE" w14:textId="77777777" w:rsidR="00457101" w:rsidRDefault="00457101" w:rsidP="00457101"/>
    <w:p w14:paraId="35CCA898" w14:textId="77777777" w:rsidR="00457101" w:rsidRDefault="00457101" w:rsidP="00457101">
      <w:pPr>
        <w:pStyle w:val="ListParagraph"/>
        <w:numPr>
          <w:ilvl w:val="0"/>
          <w:numId w:val="20"/>
        </w:numPr>
      </w:pPr>
      <w:r>
        <w:t>How do you get the text in a Label?</w:t>
      </w:r>
    </w:p>
    <w:p w14:paraId="076C9222" w14:textId="7FFBCA1B" w:rsidR="00457101" w:rsidRDefault="00457101" w:rsidP="00457101">
      <w:pPr>
        <w:pStyle w:val="ListParagraph"/>
        <w:numPr>
          <w:ilvl w:val="0"/>
          <w:numId w:val="20"/>
        </w:numPr>
      </w:pPr>
      <w:r>
        <w:t>How do you update the text in a Label?</w:t>
      </w:r>
    </w:p>
    <w:p w14:paraId="798562EB" w14:textId="77777777" w:rsidR="00457101" w:rsidRDefault="00457101" w:rsidP="00457101"/>
    <w:p w14:paraId="4A4949D8" w14:textId="665AD92A" w:rsidR="00457101" w:rsidRDefault="00457101" w:rsidP="00457101">
      <w:r>
        <w:t>Label widgets don’t have .get() like Entry and Text widgets do. However, you can retrieve the text from the label by accessing the text attribute with a dictionary-style subscript notation:</w:t>
      </w:r>
    </w:p>
    <w:p w14:paraId="4649FD65" w14:textId="1F8ADD11" w:rsidR="00457101" w:rsidRDefault="00457101" w:rsidP="00457101"/>
    <w:p w14:paraId="0FAC9C05" w14:textId="77777777" w:rsidR="00457101" w:rsidRPr="00BD068B" w:rsidRDefault="00457101" w:rsidP="00457101">
      <w:pPr>
        <w:rPr>
          <w:rFonts w:ascii="Consolas" w:hAnsi="Consolas"/>
        </w:rPr>
      </w:pPr>
      <w:r w:rsidRPr="00BD068B">
        <w:rPr>
          <w:rFonts w:ascii="Consolas" w:hAnsi="Consolas"/>
        </w:rPr>
        <w:t>label = Tk.Label(text="Hello")</w:t>
      </w:r>
    </w:p>
    <w:p w14:paraId="6BEA323F" w14:textId="77777777" w:rsidR="00457101" w:rsidRPr="00BD068B" w:rsidRDefault="00457101" w:rsidP="00457101">
      <w:pPr>
        <w:rPr>
          <w:rFonts w:ascii="Consolas" w:hAnsi="Consolas"/>
        </w:rPr>
      </w:pPr>
    </w:p>
    <w:p w14:paraId="12969CB4" w14:textId="77777777" w:rsidR="00457101" w:rsidRPr="00BD068B" w:rsidRDefault="00457101" w:rsidP="00457101">
      <w:pPr>
        <w:rPr>
          <w:rFonts w:ascii="Consolas" w:hAnsi="Consolas"/>
        </w:rPr>
      </w:pPr>
      <w:r w:rsidRPr="00BD068B">
        <w:rPr>
          <w:rFonts w:ascii="Consolas" w:hAnsi="Consolas"/>
        </w:rPr>
        <w:t># Retrieve a Label's text</w:t>
      </w:r>
    </w:p>
    <w:p w14:paraId="3706605C" w14:textId="77777777" w:rsidR="00457101" w:rsidRPr="00BD068B" w:rsidRDefault="00457101" w:rsidP="00457101">
      <w:pPr>
        <w:rPr>
          <w:rFonts w:ascii="Consolas" w:hAnsi="Consolas"/>
        </w:rPr>
      </w:pPr>
      <w:r w:rsidRPr="00BD068B">
        <w:rPr>
          <w:rFonts w:ascii="Consolas" w:hAnsi="Consolas"/>
        </w:rPr>
        <w:t>text = label["text"]</w:t>
      </w:r>
    </w:p>
    <w:p w14:paraId="0AAB8164" w14:textId="77777777" w:rsidR="00457101" w:rsidRPr="00BD068B" w:rsidRDefault="00457101" w:rsidP="00457101">
      <w:pPr>
        <w:rPr>
          <w:rFonts w:ascii="Consolas" w:hAnsi="Consolas"/>
        </w:rPr>
      </w:pPr>
    </w:p>
    <w:p w14:paraId="708F963E" w14:textId="77777777" w:rsidR="00457101" w:rsidRPr="00BD068B" w:rsidRDefault="00457101" w:rsidP="00457101">
      <w:pPr>
        <w:rPr>
          <w:rFonts w:ascii="Consolas" w:hAnsi="Consolas"/>
        </w:rPr>
      </w:pPr>
      <w:r w:rsidRPr="00BD068B">
        <w:rPr>
          <w:rFonts w:ascii="Consolas" w:hAnsi="Consolas"/>
        </w:rPr>
        <w:t># Set new text for the label</w:t>
      </w:r>
    </w:p>
    <w:p w14:paraId="2D4F92B2" w14:textId="0BD84ED8" w:rsidR="00457101" w:rsidRDefault="00457101" w:rsidP="00457101">
      <w:r w:rsidRPr="00BD068B">
        <w:rPr>
          <w:rFonts w:ascii="Consolas" w:hAnsi="Consolas"/>
        </w:rPr>
        <w:t>label["text"] = "Good bye</w:t>
      </w:r>
      <w:r>
        <w:t>"</w:t>
      </w:r>
    </w:p>
    <w:p w14:paraId="0455652D" w14:textId="5B17255F" w:rsidR="00457101" w:rsidRDefault="00457101" w:rsidP="00457101"/>
    <w:p w14:paraId="220185EE" w14:textId="0FAD5712" w:rsidR="00457101" w:rsidRDefault="00457101" w:rsidP="00457101">
      <w:r w:rsidRPr="00457101">
        <w:t>Now that you know how to get and set a label’s text, write a function increase() that increases the value in the lbl_value by 1:</w:t>
      </w:r>
    </w:p>
    <w:p w14:paraId="07F2146D" w14:textId="655386A0" w:rsidR="00457101" w:rsidRDefault="00457101" w:rsidP="00457101"/>
    <w:p w14:paraId="541979D4" w14:textId="77777777" w:rsidR="00457101" w:rsidRPr="00BD068B" w:rsidRDefault="00457101" w:rsidP="00457101">
      <w:pPr>
        <w:rPr>
          <w:rFonts w:ascii="Consolas" w:hAnsi="Consolas"/>
        </w:rPr>
      </w:pPr>
      <w:r w:rsidRPr="00BD068B">
        <w:rPr>
          <w:rFonts w:ascii="Consolas" w:hAnsi="Consolas"/>
        </w:rPr>
        <w:t>def increase():</w:t>
      </w:r>
    </w:p>
    <w:p w14:paraId="70639354" w14:textId="77777777" w:rsidR="00457101" w:rsidRPr="00BD068B" w:rsidRDefault="00457101" w:rsidP="00457101">
      <w:pPr>
        <w:rPr>
          <w:rFonts w:ascii="Consolas" w:hAnsi="Consolas"/>
        </w:rPr>
      </w:pPr>
      <w:r w:rsidRPr="00BD068B">
        <w:rPr>
          <w:rFonts w:ascii="Consolas" w:hAnsi="Consolas"/>
        </w:rPr>
        <w:t xml:space="preserve">    value = int(lbl_value["text"])</w:t>
      </w:r>
    </w:p>
    <w:p w14:paraId="50608962" w14:textId="2BA46DAA" w:rsidR="00457101" w:rsidRPr="00BD068B" w:rsidRDefault="00457101" w:rsidP="00457101">
      <w:pPr>
        <w:rPr>
          <w:rFonts w:ascii="Consolas" w:hAnsi="Consolas"/>
        </w:rPr>
      </w:pPr>
      <w:r w:rsidRPr="00BD068B">
        <w:rPr>
          <w:rFonts w:ascii="Consolas" w:hAnsi="Consolas"/>
        </w:rPr>
        <w:t xml:space="preserve">    lbl_value["text"] = f"{value + 1}"</w:t>
      </w:r>
    </w:p>
    <w:p w14:paraId="5E0FE554" w14:textId="22DDA7CD" w:rsidR="00457101" w:rsidRDefault="00457101" w:rsidP="00457101"/>
    <w:p w14:paraId="33CE1CB6" w14:textId="77777777" w:rsidR="00457101" w:rsidRDefault="00457101" w:rsidP="00457101">
      <w:r>
        <w:t>increase() gets the text from lbl_value and converts it to an integer with int(). Then, it increases this value by 1 and sets the label’s text attribute to this new value.</w:t>
      </w:r>
    </w:p>
    <w:p w14:paraId="05304810" w14:textId="77777777" w:rsidR="00457101" w:rsidRDefault="00457101" w:rsidP="00457101"/>
    <w:p w14:paraId="2C7B269C" w14:textId="1F518EED" w:rsidR="00457101" w:rsidRDefault="00457101" w:rsidP="00457101">
      <w:r>
        <w:t>You’ll also need decrease() to decrease the value in value_label by 1:</w:t>
      </w:r>
    </w:p>
    <w:p w14:paraId="16E4D4D8" w14:textId="63C62587" w:rsidR="00457101" w:rsidRDefault="00457101" w:rsidP="00457101"/>
    <w:p w14:paraId="5FA7E764" w14:textId="77777777" w:rsidR="00457101" w:rsidRPr="00BD068B" w:rsidRDefault="00457101" w:rsidP="00457101">
      <w:pPr>
        <w:rPr>
          <w:rFonts w:ascii="Consolas" w:hAnsi="Consolas"/>
        </w:rPr>
      </w:pPr>
      <w:r w:rsidRPr="00BD068B">
        <w:rPr>
          <w:rFonts w:ascii="Consolas" w:hAnsi="Consolas"/>
        </w:rPr>
        <w:t>def decrease():</w:t>
      </w:r>
    </w:p>
    <w:p w14:paraId="4764E236" w14:textId="77777777" w:rsidR="00457101" w:rsidRPr="00BD068B" w:rsidRDefault="00457101" w:rsidP="00457101">
      <w:pPr>
        <w:rPr>
          <w:rFonts w:ascii="Consolas" w:hAnsi="Consolas"/>
        </w:rPr>
      </w:pPr>
      <w:r w:rsidRPr="00BD068B">
        <w:rPr>
          <w:rFonts w:ascii="Consolas" w:hAnsi="Consolas"/>
        </w:rPr>
        <w:t xml:space="preserve">    value = int(lbl_value["text"])</w:t>
      </w:r>
    </w:p>
    <w:p w14:paraId="439A9BB0" w14:textId="33EE606B" w:rsidR="00457101" w:rsidRPr="00BD068B" w:rsidRDefault="00457101" w:rsidP="00457101">
      <w:pPr>
        <w:rPr>
          <w:rFonts w:ascii="Consolas" w:hAnsi="Consolas"/>
        </w:rPr>
      </w:pPr>
      <w:r w:rsidRPr="00BD068B">
        <w:rPr>
          <w:rFonts w:ascii="Consolas" w:hAnsi="Consolas"/>
        </w:rPr>
        <w:t xml:space="preserve">    lbl_value["text"] = f"{value - 1}"</w:t>
      </w:r>
    </w:p>
    <w:p w14:paraId="5AF5C2DC" w14:textId="21415188" w:rsidR="00457101" w:rsidRDefault="00457101" w:rsidP="00457101"/>
    <w:p w14:paraId="4B7EC865" w14:textId="77777777" w:rsidR="00457101" w:rsidRDefault="00457101" w:rsidP="00457101">
      <w:r>
        <w:t>Put increase() and decrease() in your code just after the import statement.</w:t>
      </w:r>
    </w:p>
    <w:p w14:paraId="59DAA2E1" w14:textId="77777777" w:rsidR="00457101" w:rsidRDefault="00457101" w:rsidP="00457101"/>
    <w:p w14:paraId="61E19F8D" w14:textId="3D630A10" w:rsidR="00457101" w:rsidRDefault="00457101" w:rsidP="00457101">
      <w:r>
        <w:t>To connect the buttons to the functions, assign the function to the button’s command attribute. You can do this when you instantiate the button. For example, to assign increase() to increase_button, update the line that instantiates the button to the following:</w:t>
      </w:r>
    </w:p>
    <w:p w14:paraId="1B85CDCC" w14:textId="7734D79C" w:rsidR="00457101" w:rsidRDefault="00457101" w:rsidP="00457101"/>
    <w:p w14:paraId="414066F8" w14:textId="5A3BF869" w:rsidR="00457101" w:rsidRPr="00BD068B" w:rsidRDefault="00457101" w:rsidP="00457101">
      <w:pPr>
        <w:rPr>
          <w:rFonts w:ascii="Consolas" w:hAnsi="Consolas"/>
        </w:rPr>
      </w:pPr>
      <w:r w:rsidRPr="00BD068B">
        <w:rPr>
          <w:rFonts w:ascii="Consolas" w:hAnsi="Consolas"/>
        </w:rPr>
        <w:t>btn_increase = tk.Button(master=window, text="+", command=increase)</w:t>
      </w:r>
    </w:p>
    <w:p w14:paraId="49B5B8FF" w14:textId="5B86FB35" w:rsidR="00457101" w:rsidRDefault="00457101" w:rsidP="00457101"/>
    <w:p w14:paraId="646001A9" w14:textId="7C395E68" w:rsidR="00457101" w:rsidRDefault="00457101" w:rsidP="00457101">
      <w:r w:rsidRPr="00457101">
        <w:t>Now assign decrease() to decrease_button:</w:t>
      </w:r>
    </w:p>
    <w:p w14:paraId="3FE7C44D" w14:textId="3962A440" w:rsidR="00457101" w:rsidRPr="00BD068B" w:rsidRDefault="00457101" w:rsidP="00457101">
      <w:pPr>
        <w:rPr>
          <w:rFonts w:ascii="Consolas" w:hAnsi="Consolas"/>
        </w:rPr>
      </w:pPr>
    </w:p>
    <w:p w14:paraId="184402C5" w14:textId="035FF927" w:rsidR="00457101" w:rsidRPr="00BD068B" w:rsidRDefault="00457101" w:rsidP="00457101">
      <w:pPr>
        <w:rPr>
          <w:rFonts w:ascii="Consolas" w:hAnsi="Consolas"/>
        </w:rPr>
      </w:pPr>
      <w:r w:rsidRPr="00BD068B">
        <w:rPr>
          <w:rFonts w:ascii="Consolas" w:hAnsi="Consolas"/>
        </w:rPr>
        <w:t>btn_decrease = tk.Button(master=window, text="-", command=decrease)</w:t>
      </w:r>
    </w:p>
    <w:p w14:paraId="13E60F1C" w14:textId="7BDE52A6" w:rsidR="00457101" w:rsidRDefault="00457101" w:rsidP="00457101"/>
    <w:p w14:paraId="1B15B453" w14:textId="76393406" w:rsidR="00457101" w:rsidRDefault="00457101" w:rsidP="00457101">
      <w:r w:rsidRPr="00457101">
        <w:t>That’s all you need to do to bind the buttons to increase() and decrease() and make the program functional. Try saving your changes and running the application! Click the buttons to increase and decrease the value in the center of the window:</w:t>
      </w:r>
    </w:p>
    <w:p w14:paraId="0B8DC4EA" w14:textId="58C80CDD" w:rsidR="00457101" w:rsidRDefault="00457101" w:rsidP="00457101"/>
    <w:p w14:paraId="0DA25B8C" w14:textId="044EA7EE" w:rsidR="00457101" w:rsidRDefault="00457101" w:rsidP="00457101">
      <w:r>
        <w:rPr>
          <w:noProof/>
        </w:rPr>
        <w:drawing>
          <wp:inline distT="0" distB="0" distL="0" distR="0" wp14:anchorId="09CD41C7" wp14:editId="2261282A">
            <wp:extent cx="2133600" cy="9906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133600" cy="990600"/>
                    </a:xfrm>
                    <a:prstGeom prst="rect">
                      <a:avLst/>
                    </a:prstGeom>
                  </pic:spPr>
                </pic:pic>
              </a:graphicData>
            </a:graphic>
          </wp:inline>
        </w:drawing>
      </w:r>
    </w:p>
    <w:p w14:paraId="588D12AD" w14:textId="1DBE889B" w:rsidR="00457101" w:rsidRDefault="00457101" w:rsidP="00457101"/>
    <w:p w14:paraId="318B7508" w14:textId="4A8481F0" w:rsidR="00457101" w:rsidRDefault="00457101" w:rsidP="00457101">
      <w:r w:rsidRPr="00457101">
        <w:t>Here’s the full application code for your reference:</w:t>
      </w:r>
    </w:p>
    <w:p w14:paraId="5879AABB" w14:textId="4E97A84A" w:rsidR="00457101" w:rsidRDefault="00457101" w:rsidP="00457101"/>
    <w:p w14:paraId="6DA4C233" w14:textId="77777777" w:rsidR="00457101" w:rsidRPr="00BD068B" w:rsidRDefault="00457101" w:rsidP="00457101">
      <w:pPr>
        <w:rPr>
          <w:rFonts w:ascii="Consolas" w:hAnsi="Consolas"/>
        </w:rPr>
      </w:pPr>
      <w:r w:rsidRPr="00BD068B">
        <w:rPr>
          <w:rFonts w:ascii="Consolas" w:hAnsi="Consolas"/>
        </w:rPr>
        <w:t>import tkinter as tk</w:t>
      </w:r>
    </w:p>
    <w:p w14:paraId="64BB0AF2" w14:textId="77777777" w:rsidR="00457101" w:rsidRPr="00BD068B" w:rsidRDefault="00457101" w:rsidP="00457101">
      <w:pPr>
        <w:rPr>
          <w:rFonts w:ascii="Consolas" w:hAnsi="Consolas"/>
        </w:rPr>
      </w:pPr>
    </w:p>
    <w:p w14:paraId="769FDFD2" w14:textId="77777777" w:rsidR="00457101" w:rsidRPr="00BD068B" w:rsidRDefault="00457101" w:rsidP="00457101">
      <w:pPr>
        <w:rPr>
          <w:rFonts w:ascii="Consolas" w:hAnsi="Consolas"/>
        </w:rPr>
      </w:pPr>
      <w:r w:rsidRPr="00BD068B">
        <w:rPr>
          <w:rFonts w:ascii="Consolas" w:hAnsi="Consolas"/>
        </w:rPr>
        <w:t>def increase():</w:t>
      </w:r>
    </w:p>
    <w:p w14:paraId="6E5A696E" w14:textId="77777777" w:rsidR="00457101" w:rsidRPr="00BD068B" w:rsidRDefault="00457101" w:rsidP="00457101">
      <w:pPr>
        <w:rPr>
          <w:rFonts w:ascii="Consolas" w:hAnsi="Consolas"/>
        </w:rPr>
      </w:pPr>
      <w:r w:rsidRPr="00BD068B">
        <w:rPr>
          <w:rFonts w:ascii="Consolas" w:hAnsi="Consolas"/>
        </w:rPr>
        <w:t xml:space="preserve">    value = int(lbl_value["text"])</w:t>
      </w:r>
    </w:p>
    <w:p w14:paraId="1D8BA1C4" w14:textId="77777777" w:rsidR="00457101" w:rsidRPr="00BD068B" w:rsidRDefault="00457101" w:rsidP="00457101">
      <w:pPr>
        <w:rPr>
          <w:rFonts w:ascii="Consolas" w:hAnsi="Consolas"/>
        </w:rPr>
      </w:pPr>
      <w:r w:rsidRPr="00BD068B">
        <w:rPr>
          <w:rFonts w:ascii="Consolas" w:hAnsi="Consolas"/>
        </w:rPr>
        <w:t xml:space="preserve">    lbl_value["text"] = f"{value + 1}"</w:t>
      </w:r>
    </w:p>
    <w:p w14:paraId="10C998F9" w14:textId="77777777" w:rsidR="00457101" w:rsidRPr="00BD068B" w:rsidRDefault="00457101" w:rsidP="00457101">
      <w:pPr>
        <w:rPr>
          <w:rFonts w:ascii="Consolas" w:hAnsi="Consolas"/>
        </w:rPr>
      </w:pPr>
    </w:p>
    <w:p w14:paraId="20FE47D9" w14:textId="77777777" w:rsidR="00457101" w:rsidRPr="00BD068B" w:rsidRDefault="00457101" w:rsidP="00457101">
      <w:pPr>
        <w:rPr>
          <w:rFonts w:ascii="Consolas" w:hAnsi="Consolas"/>
        </w:rPr>
      </w:pPr>
    </w:p>
    <w:p w14:paraId="56171CEF" w14:textId="77777777" w:rsidR="00457101" w:rsidRPr="00BD068B" w:rsidRDefault="00457101" w:rsidP="00457101">
      <w:pPr>
        <w:rPr>
          <w:rFonts w:ascii="Consolas" w:hAnsi="Consolas"/>
        </w:rPr>
      </w:pPr>
      <w:r w:rsidRPr="00BD068B">
        <w:rPr>
          <w:rFonts w:ascii="Consolas" w:hAnsi="Consolas"/>
        </w:rPr>
        <w:t>def decrease():</w:t>
      </w:r>
    </w:p>
    <w:p w14:paraId="4FBDD324" w14:textId="77777777" w:rsidR="00457101" w:rsidRPr="00BD068B" w:rsidRDefault="00457101" w:rsidP="00457101">
      <w:pPr>
        <w:rPr>
          <w:rFonts w:ascii="Consolas" w:hAnsi="Consolas"/>
        </w:rPr>
      </w:pPr>
      <w:r w:rsidRPr="00BD068B">
        <w:rPr>
          <w:rFonts w:ascii="Consolas" w:hAnsi="Consolas"/>
        </w:rPr>
        <w:t xml:space="preserve">    value = int(lbl_value["text"])</w:t>
      </w:r>
    </w:p>
    <w:p w14:paraId="4059EF82" w14:textId="77777777" w:rsidR="00457101" w:rsidRPr="00BD068B" w:rsidRDefault="00457101" w:rsidP="00457101">
      <w:pPr>
        <w:rPr>
          <w:rFonts w:ascii="Consolas" w:hAnsi="Consolas"/>
        </w:rPr>
      </w:pPr>
      <w:r w:rsidRPr="00BD068B">
        <w:rPr>
          <w:rFonts w:ascii="Consolas" w:hAnsi="Consolas"/>
        </w:rPr>
        <w:t xml:space="preserve">    lbl_value["text"] = f"{value - 1}"</w:t>
      </w:r>
    </w:p>
    <w:p w14:paraId="5546297D" w14:textId="77777777" w:rsidR="00457101" w:rsidRPr="00BD068B" w:rsidRDefault="00457101" w:rsidP="00457101">
      <w:pPr>
        <w:rPr>
          <w:rFonts w:ascii="Consolas" w:hAnsi="Consolas"/>
        </w:rPr>
      </w:pPr>
    </w:p>
    <w:p w14:paraId="7FB28363" w14:textId="77777777" w:rsidR="00457101" w:rsidRPr="00BD068B" w:rsidRDefault="00457101" w:rsidP="00457101">
      <w:pPr>
        <w:rPr>
          <w:rFonts w:ascii="Consolas" w:hAnsi="Consolas"/>
        </w:rPr>
      </w:pPr>
      <w:r w:rsidRPr="00BD068B">
        <w:rPr>
          <w:rFonts w:ascii="Consolas" w:hAnsi="Consolas"/>
        </w:rPr>
        <w:t>window = tk.Tk()</w:t>
      </w:r>
    </w:p>
    <w:p w14:paraId="7E676B24" w14:textId="77777777" w:rsidR="00457101" w:rsidRPr="00BD068B" w:rsidRDefault="00457101" w:rsidP="00457101">
      <w:pPr>
        <w:rPr>
          <w:rFonts w:ascii="Consolas" w:hAnsi="Consolas"/>
        </w:rPr>
      </w:pPr>
    </w:p>
    <w:p w14:paraId="60863FC8" w14:textId="77777777" w:rsidR="00457101" w:rsidRPr="00BD068B" w:rsidRDefault="00457101" w:rsidP="00457101">
      <w:pPr>
        <w:rPr>
          <w:rFonts w:ascii="Consolas" w:hAnsi="Consolas"/>
        </w:rPr>
      </w:pPr>
      <w:r w:rsidRPr="00BD068B">
        <w:rPr>
          <w:rFonts w:ascii="Consolas" w:hAnsi="Consolas"/>
        </w:rPr>
        <w:t>window.rowconfigure(0, minsize=50, weight=1)</w:t>
      </w:r>
    </w:p>
    <w:p w14:paraId="1949D7AA" w14:textId="77777777" w:rsidR="00457101" w:rsidRPr="00BD068B" w:rsidRDefault="00457101" w:rsidP="00457101">
      <w:pPr>
        <w:rPr>
          <w:rFonts w:ascii="Consolas" w:hAnsi="Consolas"/>
        </w:rPr>
      </w:pPr>
      <w:r w:rsidRPr="00BD068B">
        <w:rPr>
          <w:rFonts w:ascii="Consolas" w:hAnsi="Consolas"/>
        </w:rPr>
        <w:t>window.columnconfigure([0, 1, 2], minsize=50, weight=1)</w:t>
      </w:r>
    </w:p>
    <w:p w14:paraId="40E35FD6" w14:textId="77777777" w:rsidR="00457101" w:rsidRPr="00BD068B" w:rsidRDefault="00457101" w:rsidP="00457101">
      <w:pPr>
        <w:rPr>
          <w:rFonts w:ascii="Consolas" w:hAnsi="Consolas"/>
        </w:rPr>
      </w:pPr>
    </w:p>
    <w:p w14:paraId="6DE06EBB" w14:textId="77777777" w:rsidR="00457101" w:rsidRPr="00BD068B" w:rsidRDefault="00457101" w:rsidP="00457101">
      <w:pPr>
        <w:rPr>
          <w:rFonts w:ascii="Consolas" w:hAnsi="Consolas"/>
        </w:rPr>
      </w:pPr>
      <w:r w:rsidRPr="00BD068B">
        <w:rPr>
          <w:rFonts w:ascii="Consolas" w:hAnsi="Consolas"/>
        </w:rPr>
        <w:lastRenderedPageBreak/>
        <w:t>btn_decrease = tk.Button(master=window, text="-", command=decrease)</w:t>
      </w:r>
    </w:p>
    <w:p w14:paraId="5604DB8B" w14:textId="77777777" w:rsidR="00457101" w:rsidRPr="00BD068B" w:rsidRDefault="00457101" w:rsidP="00457101">
      <w:pPr>
        <w:rPr>
          <w:rFonts w:ascii="Consolas" w:hAnsi="Consolas"/>
        </w:rPr>
      </w:pPr>
      <w:r w:rsidRPr="00BD068B">
        <w:rPr>
          <w:rFonts w:ascii="Consolas" w:hAnsi="Consolas"/>
        </w:rPr>
        <w:t>btn_decrease.grid(row=0, column=0, sticky="nsew")</w:t>
      </w:r>
    </w:p>
    <w:p w14:paraId="136734A5" w14:textId="77777777" w:rsidR="00457101" w:rsidRPr="00BD068B" w:rsidRDefault="00457101" w:rsidP="00457101">
      <w:pPr>
        <w:rPr>
          <w:rFonts w:ascii="Consolas" w:hAnsi="Consolas"/>
        </w:rPr>
      </w:pPr>
    </w:p>
    <w:p w14:paraId="795B6CEA" w14:textId="77777777" w:rsidR="00457101" w:rsidRPr="00BD068B" w:rsidRDefault="00457101" w:rsidP="00457101">
      <w:pPr>
        <w:rPr>
          <w:rFonts w:ascii="Consolas" w:hAnsi="Consolas"/>
        </w:rPr>
      </w:pPr>
      <w:r w:rsidRPr="00BD068B">
        <w:rPr>
          <w:rFonts w:ascii="Consolas" w:hAnsi="Consolas"/>
        </w:rPr>
        <w:t>lbl_value = tk.Label(master=window, text="0")</w:t>
      </w:r>
    </w:p>
    <w:p w14:paraId="436E3815" w14:textId="77777777" w:rsidR="00457101" w:rsidRPr="00BD068B" w:rsidRDefault="00457101" w:rsidP="00457101">
      <w:pPr>
        <w:rPr>
          <w:rFonts w:ascii="Consolas" w:hAnsi="Consolas"/>
        </w:rPr>
      </w:pPr>
      <w:r w:rsidRPr="00BD068B">
        <w:rPr>
          <w:rFonts w:ascii="Consolas" w:hAnsi="Consolas"/>
        </w:rPr>
        <w:t>lbl_value.grid(row=0, column=1)</w:t>
      </w:r>
    </w:p>
    <w:p w14:paraId="766A46D5" w14:textId="77777777" w:rsidR="00457101" w:rsidRPr="00BD068B" w:rsidRDefault="00457101" w:rsidP="00457101">
      <w:pPr>
        <w:rPr>
          <w:rFonts w:ascii="Consolas" w:hAnsi="Consolas"/>
        </w:rPr>
      </w:pPr>
    </w:p>
    <w:p w14:paraId="662C44F9" w14:textId="77777777" w:rsidR="00457101" w:rsidRPr="00BD068B" w:rsidRDefault="00457101" w:rsidP="00457101">
      <w:pPr>
        <w:rPr>
          <w:rFonts w:ascii="Consolas" w:hAnsi="Consolas"/>
        </w:rPr>
      </w:pPr>
      <w:r w:rsidRPr="00BD068B">
        <w:rPr>
          <w:rFonts w:ascii="Consolas" w:hAnsi="Consolas"/>
        </w:rPr>
        <w:t>btn_increase = tk.Button(master=window, text="+", command=increase)</w:t>
      </w:r>
    </w:p>
    <w:p w14:paraId="4B5EFE5D" w14:textId="77777777" w:rsidR="00457101" w:rsidRPr="00BD068B" w:rsidRDefault="00457101" w:rsidP="00457101">
      <w:pPr>
        <w:rPr>
          <w:rFonts w:ascii="Consolas" w:hAnsi="Consolas"/>
        </w:rPr>
      </w:pPr>
      <w:r w:rsidRPr="00BD068B">
        <w:rPr>
          <w:rFonts w:ascii="Consolas" w:hAnsi="Consolas"/>
        </w:rPr>
        <w:t>btn_increase.grid(row=0, column=2, sticky="nsew")</w:t>
      </w:r>
    </w:p>
    <w:p w14:paraId="165123EF" w14:textId="77777777" w:rsidR="00457101" w:rsidRPr="00BD068B" w:rsidRDefault="00457101" w:rsidP="00457101">
      <w:pPr>
        <w:rPr>
          <w:rFonts w:ascii="Consolas" w:hAnsi="Consolas"/>
        </w:rPr>
      </w:pPr>
    </w:p>
    <w:p w14:paraId="2B200F5A" w14:textId="38ED09DF" w:rsidR="00457101" w:rsidRPr="00BD068B" w:rsidRDefault="00457101" w:rsidP="00457101">
      <w:pPr>
        <w:rPr>
          <w:rFonts w:ascii="Consolas" w:hAnsi="Consolas"/>
        </w:rPr>
      </w:pPr>
      <w:r w:rsidRPr="00BD068B">
        <w:rPr>
          <w:rFonts w:ascii="Consolas" w:hAnsi="Consolas"/>
        </w:rPr>
        <w:t>window.mainloop()</w:t>
      </w:r>
    </w:p>
    <w:p w14:paraId="78A070AC" w14:textId="3E0F6D52" w:rsidR="00457101" w:rsidRDefault="00457101" w:rsidP="00457101"/>
    <w:p w14:paraId="505B2632" w14:textId="77777777" w:rsidR="00457101" w:rsidRDefault="00457101" w:rsidP="00457101">
      <w:r>
        <w:t>This app is not particularly useful, but the skills you learned here apply to every app you’ll make:</w:t>
      </w:r>
    </w:p>
    <w:p w14:paraId="53D538E2" w14:textId="77777777" w:rsidR="00457101" w:rsidRDefault="00457101" w:rsidP="00457101"/>
    <w:p w14:paraId="35F42572" w14:textId="77777777" w:rsidR="00457101" w:rsidRDefault="00457101" w:rsidP="00457101">
      <w:pPr>
        <w:pStyle w:val="ListParagraph"/>
        <w:numPr>
          <w:ilvl w:val="0"/>
          <w:numId w:val="21"/>
        </w:numPr>
      </w:pPr>
      <w:r>
        <w:t>Use widgets to create the components of the user interface.</w:t>
      </w:r>
    </w:p>
    <w:p w14:paraId="724D5D1A" w14:textId="77777777" w:rsidR="00457101" w:rsidRDefault="00457101" w:rsidP="00457101">
      <w:pPr>
        <w:pStyle w:val="ListParagraph"/>
        <w:numPr>
          <w:ilvl w:val="0"/>
          <w:numId w:val="21"/>
        </w:numPr>
      </w:pPr>
      <w:r>
        <w:t>Use geometry managers to control the layout of the application.</w:t>
      </w:r>
    </w:p>
    <w:p w14:paraId="1CF9B4B8" w14:textId="5BF0BC5A" w:rsidR="00457101" w:rsidRDefault="00457101" w:rsidP="00457101">
      <w:pPr>
        <w:pStyle w:val="ListParagraph"/>
        <w:numPr>
          <w:ilvl w:val="0"/>
          <w:numId w:val="21"/>
        </w:numPr>
      </w:pPr>
      <w:r>
        <w:t>Write functions that interact with various components to capture and transform user input.</w:t>
      </w:r>
    </w:p>
    <w:p w14:paraId="3D76B544" w14:textId="77777777" w:rsidR="00457101" w:rsidRDefault="00457101" w:rsidP="00457101"/>
    <w:p w14:paraId="08346BD2" w14:textId="106B7681" w:rsidR="00457101" w:rsidRDefault="00457101" w:rsidP="00457101">
      <w:r>
        <w:t>In the next two sections, you’ll build apps that do something useful. First, you’ll build a temperature converter that converts a temperature value from Fahrenheit to Celsius. After that, you’ll build a text editor that can open, edit, and save text files!</w:t>
      </w:r>
    </w:p>
    <w:p w14:paraId="4687519D" w14:textId="05ADF434" w:rsidR="00462C2D" w:rsidRDefault="00457101" w:rsidP="00286148">
      <w:pPr>
        <w:pStyle w:val="Heading2"/>
      </w:pPr>
      <w:r>
        <w:t>Rollin</w:t>
      </w:r>
      <w:r w:rsidR="00462C2D">
        <w:t>g a Die</w:t>
      </w:r>
    </w:p>
    <w:p w14:paraId="58A2C316" w14:textId="77777777" w:rsidR="00462C2D" w:rsidRPr="00462C2D" w:rsidRDefault="00462C2D" w:rsidP="00462C2D">
      <w:pPr>
        <w:rPr>
          <w:rFonts w:ascii="Consolas" w:hAnsi="Consolas"/>
        </w:rPr>
      </w:pPr>
      <w:r w:rsidRPr="00462C2D">
        <w:rPr>
          <w:rFonts w:ascii="Consolas" w:hAnsi="Consolas"/>
        </w:rPr>
        <w:t>import random</w:t>
      </w:r>
    </w:p>
    <w:p w14:paraId="7722FA5B" w14:textId="77777777" w:rsidR="00462C2D" w:rsidRPr="00462C2D" w:rsidRDefault="00462C2D" w:rsidP="00462C2D">
      <w:pPr>
        <w:rPr>
          <w:rFonts w:ascii="Consolas" w:hAnsi="Consolas"/>
        </w:rPr>
      </w:pPr>
      <w:r w:rsidRPr="00462C2D">
        <w:rPr>
          <w:rFonts w:ascii="Consolas" w:hAnsi="Consolas"/>
        </w:rPr>
        <w:t>import tkinter as tk</w:t>
      </w:r>
    </w:p>
    <w:p w14:paraId="13EB6D52" w14:textId="77777777" w:rsidR="00462C2D" w:rsidRPr="00462C2D" w:rsidRDefault="00462C2D" w:rsidP="00462C2D">
      <w:pPr>
        <w:rPr>
          <w:rFonts w:ascii="Consolas" w:hAnsi="Consolas"/>
        </w:rPr>
      </w:pPr>
    </w:p>
    <w:p w14:paraId="49CDAACB" w14:textId="77777777" w:rsidR="00462C2D" w:rsidRPr="00462C2D" w:rsidRDefault="00462C2D" w:rsidP="00462C2D">
      <w:pPr>
        <w:rPr>
          <w:rFonts w:ascii="Consolas" w:hAnsi="Consolas"/>
        </w:rPr>
      </w:pPr>
      <w:r w:rsidRPr="00462C2D">
        <w:rPr>
          <w:rFonts w:ascii="Consolas" w:hAnsi="Consolas"/>
        </w:rPr>
        <w:t>def roll():</w:t>
      </w:r>
    </w:p>
    <w:p w14:paraId="721E1CF0" w14:textId="77777777" w:rsidR="00462C2D" w:rsidRPr="00462C2D" w:rsidRDefault="00462C2D" w:rsidP="00462C2D">
      <w:pPr>
        <w:rPr>
          <w:rFonts w:ascii="Consolas" w:hAnsi="Consolas"/>
        </w:rPr>
      </w:pPr>
      <w:r w:rsidRPr="00462C2D">
        <w:rPr>
          <w:rFonts w:ascii="Consolas" w:hAnsi="Consolas"/>
        </w:rPr>
        <w:t xml:space="preserve">    lbl_result["text"] = str(random.randint(1, 6))</w:t>
      </w:r>
    </w:p>
    <w:p w14:paraId="0849124F" w14:textId="77777777" w:rsidR="00462C2D" w:rsidRPr="00462C2D" w:rsidRDefault="00462C2D" w:rsidP="00462C2D">
      <w:pPr>
        <w:rPr>
          <w:rFonts w:ascii="Consolas" w:hAnsi="Consolas"/>
        </w:rPr>
      </w:pPr>
    </w:p>
    <w:p w14:paraId="7650228F" w14:textId="77777777" w:rsidR="00462C2D" w:rsidRPr="00462C2D" w:rsidRDefault="00462C2D" w:rsidP="00462C2D">
      <w:pPr>
        <w:rPr>
          <w:rFonts w:ascii="Consolas" w:hAnsi="Consolas"/>
        </w:rPr>
      </w:pPr>
      <w:r w:rsidRPr="00462C2D">
        <w:rPr>
          <w:rFonts w:ascii="Consolas" w:hAnsi="Consolas"/>
        </w:rPr>
        <w:t>window = tk.Tk()</w:t>
      </w:r>
    </w:p>
    <w:p w14:paraId="7B4ABB30" w14:textId="77777777" w:rsidR="00462C2D" w:rsidRPr="00462C2D" w:rsidRDefault="00462C2D" w:rsidP="00462C2D">
      <w:pPr>
        <w:rPr>
          <w:rFonts w:ascii="Consolas" w:hAnsi="Consolas"/>
        </w:rPr>
      </w:pPr>
      <w:r w:rsidRPr="00462C2D">
        <w:rPr>
          <w:rFonts w:ascii="Consolas" w:hAnsi="Consolas"/>
        </w:rPr>
        <w:t>window.columnconfigure(0, minsize=150)</w:t>
      </w:r>
    </w:p>
    <w:p w14:paraId="7CFC085C" w14:textId="77777777" w:rsidR="00462C2D" w:rsidRPr="00462C2D" w:rsidRDefault="00462C2D" w:rsidP="00462C2D">
      <w:pPr>
        <w:rPr>
          <w:rFonts w:ascii="Consolas" w:hAnsi="Consolas"/>
        </w:rPr>
      </w:pPr>
      <w:r w:rsidRPr="00462C2D">
        <w:rPr>
          <w:rFonts w:ascii="Consolas" w:hAnsi="Consolas"/>
        </w:rPr>
        <w:t>window.rowconfigure([0, 1], minsize=50)</w:t>
      </w:r>
    </w:p>
    <w:p w14:paraId="6BD9AF39" w14:textId="77777777" w:rsidR="00462C2D" w:rsidRPr="00462C2D" w:rsidRDefault="00462C2D" w:rsidP="00462C2D">
      <w:pPr>
        <w:rPr>
          <w:rFonts w:ascii="Consolas" w:hAnsi="Consolas"/>
        </w:rPr>
      </w:pPr>
    </w:p>
    <w:p w14:paraId="19241D03" w14:textId="77777777" w:rsidR="00462C2D" w:rsidRPr="00462C2D" w:rsidRDefault="00462C2D" w:rsidP="00462C2D">
      <w:pPr>
        <w:rPr>
          <w:rFonts w:ascii="Consolas" w:hAnsi="Consolas"/>
        </w:rPr>
      </w:pPr>
      <w:r w:rsidRPr="00462C2D">
        <w:rPr>
          <w:rFonts w:ascii="Consolas" w:hAnsi="Consolas"/>
        </w:rPr>
        <w:t>btn_roll = tk.Button(text="Roll", command=roll)</w:t>
      </w:r>
    </w:p>
    <w:p w14:paraId="1979C6F2" w14:textId="77777777" w:rsidR="00462C2D" w:rsidRPr="00462C2D" w:rsidRDefault="00462C2D" w:rsidP="00462C2D">
      <w:pPr>
        <w:rPr>
          <w:rFonts w:ascii="Consolas" w:hAnsi="Consolas"/>
        </w:rPr>
      </w:pPr>
      <w:r w:rsidRPr="00462C2D">
        <w:rPr>
          <w:rFonts w:ascii="Consolas" w:hAnsi="Consolas"/>
        </w:rPr>
        <w:t>lbl_result = tk.Label()</w:t>
      </w:r>
    </w:p>
    <w:p w14:paraId="6FD1F6FF" w14:textId="77777777" w:rsidR="00462C2D" w:rsidRPr="00462C2D" w:rsidRDefault="00462C2D" w:rsidP="00462C2D">
      <w:pPr>
        <w:rPr>
          <w:rFonts w:ascii="Consolas" w:hAnsi="Consolas"/>
        </w:rPr>
      </w:pPr>
    </w:p>
    <w:p w14:paraId="64FD809B" w14:textId="77777777" w:rsidR="00462C2D" w:rsidRPr="00462C2D" w:rsidRDefault="00462C2D" w:rsidP="00462C2D">
      <w:pPr>
        <w:rPr>
          <w:rFonts w:ascii="Consolas" w:hAnsi="Consolas"/>
        </w:rPr>
      </w:pPr>
      <w:r w:rsidRPr="00462C2D">
        <w:rPr>
          <w:rFonts w:ascii="Consolas" w:hAnsi="Consolas"/>
        </w:rPr>
        <w:t>btn_roll.grid(row=0, column=0, sticky="nsew")</w:t>
      </w:r>
    </w:p>
    <w:p w14:paraId="6C3BB0C5" w14:textId="77777777" w:rsidR="00462C2D" w:rsidRPr="00462C2D" w:rsidRDefault="00462C2D" w:rsidP="00462C2D">
      <w:pPr>
        <w:rPr>
          <w:rFonts w:ascii="Consolas" w:hAnsi="Consolas"/>
        </w:rPr>
      </w:pPr>
      <w:r w:rsidRPr="00462C2D">
        <w:rPr>
          <w:rFonts w:ascii="Consolas" w:hAnsi="Consolas"/>
        </w:rPr>
        <w:t>lbl_result.grid(row=1, column=0)</w:t>
      </w:r>
    </w:p>
    <w:p w14:paraId="48F95613" w14:textId="77777777" w:rsidR="00462C2D" w:rsidRPr="00462C2D" w:rsidRDefault="00462C2D" w:rsidP="00462C2D">
      <w:pPr>
        <w:rPr>
          <w:rFonts w:ascii="Consolas" w:hAnsi="Consolas"/>
        </w:rPr>
      </w:pPr>
    </w:p>
    <w:p w14:paraId="3C11233E" w14:textId="4A7F0271" w:rsidR="00462C2D" w:rsidRDefault="00462C2D" w:rsidP="00462C2D">
      <w:pPr>
        <w:rPr>
          <w:rFonts w:ascii="Consolas" w:hAnsi="Consolas"/>
        </w:rPr>
      </w:pPr>
      <w:r w:rsidRPr="00462C2D">
        <w:rPr>
          <w:rFonts w:ascii="Consolas" w:hAnsi="Consolas"/>
        </w:rPr>
        <w:t>window.mainloop()</w:t>
      </w:r>
    </w:p>
    <w:p w14:paraId="1D312032" w14:textId="77777777" w:rsidR="00462C2D" w:rsidRPr="00462C2D" w:rsidRDefault="00462C2D" w:rsidP="00286148">
      <w:pPr>
        <w:pStyle w:val="Heading2"/>
      </w:pPr>
      <w:r w:rsidRPr="00462C2D">
        <w:t>Building a Temperature Converter (Example App)</w:t>
      </w:r>
    </w:p>
    <w:p w14:paraId="00ACE068" w14:textId="77777777" w:rsidR="00462C2D" w:rsidRPr="00462C2D" w:rsidRDefault="00462C2D" w:rsidP="00462C2D">
      <w:r w:rsidRPr="00462C2D">
        <w:t>In this section, you’ll build a temperature converter application that allows the user to input temperature in degrees Fahrenheit and push a button to convert that temperature to degrees Celsius. You’ll walk through the code step by step. You can also find the full source code at the end of this section for your reference.</w:t>
      </w:r>
    </w:p>
    <w:p w14:paraId="032998C7" w14:textId="77777777" w:rsidR="00462C2D" w:rsidRPr="00462C2D" w:rsidRDefault="00462C2D" w:rsidP="00462C2D"/>
    <w:p w14:paraId="6DD6B719" w14:textId="77777777" w:rsidR="00462C2D" w:rsidRPr="00462C2D" w:rsidRDefault="00462C2D" w:rsidP="00462C2D">
      <w:r w:rsidRPr="00462C2D">
        <w:t>Note: To get the most out of this section, follow along in a Python shell.</w:t>
      </w:r>
    </w:p>
    <w:p w14:paraId="613B373F" w14:textId="77777777" w:rsidR="00462C2D" w:rsidRPr="00462C2D" w:rsidRDefault="00462C2D" w:rsidP="00462C2D"/>
    <w:p w14:paraId="37C35277" w14:textId="77777777" w:rsidR="00462C2D" w:rsidRPr="00462C2D" w:rsidRDefault="00462C2D" w:rsidP="00462C2D">
      <w:r w:rsidRPr="00462C2D">
        <w:t>Before you start coding, you’ll first design the app. You need three elements:</w:t>
      </w:r>
    </w:p>
    <w:p w14:paraId="5B3F6C41" w14:textId="77777777" w:rsidR="00462C2D" w:rsidRPr="00462C2D" w:rsidRDefault="00462C2D" w:rsidP="00462C2D"/>
    <w:p w14:paraId="2B28EF54" w14:textId="77777777" w:rsidR="00462C2D" w:rsidRPr="00462C2D" w:rsidRDefault="00462C2D" w:rsidP="00462C2D">
      <w:r w:rsidRPr="00462C2D">
        <w:t>An Entry widget called ent_temperature to enter the Fahrenheit value</w:t>
      </w:r>
    </w:p>
    <w:p w14:paraId="5C722AB4" w14:textId="77777777" w:rsidR="00462C2D" w:rsidRPr="00462C2D" w:rsidRDefault="00462C2D" w:rsidP="00462C2D">
      <w:r w:rsidRPr="00462C2D">
        <w:t>A Label widget called lbl_result to display the Celsius result</w:t>
      </w:r>
    </w:p>
    <w:p w14:paraId="22DD1648" w14:textId="77777777" w:rsidR="00462C2D" w:rsidRPr="00462C2D" w:rsidRDefault="00462C2D" w:rsidP="00462C2D">
      <w:r w:rsidRPr="00462C2D">
        <w:lastRenderedPageBreak/>
        <w:t>A Button widget called btn_convert that reads the value from the Entry widget, converts it from Fahrenheit to Celsius, and sets the text of the Label widget to the result when clicked</w:t>
      </w:r>
    </w:p>
    <w:p w14:paraId="16AC884C" w14:textId="77777777" w:rsidR="00462C2D" w:rsidRPr="00462C2D" w:rsidRDefault="00462C2D" w:rsidP="00462C2D">
      <w:r w:rsidRPr="00462C2D">
        <w:t>You can arrange these in a grid with a single row and one column for each widget. That gets you a minimally working application, but it isn’t very user-friendly. Everything needs to have labels.</w:t>
      </w:r>
    </w:p>
    <w:p w14:paraId="73F591AA" w14:textId="77777777" w:rsidR="00462C2D" w:rsidRPr="00462C2D" w:rsidRDefault="00462C2D" w:rsidP="00462C2D"/>
    <w:p w14:paraId="2EE22098" w14:textId="77777777" w:rsidR="00462C2D" w:rsidRPr="00462C2D" w:rsidRDefault="00462C2D" w:rsidP="00462C2D">
      <w:r w:rsidRPr="00462C2D">
        <w:t>You’ll put a label directly to the right of the ent_temperature widget containing the Fahrenheit symbol (</w:t>
      </w:r>
      <w:r w:rsidRPr="00462C2D">
        <w:rPr>
          <w:rFonts w:ascii="Cambria Math" w:hAnsi="Cambria Math" w:cs="Cambria Math"/>
        </w:rPr>
        <w:t>℉</w:t>
      </w:r>
      <w:r w:rsidRPr="00462C2D">
        <w:t>) so that the user knows that the value ent_temperature should be in degrees Fahrenheit. To do this, set the label text to "\N{DEGREE FAHRENHEIT}", which uses Python’s named Unicode character support to display the Fahrenheit symbol.</w:t>
      </w:r>
    </w:p>
    <w:p w14:paraId="3409282F" w14:textId="77777777" w:rsidR="00462C2D" w:rsidRPr="00462C2D" w:rsidRDefault="00462C2D" w:rsidP="00462C2D"/>
    <w:p w14:paraId="282577D5" w14:textId="5E57590E" w:rsidR="00462C2D" w:rsidRPr="00462C2D" w:rsidRDefault="00462C2D" w:rsidP="00462C2D">
      <w:r w:rsidRPr="00462C2D">
        <w:t>You can give btn_convert a little flair by setting it’s text to the value "\N{RIGHTWARDS BLACK ARROW}", which displays a black arrow pointing to the right. You’ll also make sure that lbl_result always has the Celsius symbol (</w:t>
      </w:r>
      <w:r w:rsidRPr="00462C2D">
        <w:rPr>
          <w:rFonts w:ascii="Cambria Math" w:hAnsi="Cambria Math" w:cs="Cambria Math"/>
        </w:rPr>
        <w:t>℃</w:t>
      </w:r>
      <w:r w:rsidRPr="00462C2D">
        <w:t>) following the label text "\N{DEGREE CELSIUS}" to indicate that the result is in degrees Celsius. Here’s what the final window will look like:</w:t>
      </w:r>
    </w:p>
    <w:p w14:paraId="24D06EB3" w14:textId="6B338531" w:rsidR="00457101" w:rsidRPr="00462C2D" w:rsidRDefault="00457101" w:rsidP="00462C2D"/>
    <w:p w14:paraId="1B3521BA" w14:textId="6E4AC9B4" w:rsidR="00002621" w:rsidRDefault="00462C2D" w:rsidP="00002621">
      <w:pPr>
        <w:rPr>
          <w:rFonts w:ascii="Consolas" w:hAnsi="Consolas"/>
        </w:rPr>
      </w:pPr>
      <w:r>
        <w:rPr>
          <w:noProof/>
        </w:rPr>
        <w:drawing>
          <wp:inline distT="0" distB="0" distL="0" distR="0" wp14:anchorId="70623D0D" wp14:editId="03CD1928">
            <wp:extent cx="2057400" cy="9334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057400" cy="933450"/>
                    </a:xfrm>
                    <a:prstGeom prst="rect">
                      <a:avLst/>
                    </a:prstGeom>
                  </pic:spPr>
                </pic:pic>
              </a:graphicData>
            </a:graphic>
          </wp:inline>
        </w:drawing>
      </w:r>
    </w:p>
    <w:p w14:paraId="4628E4BE" w14:textId="29DC2BA9" w:rsidR="00462C2D" w:rsidRDefault="00462C2D" w:rsidP="00002621">
      <w:pPr>
        <w:rPr>
          <w:rFonts w:ascii="Consolas" w:hAnsi="Consolas"/>
        </w:rPr>
      </w:pPr>
    </w:p>
    <w:p w14:paraId="7E83B5AD" w14:textId="26F0EFCD" w:rsidR="00462C2D" w:rsidRDefault="00462C2D" w:rsidP="00462C2D">
      <w:r w:rsidRPr="00462C2D">
        <w:t>Now that you know what widgets you need and what the window is going to look like, you can start coding it up! First, import tkinter and create a new window:</w:t>
      </w:r>
    </w:p>
    <w:p w14:paraId="042C4266" w14:textId="30FBFC00" w:rsidR="00462C2D" w:rsidRDefault="00462C2D" w:rsidP="00462C2D"/>
    <w:p w14:paraId="188E2557" w14:textId="77777777" w:rsidR="00462C2D" w:rsidRPr="005A4643" w:rsidRDefault="00462C2D" w:rsidP="00462C2D">
      <w:pPr>
        <w:rPr>
          <w:rFonts w:ascii="Consolas" w:hAnsi="Consolas"/>
        </w:rPr>
      </w:pPr>
      <w:r w:rsidRPr="005A4643">
        <w:rPr>
          <w:rFonts w:ascii="Consolas" w:hAnsi="Consolas"/>
        </w:rPr>
        <w:t>import tkinter as tk</w:t>
      </w:r>
    </w:p>
    <w:p w14:paraId="203B4430" w14:textId="77777777" w:rsidR="00462C2D" w:rsidRPr="005A4643" w:rsidRDefault="00462C2D" w:rsidP="00462C2D">
      <w:pPr>
        <w:rPr>
          <w:rFonts w:ascii="Consolas" w:hAnsi="Consolas"/>
        </w:rPr>
      </w:pPr>
    </w:p>
    <w:p w14:paraId="1CB3A727" w14:textId="77777777" w:rsidR="00462C2D" w:rsidRPr="005A4643" w:rsidRDefault="00462C2D" w:rsidP="00462C2D">
      <w:pPr>
        <w:rPr>
          <w:rFonts w:ascii="Consolas" w:hAnsi="Consolas"/>
        </w:rPr>
      </w:pPr>
      <w:r w:rsidRPr="005A4643">
        <w:rPr>
          <w:rFonts w:ascii="Consolas" w:hAnsi="Consolas"/>
        </w:rPr>
        <w:t>window = tk.Tk()</w:t>
      </w:r>
    </w:p>
    <w:p w14:paraId="3320421C" w14:textId="28A78EB3" w:rsidR="00462C2D" w:rsidRPr="005A4643" w:rsidRDefault="00462C2D" w:rsidP="00462C2D">
      <w:pPr>
        <w:rPr>
          <w:rFonts w:ascii="Consolas" w:hAnsi="Consolas"/>
        </w:rPr>
      </w:pPr>
      <w:r w:rsidRPr="005A4643">
        <w:rPr>
          <w:rFonts w:ascii="Consolas" w:hAnsi="Consolas"/>
        </w:rPr>
        <w:t>window.title("Temperature Converter")</w:t>
      </w:r>
    </w:p>
    <w:p w14:paraId="3F1A23FF" w14:textId="77777777" w:rsidR="00462C2D" w:rsidRDefault="00462C2D" w:rsidP="00462C2D"/>
    <w:p w14:paraId="4DFF67A3" w14:textId="68E3C59A" w:rsidR="00462C2D" w:rsidRDefault="00462C2D" w:rsidP="00462C2D">
      <w:r>
        <w:t>window.title() sets the title of an existing window. When you finally run this application, the window will have the text Temperature Converter in its title bar. Next, create the ent_temperature widget with a label called lbl_temp and assign both to a Frame widget called frm_entry:</w:t>
      </w:r>
    </w:p>
    <w:p w14:paraId="0520883B" w14:textId="4C16E665" w:rsidR="00462C2D" w:rsidRDefault="00462C2D" w:rsidP="00462C2D"/>
    <w:p w14:paraId="3BC58C81" w14:textId="77777777" w:rsidR="00462C2D" w:rsidRPr="005A4643" w:rsidRDefault="00462C2D" w:rsidP="00462C2D">
      <w:pPr>
        <w:rPr>
          <w:rFonts w:ascii="Consolas" w:hAnsi="Consolas"/>
        </w:rPr>
      </w:pPr>
      <w:r w:rsidRPr="005A4643">
        <w:rPr>
          <w:rFonts w:ascii="Consolas" w:hAnsi="Consolas"/>
        </w:rPr>
        <w:t>frm_entry = tk.Frame(master=window)</w:t>
      </w:r>
    </w:p>
    <w:p w14:paraId="24AC0A41" w14:textId="77777777" w:rsidR="00462C2D" w:rsidRPr="005A4643" w:rsidRDefault="00462C2D" w:rsidP="00462C2D">
      <w:pPr>
        <w:rPr>
          <w:rFonts w:ascii="Consolas" w:hAnsi="Consolas"/>
        </w:rPr>
      </w:pPr>
      <w:r w:rsidRPr="005A4643">
        <w:rPr>
          <w:rFonts w:ascii="Consolas" w:hAnsi="Consolas"/>
        </w:rPr>
        <w:t>ent_temperature = tk.Entry(master=frm_entry, width=10)</w:t>
      </w:r>
    </w:p>
    <w:p w14:paraId="77122DD6" w14:textId="24782FFA" w:rsidR="00462C2D" w:rsidRPr="005A4643" w:rsidRDefault="00462C2D" w:rsidP="00462C2D">
      <w:pPr>
        <w:rPr>
          <w:rFonts w:ascii="Consolas" w:hAnsi="Consolas"/>
        </w:rPr>
      </w:pPr>
      <w:r w:rsidRPr="005A4643">
        <w:rPr>
          <w:rFonts w:ascii="Consolas" w:hAnsi="Consolas"/>
        </w:rPr>
        <w:t>lbl_temp = tk.Label(master=frm_entry, text="\N{DEGREE FAHRENHEIT}")</w:t>
      </w:r>
    </w:p>
    <w:p w14:paraId="31D54B4F" w14:textId="77777777" w:rsidR="00462C2D" w:rsidRDefault="00462C2D" w:rsidP="00462C2D"/>
    <w:p w14:paraId="25919BEA" w14:textId="5EB6E619" w:rsidR="00462C2D" w:rsidRDefault="00462C2D" w:rsidP="00462C2D">
      <w:r>
        <w:t>ent_temperature is where the user will enter the Fahrenheit value. lbl_temp is used to label ent_temperature with the Fahrenheit symbol. frm_entry is a container that groups ent_temperature and lbl_temp together.</w:t>
      </w:r>
    </w:p>
    <w:p w14:paraId="62123FBF" w14:textId="712463DE" w:rsidR="00462C2D" w:rsidRDefault="00462C2D" w:rsidP="00462C2D"/>
    <w:p w14:paraId="1C18218E" w14:textId="1600FBAF" w:rsidR="00462C2D" w:rsidRDefault="00462C2D" w:rsidP="00462C2D">
      <w:r w:rsidRPr="00462C2D">
        <w:t>You want lbl_temp to be placed directly to the right of ent_temperature. You can lay them out in the frm_entry using the .grid() geometry manager with one row and two columns:</w:t>
      </w:r>
    </w:p>
    <w:p w14:paraId="3EC41F33" w14:textId="04EDAAF7" w:rsidR="00462C2D" w:rsidRDefault="00462C2D" w:rsidP="00462C2D"/>
    <w:p w14:paraId="37D14972" w14:textId="77777777" w:rsidR="00462C2D" w:rsidRPr="005A4643" w:rsidRDefault="00462C2D" w:rsidP="00462C2D">
      <w:pPr>
        <w:rPr>
          <w:rFonts w:ascii="Consolas" w:hAnsi="Consolas"/>
        </w:rPr>
      </w:pPr>
      <w:r w:rsidRPr="005A4643">
        <w:rPr>
          <w:rFonts w:ascii="Consolas" w:hAnsi="Consolas"/>
        </w:rPr>
        <w:t>ent_temperature.grid(row=0, column=0, sticky="e")</w:t>
      </w:r>
    </w:p>
    <w:p w14:paraId="2CC48B7D" w14:textId="33F54FCB" w:rsidR="00462C2D" w:rsidRPr="005A4643" w:rsidRDefault="00462C2D" w:rsidP="00462C2D">
      <w:pPr>
        <w:rPr>
          <w:rFonts w:ascii="Consolas" w:hAnsi="Consolas"/>
        </w:rPr>
      </w:pPr>
      <w:r w:rsidRPr="005A4643">
        <w:rPr>
          <w:rFonts w:ascii="Consolas" w:hAnsi="Consolas"/>
        </w:rPr>
        <w:t>lbl_temp.grid(row=0, column=1, sticky="w")</w:t>
      </w:r>
    </w:p>
    <w:p w14:paraId="6502FC08" w14:textId="3E8B9E37" w:rsidR="00462C2D" w:rsidRDefault="00462C2D" w:rsidP="00462C2D"/>
    <w:p w14:paraId="0B3AD823" w14:textId="77777777" w:rsidR="00462C2D" w:rsidRDefault="00462C2D" w:rsidP="00462C2D">
      <w:r>
        <w:t>You’ve set the sticky parameter to "e" for ent_temperature so that it always sticks to the right-most edge of its grid cell. You also set sticky to "w" for lbl_temp to keep it stuck to the left-most edge of its grid cell. This ensures that lbl_temp is always located immediately to the right of ent_temperature.</w:t>
      </w:r>
    </w:p>
    <w:p w14:paraId="6B826BB0" w14:textId="77777777" w:rsidR="00462C2D" w:rsidRDefault="00462C2D" w:rsidP="00462C2D"/>
    <w:p w14:paraId="0D417F9F" w14:textId="54AF604F" w:rsidR="00462C2D" w:rsidRDefault="00462C2D" w:rsidP="00462C2D">
      <w:r>
        <w:t>Now, make the btn_convert and the lbl_result for converting the temperature entered into ent_temperature and displaying the results:</w:t>
      </w:r>
    </w:p>
    <w:p w14:paraId="670E9A5A" w14:textId="36445EDD" w:rsidR="00462C2D" w:rsidRDefault="00462C2D" w:rsidP="00462C2D"/>
    <w:p w14:paraId="1F13744E" w14:textId="77777777" w:rsidR="00462C2D" w:rsidRPr="005A4643" w:rsidRDefault="00462C2D" w:rsidP="00462C2D">
      <w:pPr>
        <w:rPr>
          <w:rFonts w:ascii="Consolas" w:hAnsi="Consolas"/>
        </w:rPr>
      </w:pPr>
      <w:r w:rsidRPr="005A4643">
        <w:rPr>
          <w:rFonts w:ascii="Consolas" w:hAnsi="Consolas"/>
        </w:rPr>
        <w:lastRenderedPageBreak/>
        <w:t>btn_convert = tk.Button(</w:t>
      </w:r>
    </w:p>
    <w:p w14:paraId="48618D6E" w14:textId="77777777" w:rsidR="00462C2D" w:rsidRPr="005A4643" w:rsidRDefault="00462C2D" w:rsidP="00462C2D">
      <w:pPr>
        <w:rPr>
          <w:rFonts w:ascii="Consolas" w:hAnsi="Consolas"/>
        </w:rPr>
      </w:pPr>
      <w:r w:rsidRPr="005A4643">
        <w:rPr>
          <w:rFonts w:ascii="Consolas" w:hAnsi="Consolas"/>
        </w:rPr>
        <w:t xml:space="preserve">    master=window,</w:t>
      </w:r>
    </w:p>
    <w:p w14:paraId="617B9E88" w14:textId="77777777" w:rsidR="00462C2D" w:rsidRPr="005A4643" w:rsidRDefault="00462C2D" w:rsidP="00462C2D">
      <w:pPr>
        <w:rPr>
          <w:rFonts w:ascii="Consolas" w:hAnsi="Consolas"/>
        </w:rPr>
      </w:pPr>
      <w:r w:rsidRPr="005A4643">
        <w:rPr>
          <w:rFonts w:ascii="Consolas" w:hAnsi="Consolas"/>
        </w:rPr>
        <w:t xml:space="preserve">    text="\N{RIGHTWARDS BLACK ARROW}"</w:t>
      </w:r>
    </w:p>
    <w:p w14:paraId="5E7DC4FC" w14:textId="77777777" w:rsidR="00462C2D" w:rsidRPr="005A4643" w:rsidRDefault="00462C2D" w:rsidP="00462C2D">
      <w:pPr>
        <w:rPr>
          <w:rFonts w:ascii="Consolas" w:hAnsi="Consolas"/>
        </w:rPr>
      </w:pPr>
      <w:r w:rsidRPr="005A4643">
        <w:rPr>
          <w:rFonts w:ascii="Consolas" w:hAnsi="Consolas"/>
        </w:rPr>
        <w:t>)</w:t>
      </w:r>
    </w:p>
    <w:p w14:paraId="19FAE1DF" w14:textId="77777777" w:rsidR="00462C2D" w:rsidRPr="005A4643" w:rsidRDefault="00462C2D" w:rsidP="00462C2D">
      <w:pPr>
        <w:rPr>
          <w:rFonts w:ascii="Consolas" w:hAnsi="Consolas"/>
        </w:rPr>
      </w:pPr>
      <w:r w:rsidRPr="005A4643">
        <w:rPr>
          <w:rFonts w:ascii="Consolas" w:hAnsi="Consolas"/>
        </w:rPr>
        <w:t>lbl_result = tk.Label(master=window, text="\N{DEGREE CELSIUS}")</w:t>
      </w:r>
    </w:p>
    <w:p w14:paraId="7019829B" w14:textId="77777777" w:rsidR="00462C2D" w:rsidRDefault="00462C2D" w:rsidP="00462C2D"/>
    <w:p w14:paraId="77F81AE6" w14:textId="1DB47736" w:rsidR="00462C2D" w:rsidRDefault="00462C2D" w:rsidP="00462C2D">
      <w:r>
        <w:t>Like frm_entry, both btn_convert and lbl_result are assigned to window. Together, these three widgets make up the three cells in the main application grid. Use .grid() to go ahead and lay them out now:</w:t>
      </w:r>
    </w:p>
    <w:p w14:paraId="2F4E12AF" w14:textId="612F82AA" w:rsidR="00462C2D" w:rsidRDefault="00462C2D" w:rsidP="00462C2D"/>
    <w:p w14:paraId="420671DA" w14:textId="77777777" w:rsidR="00462C2D" w:rsidRPr="005A4643" w:rsidRDefault="00462C2D" w:rsidP="00462C2D">
      <w:pPr>
        <w:rPr>
          <w:rFonts w:ascii="Consolas" w:hAnsi="Consolas"/>
        </w:rPr>
      </w:pPr>
      <w:r w:rsidRPr="005A4643">
        <w:rPr>
          <w:rFonts w:ascii="Consolas" w:hAnsi="Consolas"/>
        </w:rPr>
        <w:t>frm_entry.grid(row=0, column=0, padx=10)</w:t>
      </w:r>
    </w:p>
    <w:p w14:paraId="0C4A97CF" w14:textId="77777777" w:rsidR="00462C2D" w:rsidRPr="005A4643" w:rsidRDefault="00462C2D" w:rsidP="00462C2D">
      <w:pPr>
        <w:rPr>
          <w:rFonts w:ascii="Consolas" w:hAnsi="Consolas"/>
        </w:rPr>
      </w:pPr>
      <w:r w:rsidRPr="005A4643">
        <w:rPr>
          <w:rFonts w:ascii="Consolas" w:hAnsi="Consolas"/>
        </w:rPr>
        <w:t>btn_convert.grid(row=0, column=1, pady=10)</w:t>
      </w:r>
    </w:p>
    <w:p w14:paraId="24AE8AFC" w14:textId="1E84D078" w:rsidR="00462C2D" w:rsidRDefault="00462C2D" w:rsidP="00462C2D">
      <w:r w:rsidRPr="005A4643">
        <w:rPr>
          <w:rFonts w:ascii="Consolas" w:hAnsi="Consolas"/>
        </w:rPr>
        <w:t>lbl_result.grid(row=0, column=2, padx=10)</w:t>
      </w:r>
      <w:r w:rsidR="005A4643">
        <w:br/>
      </w:r>
    </w:p>
    <w:p w14:paraId="76B48B59" w14:textId="1D183D64" w:rsidR="00462C2D" w:rsidRDefault="00462C2D" w:rsidP="00462C2D">
      <w:r>
        <w:t>Finally, run the application:</w:t>
      </w:r>
    </w:p>
    <w:p w14:paraId="45F7EE75" w14:textId="5383E322" w:rsidR="00462C2D" w:rsidRDefault="00462C2D" w:rsidP="00462C2D"/>
    <w:p w14:paraId="2D349FD1" w14:textId="7EBF243A" w:rsidR="00462C2D" w:rsidRPr="005A4643" w:rsidRDefault="00462C2D" w:rsidP="00462C2D">
      <w:pPr>
        <w:rPr>
          <w:rFonts w:ascii="Consolas" w:hAnsi="Consolas"/>
        </w:rPr>
      </w:pPr>
      <w:r w:rsidRPr="005A4643">
        <w:rPr>
          <w:rFonts w:ascii="Consolas" w:hAnsi="Consolas"/>
        </w:rPr>
        <w:t>window.mainloop()</w:t>
      </w:r>
    </w:p>
    <w:p w14:paraId="05DDD396" w14:textId="77777777" w:rsidR="00462C2D" w:rsidRDefault="00462C2D" w:rsidP="00462C2D"/>
    <w:p w14:paraId="05AD6706" w14:textId="2A0AE78D" w:rsidR="00462C2D" w:rsidRDefault="00462C2D" w:rsidP="00462C2D">
      <w:r>
        <w:t>That looks great! But the button doesn’t do anything just yet. At the top of your script file, just below the import line, add a function called fahrenheit_to_celsius():</w:t>
      </w:r>
    </w:p>
    <w:p w14:paraId="7F61DFB0" w14:textId="68CF707A" w:rsidR="00462C2D" w:rsidRDefault="00462C2D" w:rsidP="00462C2D"/>
    <w:p w14:paraId="3104F8E8" w14:textId="77777777" w:rsidR="00462C2D" w:rsidRPr="005A4643" w:rsidRDefault="00462C2D" w:rsidP="00462C2D">
      <w:pPr>
        <w:rPr>
          <w:rFonts w:ascii="Consolas" w:hAnsi="Consolas"/>
        </w:rPr>
      </w:pPr>
      <w:r w:rsidRPr="005A4643">
        <w:rPr>
          <w:rFonts w:ascii="Consolas" w:hAnsi="Consolas"/>
        </w:rPr>
        <w:t>def fahrenheit_to_celsius():</w:t>
      </w:r>
    </w:p>
    <w:p w14:paraId="26CDA08B" w14:textId="77777777" w:rsidR="00462C2D" w:rsidRPr="005A4643" w:rsidRDefault="00462C2D" w:rsidP="00462C2D">
      <w:pPr>
        <w:rPr>
          <w:rFonts w:ascii="Consolas" w:hAnsi="Consolas"/>
        </w:rPr>
      </w:pPr>
      <w:r w:rsidRPr="005A4643">
        <w:rPr>
          <w:rFonts w:ascii="Consolas" w:hAnsi="Consolas"/>
        </w:rPr>
        <w:t xml:space="preserve">    """Convert the value for Fahrenheit to Celsius and insert the</w:t>
      </w:r>
    </w:p>
    <w:p w14:paraId="3994BA2E" w14:textId="77777777" w:rsidR="00462C2D" w:rsidRPr="005A4643" w:rsidRDefault="00462C2D" w:rsidP="00462C2D">
      <w:pPr>
        <w:rPr>
          <w:rFonts w:ascii="Consolas" w:hAnsi="Consolas"/>
        </w:rPr>
      </w:pPr>
      <w:r w:rsidRPr="005A4643">
        <w:rPr>
          <w:rFonts w:ascii="Consolas" w:hAnsi="Consolas"/>
        </w:rPr>
        <w:t xml:space="preserve">    result into lbl_result.</w:t>
      </w:r>
    </w:p>
    <w:p w14:paraId="19B74DB5" w14:textId="77777777" w:rsidR="00462C2D" w:rsidRPr="005A4643" w:rsidRDefault="00462C2D" w:rsidP="00462C2D">
      <w:pPr>
        <w:rPr>
          <w:rFonts w:ascii="Consolas" w:hAnsi="Consolas"/>
        </w:rPr>
      </w:pPr>
      <w:r w:rsidRPr="005A4643">
        <w:rPr>
          <w:rFonts w:ascii="Consolas" w:hAnsi="Consolas"/>
        </w:rPr>
        <w:t xml:space="preserve">    """</w:t>
      </w:r>
    </w:p>
    <w:p w14:paraId="282CC7D0" w14:textId="77777777" w:rsidR="00462C2D" w:rsidRPr="005A4643" w:rsidRDefault="00462C2D" w:rsidP="00462C2D">
      <w:pPr>
        <w:rPr>
          <w:rFonts w:ascii="Consolas" w:hAnsi="Consolas"/>
        </w:rPr>
      </w:pPr>
      <w:r w:rsidRPr="005A4643">
        <w:rPr>
          <w:rFonts w:ascii="Consolas" w:hAnsi="Consolas"/>
        </w:rPr>
        <w:t xml:space="preserve">    fahrenheit = ent_temperature.get()</w:t>
      </w:r>
    </w:p>
    <w:p w14:paraId="58FA2CBC" w14:textId="77777777" w:rsidR="00462C2D" w:rsidRPr="005A4643" w:rsidRDefault="00462C2D" w:rsidP="00462C2D">
      <w:pPr>
        <w:rPr>
          <w:rFonts w:ascii="Consolas" w:hAnsi="Consolas"/>
        </w:rPr>
      </w:pPr>
      <w:r w:rsidRPr="005A4643">
        <w:rPr>
          <w:rFonts w:ascii="Consolas" w:hAnsi="Consolas"/>
        </w:rPr>
        <w:t xml:space="preserve">    celsius = (5/9) * (float(fahrenheit) - 32)</w:t>
      </w:r>
    </w:p>
    <w:p w14:paraId="791AD6CD" w14:textId="74A5D4C9" w:rsidR="00462C2D" w:rsidRPr="005A4643" w:rsidRDefault="00462C2D" w:rsidP="00462C2D">
      <w:pPr>
        <w:rPr>
          <w:rFonts w:ascii="Consolas" w:hAnsi="Consolas"/>
        </w:rPr>
      </w:pPr>
      <w:r w:rsidRPr="005A4643">
        <w:rPr>
          <w:rFonts w:ascii="Consolas" w:hAnsi="Consolas"/>
        </w:rPr>
        <w:t xml:space="preserve">    lbl_result["text"] = f"{round(celsius, 2)} \N{DEGREE CELSIUS}"</w:t>
      </w:r>
    </w:p>
    <w:p w14:paraId="18E12519" w14:textId="1058F026" w:rsidR="00462C2D" w:rsidRDefault="00462C2D" w:rsidP="00462C2D"/>
    <w:p w14:paraId="3F01A0E5" w14:textId="3C8648C8" w:rsidR="00462C2D" w:rsidRDefault="00462C2D" w:rsidP="00462C2D"/>
    <w:p w14:paraId="4B5DC77D" w14:textId="77777777" w:rsidR="00462C2D" w:rsidRDefault="00462C2D" w:rsidP="00462C2D">
      <w:r>
        <w:t>This function reads the value from ent_temperature, converts it from Fahrenheit to Celsius, and then displays the result in lbl_result.</w:t>
      </w:r>
    </w:p>
    <w:p w14:paraId="67BAF4B4" w14:textId="77777777" w:rsidR="00462C2D" w:rsidRDefault="00462C2D" w:rsidP="00462C2D"/>
    <w:p w14:paraId="06A30776" w14:textId="67F4CB46" w:rsidR="00462C2D" w:rsidRDefault="00462C2D" w:rsidP="00462C2D">
      <w:r>
        <w:t>Now go down to the line where you define btn_convert and set its command parameter to fahrenheit_to_celsius:</w:t>
      </w:r>
    </w:p>
    <w:p w14:paraId="35272435" w14:textId="39A4CEAF" w:rsidR="00462C2D" w:rsidRDefault="00462C2D" w:rsidP="00462C2D"/>
    <w:p w14:paraId="38F96FE6" w14:textId="77777777" w:rsidR="00462C2D" w:rsidRPr="005A4643" w:rsidRDefault="00462C2D" w:rsidP="00462C2D">
      <w:pPr>
        <w:rPr>
          <w:rFonts w:ascii="Consolas" w:hAnsi="Consolas"/>
        </w:rPr>
      </w:pPr>
      <w:r w:rsidRPr="005A4643">
        <w:rPr>
          <w:rFonts w:ascii="Consolas" w:hAnsi="Consolas"/>
        </w:rPr>
        <w:t>btn_convert = tk.Button(</w:t>
      </w:r>
    </w:p>
    <w:p w14:paraId="544694E2" w14:textId="77777777" w:rsidR="00462C2D" w:rsidRPr="005A4643" w:rsidRDefault="00462C2D" w:rsidP="00462C2D">
      <w:pPr>
        <w:rPr>
          <w:rFonts w:ascii="Consolas" w:hAnsi="Consolas"/>
        </w:rPr>
      </w:pPr>
      <w:r w:rsidRPr="005A4643">
        <w:rPr>
          <w:rFonts w:ascii="Consolas" w:hAnsi="Consolas"/>
        </w:rPr>
        <w:t xml:space="preserve">    master=window,</w:t>
      </w:r>
    </w:p>
    <w:p w14:paraId="32CA8323" w14:textId="77777777" w:rsidR="00462C2D" w:rsidRPr="005A4643" w:rsidRDefault="00462C2D" w:rsidP="00462C2D">
      <w:pPr>
        <w:rPr>
          <w:rFonts w:ascii="Consolas" w:hAnsi="Consolas"/>
        </w:rPr>
      </w:pPr>
      <w:r w:rsidRPr="005A4643">
        <w:rPr>
          <w:rFonts w:ascii="Consolas" w:hAnsi="Consolas"/>
        </w:rPr>
        <w:t xml:space="preserve">    text="\N{RIGHTWARDS BLACK ARROW}",</w:t>
      </w:r>
    </w:p>
    <w:p w14:paraId="1E1591CF" w14:textId="77777777" w:rsidR="00462C2D" w:rsidRPr="005A4643" w:rsidRDefault="00462C2D" w:rsidP="00462C2D">
      <w:pPr>
        <w:rPr>
          <w:rFonts w:ascii="Consolas" w:hAnsi="Consolas"/>
        </w:rPr>
      </w:pPr>
      <w:r w:rsidRPr="005A4643">
        <w:rPr>
          <w:rFonts w:ascii="Consolas" w:hAnsi="Consolas"/>
        </w:rPr>
        <w:t xml:space="preserve">    command=fahrenheit_to_celsius  # &lt;--- Add this line</w:t>
      </w:r>
    </w:p>
    <w:p w14:paraId="0299E9B8" w14:textId="353702C6" w:rsidR="00462C2D" w:rsidRPr="005A4643" w:rsidRDefault="00462C2D" w:rsidP="00462C2D">
      <w:pPr>
        <w:rPr>
          <w:rFonts w:ascii="Consolas" w:hAnsi="Consolas"/>
        </w:rPr>
      </w:pPr>
      <w:r w:rsidRPr="005A4643">
        <w:rPr>
          <w:rFonts w:ascii="Consolas" w:hAnsi="Consolas"/>
        </w:rPr>
        <w:t>)</w:t>
      </w:r>
    </w:p>
    <w:p w14:paraId="1A7238E1" w14:textId="2AFCC623" w:rsidR="00462C2D" w:rsidRDefault="00462C2D" w:rsidP="00462C2D"/>
    <w:p w14:paraId="784EB28A" w14:textId="77777777" w:rsidR="00462C2D" w:rsidRDefault="00462C2D" w:rsidP="00462C2D">
      <w:r>
        <w:t>That’s it! You’ve created a fully functional temperature converter app in just 26 lines of code! Pretty cool, right?</w:t>
      </w:r>
    </w:p>
    <w:p w14:paraId="7E2462D2" w14:textId="77777777" w:rsidR="00462C2D" w:rsidRDefault="00462C2D" w:rsidP="00462C2D"/>
    <w:p w14:paraId="3E4A019C" w14:textId="1A442F0A" w:rsidR="00462C2D" w:rsidRDefault="00462C2D" w:rsidP="00462C2D">
      <w:r>
        <w:t>You can expand the code block below to see the full script:</w:t>
      </w:r>
    </w:p>
    <w:p w14:paraId="44CD4B6E" w14:textId="12D388AA" w:rsidR="00462C2D" w:rsidRDefault="00462C2D" w:rsidP="00462C2D"/>
    <w:p w14:paraId="1DB06BAD" w14:textId="77777777" w:rsidR="00462C2D" w:rsidRPr="00462C2D" w:rsidRDefault="00462C2D" w:rsidP="00462C2D">
      <w:pPr>
        <w:rPr>
          <w:rFonts w:ascii="Consolas" w:hAnsi="Consolas"/>
        </w:rPr>
      </w:pPr>
      <w:r w:rsidRPr="00462C2D">
        <w:rPr>
          <w:rFonts w:ascii="Consolas" w:hAnsi="Consolas"/>
        </w:rPr>
        <w:t>import tkinter as tk</w:t>
      </w:r>
    </w:p>
    <w:p w14:paraId="141F841F" w14:textId="77777777" w:rsidR="00462C2D" w:rsidRPr="00462C2D" w:rsidRDefault="00462C2D" w:rsidP="00462C2D">
      <w:pPr>
        <w:rPr>
          <w:rFonts w:ascii="Consolas" w:hAnsi="Consolas"/>
        </w:rPr>
      </w:pPr>
    </w:p>
    <w:p w14:paraId="181C5C8D" w14:textId="77777777" w:rsidR="00462C2D" w:rsidRPr="00462C2D" w:rsidRDefault="00462C2D" w:rsidP="00462C2D">
      <w:pPr>
        <w:rPr>
          <w:rFonts w:ascii="Consolas" w:hAnsi="Consolas"/>
        </w:rPr>
      </w:pPr>
      <w:r w:rsidRPr="00462C2D">
        <w:rPr>
          <w:rFonts w:ascii="Consolas" w:hAnsi="Consolas"/>
        </w:rPr>
        <w:t>def fahrenheit_to_celsius():</w:t>
      </w:r>
    </w:p>
    <w:p w14:paraId="1317450C" w14:textId="77777777" w:rsidR="00462C2D" w:rsidRPr="00462C2D" w:rsidRDefault="00462C2D" w:rsidP="00462C2D">
      <w:pPr>
        <w:rPr>
          <w:rFonts w:ascii="Consolas" w:hAnsi="Consolas"/>
        </w:rPr>
      </w:pPr>
      <w:r w:rsidRPr="00462C2D">
        <w:rPr>
          <w:rFonts w:ascii="Consolas" w:hAnsi="Consolas"/>
        </w:rPr>
        <w:t xml:space="preserve">    """Convert the value for Fahrenheit to Celsius and insert the</w:t>
      </w:r>
    </w:p>
    <w:p w14:paraId="7EC09D32" w14:textId="77777777" w:rsidR="00462C2D" w:rsidRPr="00462C2D" w:rsidRDefault="00462C2D" w:rsidP="00462C2D">
      <w:pPr>
        <w:rPr>
          <w:rFonts w:ascii="Consolas" w:hAnsi="Consolas"/>
        </w:rPr>
      </w:pPr>
      <w:r w:rsidRPr="00462C2D">
        <w:rPr>
          <w:rFonts w:ascii="Consolas" w:hAnsi="Consolas"/>
        </w:rPr>
        <w:t xml:space="preserve">    result into lbl_result.</w:t>
      </w:r>
    </w:p>
    <w:p w14:paraId="3E5B7E13" w14:textId="77777777" w:rsidR="00462C2D" w:rsidRPr="00462C2D" w:rsidRDefault="00462C2D" w:rsidP="00462C2D">
      <w:pPr>
        <w:rPr>
          <w:rFonts w:ascii="Consolas" w:hAnsi="Consolas"/>
        </w:rPr>
      </w:pPr>
      <w:r w:rsidRPr="00462C2D">
        <w:rPr>
          <w:rFonts w:ascii="Consolas" w:hAnsi="Consolas"/>
        </w:rPr>
        <w:t xml:space="preserve">    """</w:t>
      </w:r>
    </w:p>
    <w:p w14:paraId="570082EE" w14:textId="77777777" w:rsidR="00462C2D" w:rsidRPr="00462C2D" w:rsidRDefault="00462C2D" w:rsidP="00462C2D">
      <w:pPr>
        <w:rPr>
          <w:rFonts w:ascii="Consolas" w:hAnsi="Consolas"/>
        </w:rPr>
      </w:pPr>
      <w:r w:rsidRPr="00462C2D">
        <w:rPr>
          <w:rFonts w:ascii="Consolas" w:hAnsi="Consolas"/>
        </w:rPr>
        <w:t xml:space="preserve">    fahrenheit = ent_temperature.get()</w:t>
      </w:r>
    </w:p>
    <w:p w14:paraId="49ABD11B" w14:textId="77777777" w:rsidR="00462C2D" w:rsidRPr="00462C2D" w:rsidRDefault="00462C2D" w:rsidP="00462C2D">
      <w:pPr>
        <w:rPr>
          <w:rFonts w:ascii="Consolas" w:hAnsi="Consolas"/>
        </w:rPr>
      </w:pPr>
      <w:r w:rsidRPr="00462C2D">
        <w:rPr>
          <w:rFonts w:ascii="Consolas" w:hAnsi="Consolas"/>
        </w:rPr>
        <w:t xml:space="preserve">    celsius = (5/9) * (float(fahrenheit) - 32)</w:t>
      </w:r>
    </w:p>
    <w:p w14:paraId="5F81E12F" w14:textId="77777777" w:rsidR="00462C2D" w:rsidRPr="00462C2D" w:rsidRDefault="00462C2D" w:rsidP="00462C2D">
      <w:pPr>
        <w:rPr>
          <w:rFonts w:ascii="Consolas" w:hAnsi="Consolas"/>
        </w:rPr>
      </w:pPr>
      <w:r w:rsidRPr="00462C2D">
        <w:rPr>
          <w:rFonts w:ascii="Consolas" w:hAnsi="Consolas"/>
        </w:rPr>
        <w:t xml:space="preserve">    lbl_result["text"] = f"{round(celsius, 2)} \N{DEGREE CELSIUS}"</w:t>
      </w:r>
    </w:p>
    <w:p w14:paraId="14A8A2E4" w14:textId="77777777" w:rsidR="00462C2D" w:rsidRPr="00462C2D" w:rsidRDefault="00462C2D" w:rsidP="00462C2D">
      <w:pPr>
        <w:rPr>
          <w:rFonts w:ascii="Consolas" w:hAnsi="Consolas"/>
        </w:rPr>
      </w:pPr>
    </w:p>
    <w:p w14:paraId="247DBE00" w14:textId="77777777" w:rsidR="00462C2D" w:rsidRPr="00462C2D" w:rsidRDefault="00462C2D" w:rsidP="00462C2D">
      <w:pPr>
        <w:rPr>
          <w:rFonts w:ascii="Consolas" w:hAnsi="Consolas"/>
        </w:rPr>
      </w:pPr>
      <w:r w:rsidRPr="00462C2D">
        <w:rPr>
          <w:rFonts w:ascii="Consolas" w:hAnsi="Consolas"/>
        </w:rPr>
        <w:t># Set-up the window</w:t>
      </w:r>
    </w:p>
    <w:p w14:paraId="06EED02F" w14:textId="77777777" w:rsidR="00462C2D" w:rsidRPr="00462C2D" w:rsidRDefault="00462C2D" w:rsidP="00462C2D">
      <w:pPr>
        <w:rPr>
          <w:rFonts w:ascii="Consolas" w:hAnsi="Consolas"/>
        </w:rPr>
      </w:pPr>
      <w:r w:rsidRPr="00462C2D">
        <w:rPr>
          <w:rFonts w:ascii="Consolas" w:hAnsi="Consolas"/>
        </w:rPr>
        <w:t>window = tk.Tk()</w:t>
      </w:r>
    </w:p>
    <w:p w14:paraId="12B547CF" w14:textId="77777777" w:rsidR="00462C2D" w:rsidRPr="00462C2D" w:rsidRDefault="00462C2D" w:rsidP="00462C2D">
      <w:pPr>
        <w:rPr>
          <w:rFonts w:ascii="Consolas" w:hAnsi="Consolas"/>
        </w:rPr>
      </w:pPr>
      <w:r w:rsidRPr="00462C2D">
        <w:rPr>
          <w:rFonts w:ascii="Consolas" w:hAnsi="Consolas"/>
        </w:rPr>
        <w:t>window.title("Temperature Converter")</w:t>
      </w:r>
    </w:p>
    <w:p w14:paraId="4F909488" w14:textId="77777777" w:rsidR="00462C2D" w:rsidRPr="00462C2D" w:rsidRDefault="00462C2D" w:rsidP="00462C2D">
      <w:pPr>
        <w:rPr>
          <w:rFonts w:ascii="Consolas" w:hAnsi="Consolas"/>
        </w:rPr>
      </w:pPr>
      <w:r w:rsidRPr="00462C2D">
        <w:rPr>
          <w:rFonts w:ascii="Consolas" w:hAnsi="Consolas"/>
        </w:rPr>
        <w:t>window.resizable(width=False, height=False)</w:t>
      </w:r>
    </w:p>
    <w:p w14:paraId="789F186B" w14:textId="77777777" w:rsidR="00462C2D" w:rsidRPr="00462C2D" w:rsidRDefault="00462C2D" w:rsidP="00462C2D">
      <w:pPr>
        <w:rPr>
          <w:rFonts w:ascii="Consolas" w:hAnsi="Consolas"/>
        </w:rPr>
      </w:pPr>
    </w:p>
    <w:p w14:paraId="0A78BA1C" w14:textId="77777777" w:rsidR="00462C2D" w:rsidRPr="00462C2D" w:rsidRDefault="00462C2D" w:rsidP="00462C2D">
      <w:pPr>
        <w:rPr>
          <w:rFonts w:ascii="Consolas" w:hAnsi="Consolas"/>
        </w:rPr>
      </w:pPr>
      <w:r w:rsidRPr="00462C2D">
        <w:rPr>
          <w:rFonts w:ascii="Consolas" w:hAnsi="Consolas"/>
        </w:rPr>
        <w:t># Create the Fahrenheit entry frame with an Entry</w:t>
      </w:r>
    </w:p>
    <w:p w14:paraId="548873C0" w14:textId="77777777" w:rsidR="00462C2D" w:rsidRPr="00462C2D" w:rsidRDefault="00462C2D" w:rsidP="00462C2D">
      <w:pPr>
        <w:rPr>
          <w:rFonts w:ascii="Consolas" w:hAnsi="Consolas"/>
        </w:rPr>
      </w:pPr>
      <w:r w:rsidRPr="00462C2D">
        <w:rPr>
          <w:rFonts w:ascii="Consolas" w:hAnsi="Consolas"/>
        </w:rPr>
        <w:t># widget and label in it</w:t>
      </w:r>
    </w:p>
    <w:p w14:paraId="11CD73B4" w14:textId="77777777" w:rsidR="00462C2D" w:rsidRPr="00462C2D" w:rsidRDefault="00462C2D" w:rsidP="00462C2D">
      <w:pPr>
        <w:rPr>
          <w:rFonts w:ascii="Consolas" w:hAnsi="Consolas"/>
        </w:rPr>
      </w:pPr>
      <w:r w:rsidRPr="00462C2D">
        <w:rPr>
          <w:rFonts w:ascii="Consolas" w:hAnsi="Consolas"/>
        </w:rPr>
        <w:t>frm_entry = tk.Frame(master=window)</w:t>
      </w:r>
    </w:p>
    <w:p w14:paraId="11DC89E6" w14:textId="77777777" w:rsidR="00462C2D" w:rsidRPr="00462C2D" w:rsidRDefault="00462C2D" w:rsidP="00462C2D">
      <w:pPr>
        <w:rPr>
          <w:rFonts w:ascii="Consolas" w:hAnsi="Consolas"/>
        </w:rPr>
      </w:pPr>
      <w:r w:rsidRPr="00462C2D">
        <w:rPr>
          <w:rFonts w:ascii="Consolas" w:hAnsi="Consolas"/>
        </w:rPr>
        <w:t>ent_temperature = tk.Entry(master=frm_entry, width=10)</w:t>
      </w:r>
    </w:p>
    <w:p w14:paraId="54A2F74C" w14:textId="77777777" w:rsidR="00462C2D" w:rsidRPr="00462C2D" w:rsidRDefault="00462C2D" w:rsidP="00462C2D">
      <w:pPr>
        <w:rPr>
          <w:rFonts w:ascii="Consolas" w:hAnsi="Consolas"/>
        </w:rPr>
      </w:pPr>
      <w:r w:rsidRPr="00462C2D">
        <w:rPr>
          <w:rFonts w:ascii="Consolas" w:hAnsi="Consolas"/>
        </w:rPr>
        <w:t>lbl_temp = tk.Label(master=frm_entry, text="\N{DEGREE FAHRENHEIT}")</w:t>
      </w:r>
    </w:p>
    <w:p w14:paraId="0AF60809" w14:textId="77777777" w:rsidR="00462C2D" w:rsidRPr="00462C2D" w:rsidRDefault="00462C2D" w:rsidP="00462C2D">
      <w:pPr>
        <w:rPr>
          <w:rFonts w:ascii="Consolas" w:hAnsi="Consolas"/>
        </w:rPr>
      </w:pPr>
    </w:p>
    <w:p w14:paraId="1B9F0A8D" w14:textId="77777777" w:rsidR="00462C2D" w:rsidRPr="00462C2D" w:rsidRDefault="00462C2D" w:rsidP="00462C2D">
      <w:pPr>
        <w:rPr>
          <w:rFonts w:ascii="Consolas" w:hAnsi="Consolas"/>
        </w:rPr>
      </w:pPr>
      <w:r w:rsidRPr="00462C2D">
        <w:rPr>
          <w:rFonts w:ascii="Consolas" w:hAnsi="Consolas"/>
        </w:rPr>
        <w:t># Layout the temperature Entry and Label in frm_entry</w:t>
      </w:r>
    </w:p>
    <w:p w14:paraId="3F648F6D" w14:textId="77777777" w:rsidR="00462C2D" w:rsidRPr="00462C2D" w:rsidRDefault="00462C2D" w:rsidP="00462C2D">
      <w:pPr>
        <w:rPr>
          <w:rFonts w:ascii="Consolas" w:hAnsi="Consolas"/>
        </w:rPr>
      </w:pPr>
      <w:r w:rsidRPr="00462C2D">
        <w:rPr>
          <w:rFonts w:ascii="Consolas" w:hAnsi="Consolas"/>
        </w:rPr>
        <w:t># using the .grid() geometry manager</w:t>
      </w:r>
    </w:p>
    <w:p w14:paraId="0FDF1806" w14:textId="77777777" w:rsidR="00462C2D" w:rsidRPr="00462C2D" w:rsidRDefault="00462C2D" w:rsidP="00462C2D">
      <w:pPr>
        <w:rPr>
          <w:rFonts w:ascii="Consolas" w:hAnsi="Consolas"/>
        </w:rPr>
      </w:pPr>
      <w:r w:rsidRPr="00462C2D">
        <w:rPr>
          <w:rFonts w:ascii="Consolas" w:hAnsi="Consolas"/>
        </w:rPr>
        <w:t>ent_temperature.grid(row=0, column=0, sticky="e")</w:t>
      </w:r>
    </w:p>
    <w:p w14:paraId="7CA96655" w14:textId="77777777" w:rsidR="00462C2D" w:rsidRPr="00462C2D" w:rsidRDefault="00462C2D" w:rsidP="00462C2D">
      <w:pPr>
        <w:rPr>
          <w:rFonts w:ascii="Consolas" w:hAnsi="Consolas"/>
        </w:rPr>
      </w:pPr>
      <w:r w:rsidRPr="00462C2D">
        <w:rPr>
          <w:rFonts w:ascii="Consolas" w:hAnsi="Consolas"/>
        </w:rPr>
        <w:t>lbl_temp.grid(row=0, column=1, sticky="w")</w:t>
      </w:r>
    </w:p>
    <w:p w14:paraId="09C7C803" w14:textId="77777777" w:rsidR="00462C2D" w:rsidRPr="00462C2D" w:rsidRDefault="00462C2D" w:rsidP="00462C2D">
      <w:pPr>
        <w:rPr>
          <w:rFonts w:ascii="Consolas" w:hAnsi="Consolas"/>
        </w:rPr>
      </w:pPr>
    </w:p>
    <w:p w14:paraId="5050DBC1" w14:textId="77777777" w:rsidR="00462C2D" w:rsidRPr="00462C2D" w:rsidRDefault="00462C2D" w:rsidP="00462C2D">
      <w:pPr>
        <w:rPr>
          <w:rFonts w:ascii="Consolas" w:hAnsi="Consolas"/>
        </w:rPr>
      </w:pPr>
      <w:r w:rsidRPr="00462C2D">
        <w:rPr>
          <w:rFonts w:ascii="Consolas" w:hAnsi="Consolas"/>
        </w:rPr>
        <w:t># Create the conversion Button and result display Label</w:t>
      </w:r>
    </w:p>
    <w:p w14:paraId="490B4B96" w14:textId="77777777" w:rsidR="00462C2D" w:rsidRPr="00462C2D" w:rsidRDefault="00462C2D" w:rsidP="00462C2D">
      <w:pPr>
        <w:rPr>
          <w:rFonts w:ascii="Consolas" w:hAnsi="Consolas"/>
        </w:rPr>
      </w:pPr>
      <w:r w:rsidRPr="00462C2D">
        <w:rPr>
          <w:rFonts w:ascii="Consolas" w:hAnsi="Consolas"/>
        </w:rPr>
        <w:t>btn_convert = tk.Button(</w:t>
      </w:r>
    </w:p>
    <w:p w14:paraId="515F967A" w14:textId="77777777" w:rsidR="00462C2D" w:rsidRPr="00462C2D" w:rsidRDefault="00462C2D" w:rsidP="00462C2D">
      <w:pPr>
        <w:rPr>
          <w:rFonts w:ascii="Consolas" w:hAnsi="Consolas"/>
        </w:rPr>
      </w:pPr>
      <w:r w:rsidRPr="00462C2D">
        <w:rPr>
          <w:rFonts w:ascii="Consolas" w:hAnsi="Consolas"/>
        </w:rPr>
        <w:t xml:space="preserve">    master=window,</w:t>
      </w:r>
    </w:p>
    <w:p w14:paraId="5B1CB01E" w14:textId="77777777" w:rsidR="00462C2D" w:rsidRPr="00462C2D" w:rsidRDefault="00462C2D" w:rsidP="00462C2D">
      <w:pPr>
        <w:rPr>
          <w:rFonts w:ascii="Consolas" w:hAnsi="Consolas"/>
        </w:rPr>
      </w:pPr>
      <w:r w:rsidRPr="00462C2D">
        <w:rPr>
          <w:rFonts w:ascii="Consolas" w:hAnsi="Consolas"/>
        </w:rPr>
        <w:t xml:space="preserve">    text="\N{RIGHTWARDS BLACK ARROW}",</w:t>
      </w:r>
    </w:p>
    <w:p w14:paraId="769D5B04" w14:textId="77777777" w:rsidR="00462C2D" w:rsidRPr="00462C2D" w:rsidRDefault="00462C2D" w:rsidP="00462C2D">
      <w:pPr>
        <w:rPr>
          <w:rFonts w:ascii="Consolas" w:hAnsi="Consolas"/>
        </w:rPr>
      </w:pPr>
      <w:r w:rsidRPr="00462C2D">
        <w:rPr>
          <w:rFonts w:ascii="Consolas" w:hAnsi="Consolas"/>
        </w:rPr>
        <w:t xml:space="preserve">    command=fahrenheit_to_celsius</w:t>
      </w:r>
    </w:p>
    <w:p w14:paraId="0DB9ACC8" w14:textId="77777777" w:rsidR="00462C2D" w:rsidRPr="00462C2D" w:rsidRDefault="00462C2D" w:rsidP="00462C2D">
      <w:pPr>
        <w:rPr>
          <w:rFonts w:ascii="Consolas" w:hAnsi="Consolas"/>
        </w:rPr>
      </w:pPr>
      <w:r w:rsidRPr="00462C2D">
        <w:rPr>
          <w:rFonts w:ascii="Consolas" w:hAnsi="Consolas"/>
        </w:rPr>
        <w:t>)</w:t>
      </w:r>
    </w:p>
    <w:p w14:paraId="27261FBE" w14:textId="77777777" w:rsidR="00462C2D" w:rsidRPr="00462C2D" w:rsidRDefault="00462C2D" w:rsidP="00462C2D">
      <w:pPr>
        <w:rPr>
          <w:rFonts w:ascii="Consolas" w:hAnsi="Consolas"/>
        </w:rPr>
      </w:pPr>
      <w:r w:rsidRPr="00462C2D">
        <w:rPr>
          <w:rFonts w:ascii="Consolas" w:hAnsi="Consolas"/>
        </w:rPr>
        <w:t>lbl_result = tk.Label(master=window, text="\N{DEGREE CELSIUS}")</w:t>
      </w:r>
    </w:p>
    <w:p w14:paraId="7C9C8081" w14:textId="77777777" w:rsidR="00462C2D" w:rsidRPr="00462C2D" w:rsidRDefault="00462C2D" w:rsidP="00462C2D">
      <w:pPr>
        <w:rPr>
          <w:rFonts w:ascii="Consolas" w:hAnsi="Consolas"/>
        </w:rPr>
      </w:pPr>
    </w:p>
    <w:p w14:paraId="1AFAD5D1" w14:textId="77777777" w:rsidR="00462C2D" w:rsidRPr="00462C2D" w:rsidRDefault="00462C2D" w:rsidP="00462C2D">
      <w:pPr>
        <w:rPr>
          <w:rFonts w:ascii="Consolas" w:hAnsi="Consolas"/>
        </w:rPr>
      </w:pPr>
      <w:r w:rsidRPr="00462C2D">
        <w:rPr>
          <w:rFonts w:ascii="Consolas" w:hAnsi="Consolas"/>
        </w:rPr>
        <w:t># Set-up the layout using the .grid() geometry manager</w:t>
      </w:r>
    </w:p>
    <w:p w14:paraId="23E97DA2" w14:textId="77777777" w:rsidR="00462C2D" w:rsidRPr="00462C2D" w:rsidRDefault="00462C2D" w:rsidP="00462C2D">
      <w:pPr>
        <w:rPr>
          <w:rFonts w:ascii="Consolas" w:hAnsi="Consolas"/>
        </w:rPr>
      </w:pPr>
      <w:r w:rsidRPr="00462C2D">
        <w:rPr>
          <w:rFonts w:ascii="Consolas" w:hAnsi="Consolas"/>
        </w:rPr>
        <w:t>frm_entry.grid(row=0, column=0, padx=10)</w:t>
      </w:r>
    </w:p>
    <w:p w14:paraId="4F856700" w14:textId="77777777" w:rsidR="00462C2D" w:rsidRPr="00462C2D" w:rsidRDefault="00462C2D" w:rsidP="00462C2D">
      <w:pPr>
        <w:rPr>
          <w:rFonts w:ascii="Consolas" w:hAnsi="Consolas"/>
        </w:rPr>
      </w:pPr>
      <w:r w:rsidRPr="00462C2D">
        <w:rPr>
          <w:rFonts w:ascii="Consolas" w:hAnsi="Consolas"/>
        </w:rPr>
        <w:t>btn_convert.grid(row=0, column=1, pady=10)</w:t>
      </w:r>
    </w:p>
    <w:p w14:paraId="4BCD38DA" w14:textId="77777777" w:rsidR="00462C2D" w:rsidRPr="00462C2D" w:rsidRDefault="00462C2D" w:rsidP="00462C2D">
      <w:pPr>
        <w:rPr>
          <w:rFonts w:ascii="Consolas" w:hAnsi="Consolas"/>
        </w:rPr>
      </w:pPr>
      <w:r w:rsidRPr="00462C2D">
        <w:rPr>
          <w:rFonts w:ascii="Consolas" w:hAnsi="Consolas"/>
        </w:rPr>
        <w:t>lbl_result.grid(row=0, column=2, padx=10)</w:t>
      </w:r>
    </w:p>
    <w:p w14:paraId="1B0AD279" w14:textId="77777777" w:rsidR="00462C2D" w:rsidRPr="00462C2D" w:rsidRDefault="00462C2D" w:rsidP="00462C2D">
      <w:pPr>
        <w:rPr>
          <w:rFonts w:ascii="Consolas" w:hAnsi="Consolas"/>
        </w:rPr>
      </w:pPr>
    </w:p>
    <w:p w14:paraId="0939262E" w14:textId="77777777" w:rsidR="00462C2D" w:rsidRPr="00462C2D" w:rsidRDefault="00462C2D" w:rsidP="00462C2D">
      <w:pPr>
        <w:rPr>
          <w:rFonts w:ascii="Consolas" w:hAnsi="Consolas"/>
        </w:rPr>
      </w:pPr>
      <w:r w:rsidRPr="00462C2D">
        <w:rPr>
          <w:rFonts w:ascii="Consolas" w:hAnsi="Consolas"/>
        </w:rPr>
        <w:t># Run the application</w:t>
      </w:r>
    </w:p>
    <w:p w14:paraId="582EA318" w14:textId="707A6B5B" w:rsidR="00462C2D" w:rsidRPr="00462C2D" w:rsidRDefault="00462C2D" w:rsidP="00462C2D">
      <w:pPr>
        <w:rPr>
          <w:rFonts w:ascii="Consolas" w:hAnsi="Consolas"/>
        </w:rPr>
      </w:pPr>
      <w:r w:rsidRPr="00462C2D">
        <w:rPr>
          <w:rFonts w:ascii="Consolas" w:hAnsi="Consolas"/>
        </w:rPr>
        <w:t>window.mainloop()</w:t>
      </w:r>
    </w:p>
    <w:p w14:paraId="0C084649" w14:textId="77777777" w:rsidR="00462C2D" w:rsidRPr="00462C2D" w:rsidRDefault="00462C2D" w:rsidP="00462C2D">
      <w:pPr>
        <w:rPr>
          <w:rFonts w:ascii="Consolas" w:hAnsi="Consolas"/>
        </w:rPr>
      </w:pPr>
    </w:p>
    <w:p w14:paraId="538AA7BF" w14:textId="059F76DB" w:rsidR="00462C2D" w:rsidRDefault="00462C2D" w:rsidP="00462C2D">
      <w:r w:rsidRPr="00462C2D">
        <w:t>It’s time to kick things up a notch! Read on to learn how to build a text editor.</w:t>
      </w:r>
    </w:p>
    <w:p w14:paraId="535921D7" w14:textId="77777777" w:rsidR="00462C2D" w:rsidRDefault="00462C2D" w:rsidP="005A4643">
      <w:pPr>
        <w:pStyle w:val="Heading2"/>
      </w:pPr>
      <w:r>
        <w:t>Building a Text Editor (Example App)</w:t>
      </w:r>
    </w:p>
    <w:p w14:paraId="1D740A74" w14:textId="77777777" w:rsidR="00462C2D" w:rsidRDefault="00462C2D" w:rsidP="00462C2D">
      <w:r>
        <w:t>In this section, you’ll build a text editor application that can create, open, edit, and save text files. There are three essential elements in the application:</w:t>
      </w:r>
    </w:p>
    <w:p w14:paraId="07C1B359" w14:textId="77777777" w:rsidR="00462C2D" w:rsidRDefault="00462C2D" w:rsidP="00462C2D"/>
    <w:p w14:paraId="2D0A2171" w14:textId="77777777" w:rsidR="00462C2D" w:rsidRDefault="00462C2D" w:rsidP="00462C2D">
      <w:pPr>
        <w:pStyle w:val="ListParagraph"/>
        <w:numPr>
          <w:ilvl w:val="0"/>
          <w:numId w:val="22"/>
        </w:numPr>
      </w:pPr>
      <w:r>
        <w:t>A Button widget called btn_open for opening a file for editing</w:t>
      </w:r>
    </w:p>
    <w:p w14:paraId="78B1CA28" w14:textId="77777777" w:rsidR="00462C2D" w:rsidRDefault="00462C2D" w:rsidP="00462C2D">
      <w:pPr>
        <w:pStyle w:val="ListParagraph"/>
        <w:numPr>
          <w:ilvl w:val="0"/>
          <w:numId w:val="22"/>
        </w:numPr>
      </w:pPr>
      <w:r>
        <w:t>A Button widget called btn_save for saving a file</w:t>
      </w:r>
    </w:p>
    <w:p w14:paraId="57A56621" w14:textId="2E528EB2" w:rsidR="00462C2D" w:rsidRDefault="00462C2D" w:rsidP="00462C2D">
      <w:pPr>
        <w:pStyle w:val="ListParagraph"/>
        <w:numPr>
          <w:ilvl w:val="0"/>
          <w:numId w:val="22"/>
        </w:numPr>
      </w:pPr>
      <w:r>
        <w:t>A TextBox widget called txt_edit for creating and editing the text file</w:t>
      </w:r>
    </w:p>
    <w:p w14:paraId="30390F78" w14:textId="77777777" w:rsidR="00462C2D" w:rsidRDefault="00462C2D" w:rsidP="00462C2D"/>
    <w:p w14:paraId="7F4BD4BB" w14:textId="77777777" w:rsidR="00462C2D" w:rsidRDefault="00462C2D" w:rsidP="00462C2D">
      <w:r>
        <w:t>The three widgets will be arranged so that the two buttons are on the left-hand side of the window, and the text box is on the right-hand side. The whole window should have a minimum height of 800 pixels, and txt_edit should have a minimum width of 800 pixels. The whole layout should be responsive so that if the window is resized, then txt_edit is resized as well. The width of the Frame holding the buttons should not change, however.</w:t>
      </w:r>
    </w:p>
    <w:p w14:paraId="1B2CF47C" w14:textId="77777777" w:rsidR="00462C2D" w:rsidRDefault="00462C2D" w:rsidP="00462C2D"/>
    <w:p w14:paraId="2E981E81" w14:textId="26ABF7EA" w:rsidR="00462C2D" w:rsidRDefault="00462C2D" w:rsidP="00462C2D">
      <w:r>
        <w:t>Here’s a sketch of how the window will look:</w:t>
      </w:r>
    </w:p>
    <w:p w14:paraId="48800113" w14:textId="60B5C6CA" w:rsidR="00462C2D" w:rsidRDefault="00462C2D" w:rsidP="00462C2D"/>
    <w:p w14:paraId="389823B3" w14:textId="5D81789E" w:rsidR="00462C2D" w:rsidRDefault="00462C2D" w:rsidP="00462C2D">
      <w:r>
        <w:rPr>
          <w:noProof/>
        </w:rPr>
        <w:lastRenderedPageBreak/>
        <w:drawing>
          <wp:inline distT="0" distB="0" distL="0" distR="0" wp14:anchorId="4AFD4021" wp14:editId="127C08D7">
            <wp:extent cx="2581275" cy="1608771"/>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594417" cy="1616962"/>
                    </a:xfrm>
                    <a:prstGeom prst="rect">
                      <a:avLst/>
                    </a:prstGeom>
                  </pic:spPr>
                </pic:pic>
              </a:graphicData>
            </a:graphic>
          </wp:inline>
        </w:drawing>
      </w:r>
    </w:p>
    <w:p w14:paraId="56B78A89" w14:textId="3B6BE6D7" w:rsidR="00462C2D" w:rsidRDefault="00462C2D" w:rsidP="00462C2D"/>
    <w:p w14:paraId="33782D7E" w14:textId="77777777" w:rsidR="005514CB" w:rsidRDefault="005514CB" w:rsidP="005514CB">
      <w:r>
        <w:t>You can achieve the desired layout using the .grid() geometry manager. The layout contains a single row and two columns:</w:t>
      </w:r>
    </w:p>
    <w:p w14:paraId="2476124B" w14:textId="77777777" w:rsidR="005514CB" w:rsidRDefault="005514CB" w:rsidP="005514CB"/>
    <w:p w14:paraId="60A880B7" w14:textId="77777777" w:rsidR="005514CB" w:rsidRDefault="005514CB" w:rsidP="005514CB">
      <w:pPr>
        <w:pStyle w:val="ListParagraph"/>
        <w:numPr>
          <w:ilvl w:val="0"/>
          <w:numId w:val="23"/>
        </w:numPr>
      </w:pPr>
      <w:r>
        <w:t>A narrow column on the left for the buttons</w:t>
      </w:r>
    </w:p>
    <w:p w14:paraId="3B5ED289" w14:textId="519F516D" w:rsidR="005514CB" w:rsidRDefault="005514CB" w:rsidP="005514CB">
      <w:pPr>
        <w:pStyle w:val="ListParagraph"/>
        <w:numPr>
          <w:ilvl w:val="0"/>
          <w:numId w:val="23"/>
        </w:numPr>
      </w:pPr>
      <w:r>
        <w:t>A wider column on the right for the text box</w:t>
      </w:r>
    </w:p>
    <w:p w14:paraId="6803A055" w14:textId="77777777" w:rsidR="005A4643" w:rsidRDefault="005A4643" w:rsidP="005A4643"/>
    <w:p w14:paraId="3FBF9462" w14:textId="77777777" w:rsidR="005514CB" w:rsidRDefault="005514CB" w:rsidP="005514CB">
      <w:r>
        <w:t>To set the minimum sizes for the window and txt_edit, you can set the minsize parameters of the window methods .rowconfigure() and .columnconfigure() to 800. To handle resizing, you can set the weight parameters of these methods to 1.</w:t>
      </w:r>
    </w:p>
    <w:p w14:paraId="33AC3970" w14:textId="77777777" w:rsidR="005514CB" w:rsidRDefault="005514CB" w:rsidP="005514CB"/>
    <w:p w14:paraId="71243C40" w14:textId="77777777" w:rsidR="005514CB" w:rsidRDefault="005514CB" w:rsidP="005514CB">
      <w:r>
        <w:t>In order to get both buttons into the same column, you’ll need to create a Frame widget called fr_buttons. According to the sketch, the two buttons should be stacked vertically inside of this frame, with btn_open on top. You can do that with either the .grid() or .pack() geometry manager. For now, you’ll stick with .grid() since it’s a little easier to work with.</w:t>
      </w:r>
    </w:p>
    <w:p w14:paraId="162856CB" w14:textId="77777777" w:rsidR="005514CB" w:rsidRDefault="005514CB" w:rsidP="005514CB"/>
    <w:p w14:paraId="35838B91" w14:textId="25B4C339" w:rsidR="00462C2D" w:rsidRDefault="005514CB" w:rsidP="005514CB">
      <w:r>
        <w:t>Now that you have a plan, you can start coding the application. The first step is to create all of the widgets you need:</w:t>
      </w:r>
    </w:p>
    <w:p w14:paraId="7A6529C9" w14:textId="549190AF" w:rsidR="00462C2D" w:rsidRDefault="00462C2D" w:rsidP="00462C2D"/>
    <w:p w14:paraId="2206726E" w14:textId="77777777" w:rsidR="005514CB" w:rsidRPr="005514CB" w:rsidRDefault="005514CB" w:rsidP="005514CB">
      <w:pPr>
        <w:rPr>
          <w:rFonts w:ascii="Consolas" w:hAnsi="Consolas"/>
        </w:rPr>
      </w:pPr>
      <w:r w:rsidRPr="005514CB">
        <w:rPr>
          <w:rFonts w:ascii="Consolas" w:hAnsi="Consolas"/>
        </w:rPr>
        <w:t>import tkinter as tk</w:t>
      </w:r>
    </w:p>
    <w:p w14:paraId="6C60AD71" w14:textId="77777777" w:rsidR="005514CB" w:rsidRPr="005514CB" w:rsidRDefault="005514CB" w:rsidP="005514CB">
      <w:pPr>
        <w:rPr>
          <w:rFonts w:ascii="Consolas" w:hAnsi="Consolas"/>
        </w:rPr>
      </w:pPr>
    </w:p>
    <w:p w14:paraId="53EAACD4" w14:textId="77777777" w:rsidR="005514CB" w:rsidRPr="005514CB" w:rsidRDefault="005514CB" w:rsidP="005514CB">
      <w:pPr>
        <w:rPr>
          <w:rFonts w:ascii="Consolas" w:hAnsi="Consolas"/>
        </w:rPr>
      </w:pPr>
      <w:r w:rsidRPr="005514CB">
        <w:rPr>
          <w:rFonts w:ascii="Consolas" w:hAnsi="Consolas"/>
        </w:rPr>
        <w:t>window = tk.Tk()</w:t>
      </w:r>
    </w:p>
    <w:p w14:paraId="6CF526B1" w14:textId="77777777" w:rsidR="005514CB" w:rsidRPr="005514CB" w:rsidRDefault="005514CB" w:rsidP="005514CB">
      <w:pPr>
        <w:rPr>
          <w:rFonts w:ascii="Consolas" w:hAnsi="Consolas"/>
        </w:rPr>
      </w:pPr>
      <w:r w:rsidRPr="005514CB">
        <w:rPr>
          <w:rFonts w:ascii="Consolas" w:hAnsi="Consolas"/>
        </w:rPr>
        <w:t>window.title("Simple Text Editor")</w:t>
      </w:r>
    </w:p>
    <w:p w14:paraId="13DA40CD" w14:textId="77777777" w:rsidR="005514CB" w:rsidRPr="005514CB" w:rsidRDefault="005514CB" w:rsidP="005514CB">
      <w:pPr>
        <w:rPr>
          <w:rFonts w:ascii="Consolas" w:hAnsi="Consolas"/>
        </w:rPr>
      </w:pPr>
    </w:p>
    <w:p w14:paraId="36F4AC8C" w14:textId="77777777" w:rsidR="005514CB" w:rsidRPr="005514CB" w:rsidRDefault="005514CB" w:rsidP="005514CB">
      <w:pPr>
        <w:rPr>
          <w:rFonts w:ascii="Consolas" w:hAnsi="Consolas"/>
        </w:rPr>
      </w:pPr>
      <w:r w:rsidRPr="005514CB">
        <w:rPr>
          <w:rFonts w:ascii="Consolas" w:hAnsi="Consolas"/>
        </w:rPr>
        <w:t>window.rowconfigure(0, minsize=800, weight=1)</w:t>
      </w:r>
    </w:p>
    <w:p w14:paraId="638C59EA" w14:textId="77777777" w:rsidR="005514CB" w:rsidRPr="005514CB" w:rsidRDefault="005514CB" w:rsidP="005514CB">
      <w:pPr>
        <w:rPr>
          <w:rFonts w:ascii="Consolas" w:hAnsi="Consolas"/>
        </w:rPr>
      </w:pPr>
      <w:r w:rsidRPr="005514CB">
        <w:rPr>
          <w:rFonts w:ascii="Consolas" w:hAnsi="Consolas"/>
        </w:rPr>
        <w:t>window.columnconfigure(1, minsize=800, weight=1)</w:t>
      </w:r>
    </w:p>
    <w:p w14:paraId="1A6244CB" w14:textId="77777777" w:rsidR="005514CB" w:rsidRPr="005514CB" w:rsidRDefault="005514CB" w:rsidP="005514CB">
      <w:pPr>
        <w:rPr>
          <w:rFonts w:ascii="Consolas" w:hAnsi="Consolas"/>
        </w:rPr>
      </w:pPr>
    </w:p>
    <w:p w14:paraId="46F5F0F8" w14:textId="77777777" w:rsidR="005514CB" w:rsidRPr="005514CB" w:rsidRDefault="005514CB" w:rsidP="005514CB">
      <w:pPr>
        <w:rPr>
          <w:rFonts w:ascii="Consolas" w:hAnsi="Consolas"/>
        </w:rPr>
      </w:pPr>
      <w:r w:rsidRPr="005514CB">
        <w:rPr>
          <w:rFonts w:ascii="Consolas" w:hAnsi="Consolas"/>
        </w:rPr>
        <w:t>txt_edit = tk.Text(window)</w:t>
      </w:r>
    </w:p>
    <w:p w14:paraId="642A3009" w14:textId="77777777" w:rsidR="005514CB" w:rsidRPr="005514CB" w:rsidRDefault="005514CB" w:rsidP="005514CB">
      <w:pPr>
        <w:rPr>
          <w:rFonts w:ascii="Consolas" w:hAnsi="Consolas"/>
        </w:rPr>
      </w:pPr>
      <w:r w:rsidRPr="005514CB">
        <w:rPr>
          <w:rFonts w:ascii="Consolas" w:hAnsi="Consolas"/>
        </w:rPr>
        <w:t>fr_buttons = tk.Frame(window)</w:t>
      </w:r>
    </w:p>
    <w:p w14:paraId="4181B039" w14:textId="77777777" w:rsidR="005514CB" w:rsidRPr="005514CB" w:rsidRDefault="005514CB" w:rsidP="005514CB">
      <w:pPr>
        <w:rPr>
          <w:rFonts w:ascii="Consolas" w:hAnsi="Consolas"/>
        </w:rPr>
      </w:pPr>
      <w:r w:rsidRPr="005514CB">
        <w:rPr>
          <w:rFonts w:ascii="Consolas" w:hAnsi="Consolas"/>
        </w:rPr>
        <w:t>btn_open = tk.Button(fr_buttons, text="Open")</w:t>
      </w:r>
    </w:p>
    <w:p w14:paraId="6F686BCD" w14:textId="16BE1103" w:rsidR="005514CB" w:rsidRDefault="005514CB" w:rsidP="005514CB">
      <w:pPr>
        <w:rPr>
          <w:rFonts w:ascii="Consolas" w:hAnsi="Consolas"/>
        </w:rPr>
      </w:pPr>
      <w:r w:rsidRPr="005514CB">
        <w:rPr>
          <w:rFonts w:ascii="Consolas" w:hAnsi="Consolas"/>
        </w:rPr>
        <w:t>btn_save = tk.Button(fr_buttons, text="Save As...")</w:t>
      </w:r>
    </w:p>
    <w:p w14:paraId="149F6840" w14:textId="426F0FA7" w:rsidR="005514CB" w:rsidRDefault="005514CB" w:rsidP="005514CB">
      <w:pPr>
        <w:rPr>
          <w:rFonts w:ascii="Consolas" w:hAnsi="Consolas"/>
        </w:rPr>
      </w:pPr>
    </w:p>
    <w:p w14:paraId="0FC938C6" w14:textId="77777777" w:rsidR="005514CB" w:rsidRPr="005514CB" w:rsidRDefault="005514CB" w:rsidP="005514CB">
      <w:r w:rsidRPr="005514CB">
        <w:t>Here’s a breakdown of this code:</w:t>
      </w:r>
    </w:p>
    <w:p w14:paraId="3593AFFD" w14:textId="77777777" w:rsidR="005514CB" w:rsidRPr="005514CB" w:rsidRDefault="005514CB" w:rsidP="005514CB"/>
    <w:p w14:paraId="7DD34F41" w14:textId="77777777" w:rsidR="005514CB" w:rsidRPr="005514CB" w:rsidRDefault="005514CB" w:rsidP="005514CB">
      <w:pPr>
        <w:pStyle w:val="ListParagraph"/>
        <w:numPr>
          <w:ilvl w:val="0"/>
          <w:numId w:val="24"/>
        </w:numPr>
      </w:pPr>
      <w:r w:rsidRPr="005514CB">
        <w:t>Line 1 imports tkinter.</w:t>
      </w:r>
    </w:p>
    <w:p w14:paraId="2E94625B" w14:textId="77777777" w:rsidR="005514CB" w:rsidRPr="005514CB" w:rsidRDefault="005514CB" w:rsidP="005514CB">
      <w:pPr>
        <w:pStyle w:val="ListParagraph"/>
        <w:numPr>
          <w:ilvl w:val="0"/>
          <w:numId w:val="24"/>
        </w:numPr>
      </w:pPr>
      <w:r w:rsidRPr="005514CB">
        <w:t>Lines 3 and 4 create a new window with the title "Simple Text Editor".</w:t>
      </w:r>
    </w:p>
    <w:p w14:paraId="0D8E0CB6" w14:textId="77777777" w:rsidR="005514CB" w:rsidRPr="005514CB" w:rsidRDefault="005514CB" w:rsidP="005514CB">
      <w:pPr>
        <w:pStyle w:val="ListParagraph"/>
        <w:numPr>
          <w:ilvl w:val="0"/>
          <w:numId w:val="24"/>
        </w:numPr>
      </w:pPr>
      <w:r w:rsidRPr="005514CB">
        <w:t>Lines 6 and 7 set the row and column configurations.</w:t>
      </w:r>
    </w:p>
    <w:p w14:paraId="1D8A58D1" w14:textId="02DEC285" w:rsidR="005514CB" w:rsidRPr="005514CB" w:rsidRDefault="005514CB" w:rsidP="005514CB">
      <w:pPr>
        <w:pStyle w:val="ListParagraph"/>
        <w:numPr>
          <w:ilvl w:val="0"/>
          <w:numId w:val="24"/>
        </w:numPr>
      </w:pPr>
      <w:r w:rsidRPr="005514CB">
        <w:t>Lines 9 to 12 create the four widgets you’ll need for the text box, the frame, and the open and save buttons.</w:t>
      </w:r>
    </w:p>
    <w:p w14:paraId="36D9204A" w14:textId="77777777" w:rsidR="005514CB" w:rsidRPr="005514CB" w:rsidRDefault="005514CB" w:rsidP="005514CB"/>
    <w:p w14:paraId="39B8608C" w14:textId="5223B723" w:rsidR="005514CB" w:rsidRDefault="005514CB" w:rsidP="005514CB">
      <w:r w:rsidRPr="005514CB">
        <w:t>Take a look at line 6 more closely. The minsize parameter of .rowconfigure() is set to 800 and weight is set to 1:</w:t>
      </w:r>
    </w:p>
    <w:p w14:paraId="3F359AD3" w14:textId="068153B8" w:rsidR="005514CB" w:rsidRDefault="005514CB" w:rsidP="005514CB"/>
    <w:p w14:paraId="2A755CC3" w14:textId="183FCFAD" w:rsidR="005514CB" w:rsidRDefault="005514CB" w:rsidP="005514CB">
      <w:pPr>
        <w:rPr>
          <w:rFonts w:ascii="Consolas" w:hAnsi="Consolas"/>
        </w:rPr>
      </w:pPr>
      <w:r w:rsidRPr="005514CB">
        <w:rPr>
          <w:rFonts w:ascii="Consolas" w:hAnsi="Consolas"/>
        </w:rPr>
        <w:t>window.rowconfigure(0, minsize=800, weight=1)</w:t>
      </w:r>
    </w:p>
    <w:p w14:paraId="630ED891" w14:textId="4B971FC5" w:rsidR="005514CB" w:rsidRDefault="005514CB" w:rsidP="005514CB">
      <w:pPr>
        <w:rPr>
          <w:rFonts w:ascii="Consolas" w:hAnsi="Consolas"/>
        </w:rPr>
      </w:pPr>
    </w:p>
    <w:p w14:paraId="252C69D6" w14:textId="77777777" w:rsidR="005514CB" w:rsidRPr="005514CB" w:rsidRDefault="005514CB" w:rsidP="005514CB">
      <w:r w:rsidRPr="005514CB">
        <w:t>The first argument is 0, which sets the height of the first row to 800 pixels and makes sure that the height of the row grows proportionally to the height of the window. There’s only one row in the application layout, so these settings apply to the entire window.</w:t>
      </w:r>
    </w:p>
    <w:p w14:paraId="33E50FAF" w14:textId="77777777" w:rsidR="005514CB" w:rsidRPr="005514CB" w:rsidRDefault="005514CB" w:rsidP="005514CB"/>
    <w:p w14:paraId="7FAAB462" w14:textId="7597775A" w:rsidR="005514CB" w:rsidRPr="005514CB" w:rsidRDefault="005514CB" w:rsidP="005514CB">
      <w:r w:rsidRPr="005514CB">
        <w:t>Let’s also take a closer look at line 7. Here, you use .columnconfigure() to set the width and weight attributes of the column with index 1 to 800 and 1, respectively</w:t>
      </w:r>
      <w:r w:rsidRPr="005514CB">
        <w:t>:</w:t>
      </w:r>
    </w:p>
    <w:p w14:paraId="5D143101" w14:textId="4ECA9C2C" w:rsidR="005514CB" w:rsidRDefault="005514CB" w:rsidP="00462C2D"/>
    <w:p w14:paraId="4DD63427" w14:textId="43EEC7F8" w:rsidR="005514CB" w:rsidRPr="005514CB" w:rsidRDefault="005514CB" w:rsidP="00462C2D">
      <w:pPr>
        <w:rPr>
          <w:rFonts w:ascii="Consolas" w:hAnsi="Consolas"/>
        </w:rPr>
      </w:pPr>
      <w:r w:rsidRPr="005514CB">
        <w:rPr>
          <w:rFonts w:ascii="Consolas" w:hAnsi="Consolas"/>
        </w:rPr>
        <w:t>window.columnconfigure(1, minsize=800, weight=1)</w:t>
      </w:r>
    </w:p>
    <w:p w14:paraId="20F0CDAC" w14:textId="3A7A59F3" w:rsidR="00002621" w:rsidRDefault="00002621" w:rsidP="00FD5694"/>
    <w:p w14:paraId="0D3A2980" w14:textId="77777777" w:rsidR="005514CB" w:rsidRDefault="005514CB" w:rsidP="005514CB">
      <w:r>
        <w:t>Remember, row and column indices are zero-based, so these settings apply only to the second column. By configuring just the second column, the text box will expand and contract naturally when the window is resized, while the column containing the buttons will remain at a fixed width.</w:t>
      </w:r>
    </w:p>
    <w:p w14:paraId="0B56C328" w14:textId="77777777" w:rsidR="005514CB" w:rsidRDefault="005514CB" w:rsidP="005514CB"/>
    <w:p w14:paraId="02D9857D" w14:textId="2C5C40BE" w:rsidR="005514CB" w:rsidRDefault="005514CB" w:rsidP="005514CB">
      <w:r>
        <w:t>Now you can work on the application layout. First, assign the two buttons to the fr_buttons frame using the .grid() geometry manager:</w:t>
      </w:r>
    </w:p>
    <w:p w14:paraId="6A2C7424" w14:textId="46706EFB" w:rsidR="005514CB" w:rsidRDefault="005514CB" w:rsidP="005514CB"/>
    <w:p w14:paraId="3CBA521A" w14:textId="77777777" w:rsidR="005514CB" w:rsidRPr="005514CB" w:rsidRDefault="005514CB" w:rsidP="005514CB">
      <w:pPr>
        <w:rPr>
          <w:rFonts w:ascii="Consolas" w:hAnsi="Consolas"/>
        </w:rPr>
      </w:pPr>
      <w:r w:rsidRPr="005514CB">
        <w:rPr>
          <w:rFonts w:ascii="Consolas" w:hAnsi="Consolas"/>
        </w:rPr>
        <w:t>btn_open.grid(row=0, column=0, sticky="ew", padx=5, pady=5)</w:t>
      </w:r>
    </w:p>
    <w:p w14:paraId="625E6E38" w14:textId="590D93A9" w:rsidR="005514CB" w:rsidRDefault="005514CB" w:rsidP="005514CB">
      <w:pPr>
        <w:rPr>
          <w:rFonts w:ascii="Consolas" w:hAnsi="Consolas"/>
        </w:rPr>
      </w:pPr>
      <w:r w:rsidRPr="005514CB">
        <w:rPr>
          <w:rFonts w:ascii="Consolas" w:hAnsi="Consolas"/>
        </w:rPr>
        <w:t>btn_save.grid(row=1, column=0, sticky="ew", padx=5)</w:t>
      </w:r>
    </w:p>
    <w:p w14:paraId="78E6B1AD" w14:textId="453B40A5" w:rsidR="005514CB" w:rsidRDefault="005514CB" w:rsidP="005514CB">
      <w:pPr>
        <w:rPr>
          <w:rFonts w:ascii="Consolas" w:hAnsi="Consolas"/>
        </w:rPr>
      </w:pPr>
    </w:p>
    <w:p w14:paraId="3E52AF11" w14:textId="77777777" w:rsidR="005514CB" w:rsidRPr="005514CB" w:rsidRDefault="005514CB" w:rsidP="005514CB">
      <w:r w:rsidRPr="005514CB">
        <w:t>These two lines of code create a grid with two rows and one column in the fr_buttons frame since both btn_open and btn_save have their master attribute set to fr_buttons. btn_open is put in the first row and btn_save in the second row so that btn_open appears above btn_save in the layout, just you planned in your sketch.</w:t>
      </w:r>
    </w:p>
    <w:p w14:paraId="0512E52A" w14:textId="77777777" w:rsidR="005514CB" w:rsidRPr="005514CB" w:rsidRDefault="005514CB" w:rsidP="005514CB"/>
    <w:p w14:paraId="40EE2266" w14:textId="77777777" w:rsidR="005514CB" w:rsidRPr="005514CB" w:rsidRDefault="005514CB" w:rsidP="005514CB">
      <w:r w:rsidRPr="005514CB">
        <w:t>Both btn_open and btn_save have their sticky attributes set to "ew", which forces the buttons to expand horizontally in both directions and fill the entire frame. This makes sure both buttons are the same size.</w:t>
      </w:r>
    </w:p>
    <w:p w14:paraId="0AAA67FE" w14:textId="77777777" w:rsidR="005514CB" w:rsidRPr="005514CB" w:rsidRDefault="005514CB" w:rsidP="005514CB"/>
    <w:p w14:paraId="0D2BCB18" w14:textId="0D03462F" w:rsidR="005514CB" w:rsidRDefault="005514CB" w:rsidP="005514CB">
      <w:r w:rsidRPr="005514CB">
        <w:t>You place 5 pixels of padding around each button by setting the padx and pady parameters to 5. Only btn_open has vertical padding. Since it’s on top, the vertical padding offsets the button down from the top of the window a bit and makes sure that there’s a small gap between it and btn_save.</w:t>
      </w:r>
    </w:p>
    <w:p w14:paraId="51A82B80" w14:textId="3B99B0B5" w:rsidR="005514CB" w:rsidRDefault="005514CB" w:rsidP="005514CB"/>
    <w:p w14:paraId="121CD61D" w14:textId="54529850" w:rsidR="005514CB" w:rsidRDefault="005514CB" w:rsidP="005514CB">
      <w:r w:rsidRPr="005514CB">
        <w:t>Now that fr_buttons is laid out and ready to go, you can set up the grid layout for the rest of the window:</w:t>
      </w:r>
    </w:p>
    <w:p w14:paraId="7FAA1365" w14:textId="3AB6FDD5" w:rsidR="005514CB" w:rsidRDefault="005514CB" w:rsidP="005514CB"/>
    <w:p w14:paraId="637F57B9" w14:textId="77777777" w:rsidR="005514CB" w:rsidRPr="005514CB" w:rsidRDefault="005514CB" w:rsidP="005514CB">
      <w:pPr>
        <w:rPr>
          <w:rFonts w:ascii="Consolas" w:hAnsi="Consolas"/>
        </w:rPr>
      </w:pPr>
      <w:r w:rsidRPr="005514CB">
        <w:rPr>
          <w:rFonts w:ascii="Consolas" w:hAnsi="Consolas"/>
        </w:rPr>
        <w:t>fr_buttons.grid(row=0, column=0, sticky="ns")</w:t>
      </w:r>
    </w:p>
    <w:p w14:paraId="19349CD6" w14:textId="0C47034E" w:rsidR="005514CB" w:rsidRDefault="005514CB" w:rsidP="005514CB">
      <w:pPr>
        <w:rPr>
          <w:rFonts w:ascii="Consolas" w:hAnsi="Consolas"/>
        </w:rPr>
      </w:pPr>
      <w:r w:rsidRPr="005514CB">
        <w:rPr>
          <w:rFonts w:ascii="Consolas" w:hAnsi="Consolas"/>
        </w:rPr>
        <w:t>txt_edit.grid(row=0, column=1, sticky="nsew")</w:t>
      </w:r>
    </w:p>
    <w:p w14:paraId="1B5688AD" w14:textId="61C6174F" w:rsidR="005514CB" w:rsidRPr="005514CB" w:rsidRDefault="005514CB" w:rsidP="005514CB"/>
    <w:p w14:paraId="336B9C3C" w14:textId="77777777" w:rsidR="005514CB" w:rsidRPr="005514CB" w:rsidRDefault="005514CB" w:rsidP="005514CB">
      <w:r w:rsidRPr="005514CB">
        <w:t>These two lines of code create a grid with one row and two columns for window. You place fr_buttons in the first column and txt_edit in the second column so that fr_buttons appears to the left of txt_edit in the window layout.</w:t>
      </w:r>
    </w:p>
    <w:p w14:paraId="42558B0E" w14:textId="77777777" w:rsidR="005514CB" w:rsidRPr="005514CB" w:rsidRDefault="005514CB" w:rsidP="005514CB"/>
    <w:p w14:paraId="66C46915" w14:textId="77777777" w:rsidR="005514CB" w:rsidRPr="005514CB" w:rsidRDefault="005514CB" w:rsidP="005514CB">
      <w:r w:rsidRPr="005514CB">
        <w:t>The sticky parameter for fr_buttons is set to "ns", which forces the whole frame to expand vertically and fill the entire height of its column. txt_edit fills its entire grid cell because you set its sticky parameter to "nsew", which forces it to expand in every direction.</w:t>
      </w:r>
    </w:p>
    <w:p w14:paraId="18003208" w14:textId="77777777" w:rsidR="005514CB" w:rsidRPr="005514CB" w:rsidRDefault="005514CB" w:rsidP="005514CB"/>
    <w:p w14:paraId="07790FF6" w14:textId="4E2EA54D" w:rsidR="005514CB" w:rsidRDefault="005514CB" w:rsidP="005514CB">
      <w:r w:rsidRPr="005514CB">
        <w:t>Now that the application layout is complete, add window.mainloop() to the bottom of the program and save and run the file. The following window is displayed:</w:t>
      </w:r>
    </w:p>
    <w:p w14:paraId="6E8866A4" w14:textId="01D6A275" w:rsidR="005514CB" w:rsidRDefault="005514CB" w:rsidP="005514CB"/>
    <w:p w14:paraId="2223262B" w14:textId="420BA2D1" w:rsidR="005514CB" w:rsidRDefault="005514CB" w:rsidP="005514CB">
      <w:r>
        <w:rPr>
          <w:noProof/>
        </w:rPr>
        <w:lastRenderedPageBreak/>
        <w:drawing>
          <wp:inline distT="0" distB="0" distL="0" distR="0" wp14:anchorId="4496FE51" wp14:editId="5B0AA292">
            <wp:extent cx="4752975" cy="2937603"/>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762678" cy="2943600"/>
                    </a:xfrm>
                    <a:prstGeom prst="rect">
                      <a:avLst/>
                    </a:prstGeom>
                  </pic:spPr>
                </pic:pic>
              </a:graphicData>
            </a:graphic>
          </wp:inline>
        </w:drawing>
      </w:r>
    </w:p>
    <w:p w14:paraId="5371F55B" w14:textId="6FA4A1E7" w:rsidR="005514CB" w:rsidRDefault="005514CB" w:rsidP="005514CB"/>
    <w:p w14:paraId="1844ECC8" w14:textId="77777777" w:rsidR="005514CB" w:rsidRPr="005514CB" w:rsidRDefault="005514CB" w:rsidP="005514CB">
      <w:r w:rsidRPr="005514CB">
        <w:t>That looks great! But it doesn’t do anything just yet, so you need to start writing the commands for the buttons. btn_open needs to show a file open dialog and allow the user to select a file. It then needs to open that file and set the text of txt_edit to the contents of the file. Here’s a function open_file() that does just this:</w:t>
      </w:r>
    </w:p>
    <w:p w14:paraId="55061FEB" w14:textId="67035243" w:rsidR="005514CB" w:rsidRPr="003C77FC" w:rsidRDefault="005514CB" w:rsidP="005514CB">
      <w:pPr>
        <w:rPr>
          <w:rFonts w:ascii="Consolas" w:hAnsi="Consolas"/>
        </w:rPr>
      </w:pPr>
    </w:p>
    <w:p w14:paraId="5EF2A858" w14:textId="77777777" w:rsidR="003C77FC" w:rsidRPr="003C77FC" w:rsidRDefault="003C77FC" w:rsidP="003C77FC">
      <w:pPr>
        <w:rPr>
          <w:rFonts w:ascii="Consolas" w:hAnsi="Consolas"/>
        </w:rPr>
      </w:pPr>
      <w:r w:rsidRPr="003C77FC">
        <w:rPr>
          <w:rFonts w:ascii="Consolas" w:hAnsi="Consolas"/>
        </w:rPr>
        <w:t>def open_file():</w:t>
      </w:r>
    </w:p>
    <w:p w14:paraId="1E312225" w14:textId="77777777" w:rsidR="003C77FC" w:rsidRPr="003C77FC" w:rsidRDefault="003C77FC" w:rsidP="003C77FC">
      <w:pPr>
        <w:rPr>
          <w:rFonts w:ascii="Consolas" w:hAnsi="Consolas"/>
        </w:rPr>
      </w:pPr>
      <w:r w:rsidRPr="003C77FC">
        <w:rPr>
          <w:rFonts w:ascii="Consolas" w:hAnsi="Consolas"/>
        </w:rPr>
        <w:t xml:space="preserve">    """Open a file for editing."""</w:t>
      </w:r>
    </w:p>
    <w:p w14:paraId="5DF7A7AD" w14:textId="77777777" w:rsidR="003C77FC" w:rsidRPr="003C77FC" w:rsidRDefault="003C77FC" w:rsidP="003C77FC">
      <w:pPr>
        <w:rPr>
          <w:rFonts w:ascii="Consolas" w:hAnsi="Consolas"/>
        </w:rPr>
      </w:pPr>
      <w:r w:rsidRPr="003C77FC">
        <w:rPr>
          <w:rFonts w:ascii="Consolas" w:hAnsi="Consolas"/>
        </w:rPr>
        <w:t xml:space="preserve">    filepath = askopenfilename(</w:t>
      </w:r>
    </w:p>
    <w:p w14:paraId="00E88792" w14:textId="77777777" w:rsidR="003C77FC" w:rsidRPr="003C77FC" w:rsidRDefault="003C77FC" w:rsidP="003C77FC">
      <w:pPr>
        <w:rPr>
          <w:rFonts w:ascii="Consolas" w:hAnsi="Consolas"/>
        </w:rPr>
      </w:pPr>
      <w:r w:rsidRPr="003C77FC">
        <w:rPr>
          <w:rFonts w:ascii="Consolas" w:hAnsi="Consolas"/>
        </w:rPr>
        <w:t xml:space="preserve">        filetypes=[("Text Files", "*.txt"), ("All Files", "*.*")]</w:t>
      </w:r>
    </w:p>
    <w:p w14:paraId="73A598D8" w14:textId="77777777" w:rsidR="003C77FC" w:rsidRPr="003C77FC" w:rsidRDefault="003C77FC" w:rsidP="003C77FC">
      <w:pPr>
        <w:rPr>
          <w:rFonts w:ascii="Consolas" w:hAnsi="Consolas"/>
        </w:rPr>
      </w:pPr>
      <w:r w:rsidRPr="003C77FC">
        <w:rPr>
          <w:rFonts w:ascii="Consolas" w:hAnsi="Consolas"/>
        </w:rPr>
        <w:t xml:space="preserve">    )</w:t>
      </w:r>
    </w:p>
    <w:p w14:paraId="32E58823" w14:textId="77777777" w:rsidR="003C77FC" w:rsidRPr="003C77FC" w:rsidRDefault="003C77FC" w:rsidP="003C77FC">
      <w:pPr>
        <w:rPr>
          <w:rFonts w:ascii="Consolas" w:hAnsi="Consolas"/>
        </w:rPr>
      </w:pPr>
      <w:r w:rsidRPr="003C77FC">
        <w:rPr>
          <w:rFonts w:ascii="Consolas" w:hAnsi="Consolas"/>
        </w:rPr>
        <w:t xml:space="preserve">    if not filepath:</w:t>
      </w:r>
    </w:p>
    <w:p w14:paraId="2AA47ADC" w14:textId="77777777" w:rsidR="003C77FC" w:rsidRPr="003C77FC" w:rsidRDefault="003C77FC" w:rsidP="003C77FC">
      <w:pPr>
        <w:rPr>
          <w:rFonts w:ascii="Consolas" w:hAnsi="Consolas"/>
        </w:rPr>
      </w:pPr>
      <w:r w:rsidRPr="003C77FC">
        <w:rPr>
          <w:rFonts w:ascii="Consolas" w:hAnsi="Consolas"/>
        </w:rPr>
        <w:t xml:space="preserve">        return</w:t>
      </w:r>
    </w:p>
    <w:p w14:paraId="030A2317" w14:textId="77777777" w:rsidR="003C77FC" w:rsidRPr="003C77FC" w:rsidRDefault="003C77FC" w:rsidP="003C77FC">
      <w:pPr>
        <w:rPr>
          <w:rFonts w:ascii="Consolas" w:hAnsi="Consolas"/>
        </w:rPr>
      </w:pPr>
      <w:r w:rsidRPr="003C77FC">
        <w:rPr>
          <w:rFonts w:ascii="Consolas" w:hAnsi="Consolas"/>
        </w:rPr>
        <w:t xml:space="preserve">    txt_edit.delete("1.0", tk.END)</w:t>
      </w:r>
    </w:p>
    <w:p w14:paraId="36F0E2AD" w14:textId="77777777" w:rsidR="003C77FC" w:rsidRPr="003C77FC" w:rsidRDefault="003C77FC" w:rsidP="003C77FC">
      <w:pPr>
        <w:rPr>
          <w:rFonts w:ascii="Consolas" w:hAnsi="Consolas"/>
        </w:rPr>
      </w:pPr>
      <w:r w:rsidRPr="003C77FC">
        <w:rPr>
          <w:rFonts w:ascii="Consolas" w:hAnsi="Consolas"/>
        </w:rPr>
        <w:t xml:space="preserve">    with open(filepath, "r") as input_file:</w:t>
      </w:r>
    </w:p>
    <w:p w14:paraId="5234DEF7" w14:textId="77777777" w:rsidR="003C77FC" w:rsidRPr="003C77FC" w:rsidRDefault="003C77FC" w:rsidP="003C77FC">
      <w:pPr>
        <w:rPr>
          <w:rFonts w:ascii="Consolas" w:hAnsi="Consolas"/>
        </w:rPr>
      </w:pPr>
      <w:r w:rsidRPr="003C77FC">
        <w:rPr>
          <w:rFonts w:ascii="Consolas" w:hAnsi="Consolas"/>
        </w:rPr>
        <w:t xml:space="preserve">        text = input_file.read()</w:t>
      </w:r>
    </w:p>
    <w:p w14:paraId="515A8B96" w14:textId="77777777" w:rsidR="003C77FC" w:rsidRPr="003C77FC" w:rsidRDefault="003C77FC" w:rsidP="003C77FC">
      <w:pPr>
        <w:rPr>
          <w:rFonts w:ascii="Consolas" w:hAnsi="Consolas"/>
        </w:rPr>
      </w:pPr>
      <w:r w:rsidRPr="003C77FC">
        <w:rPr>
          <w:rFonts w:ascii="Consolas" w:hAnsi="Consolas"/>
        </w:rPr>
        <w:t xml:space="preserve">        txt_edit.insert(tk.END, text)</w:t>
      </w:r>
    </w:p>
    <w:p w14:paraId="0577B0A8" w14:textId="26A37B61" w:rsidR="005514CB" w:rsidRDefault="003C77FC" w:rsidP="003C77FC">
      <w:pPr>
        <w:rPr>
          <w:rFonts w:ascii="Consolas" w:hAnsi="Consolas"/>
        </w:rPr>
      </w:pPr>
      <w:r w:rsidRPr="003C77FC">
        <w:rPr>
          <w:rFonts w:ascii="Consolas" w:hAnsi="Consolas"/>
        </w:rPr>
        <w:t xml:space="preserve">    window.title(f"Simple Text Editor - {filepath}")</w:t>
      </w:r>
    </w:p>
    <w:p w14:paraId="68C0F228" w14:textId="4D16D208" w:rsidR="003C77FC" w:rsidRDefault="003C77FC" w:rsidP="003C77FC">
      <w:pPr>
        <w:rPr>
          <w:rFonts w:ascii="Consolas" w:hAnsi="Consolas"/>
        </w:rPr>
      </w:pPr>
    </w:p>
    <w:p w14:paraId="061C6C97" w14:textId="77777777" w:rsidR="003C77FC" w:rsidRPr="003C77FC" w:rsidRDefault="003C77FC" w:rsidP="003C77FC">
      <w:r w:rsidRPr="003C77FC">
        <w:t>Here’s a breakdown of this function:</w:t>
      </w:r>
    </w:p>
    <w:p w14:paraId="0B7E97D4" w14:textId="77777777" w:rsidR="003C77FC" w:rsidRPr="003C77FC" w:rsidRDefault="003C77FC" w:rsidP="003C77FC"/>
    <w:p w14:paraId="1293519F" w14:textId="77777777" w:rsidR="003C77FC" w:rsidRPr="003C77FC" w:rsidRDefault="003C77FC" w:rsidP="003C77FC">
      <w:pPr>
        <w:pStyle w:val="ListParagraph"/>
        <w:numPr>
          <w:ilvl w:val="0"/>
          <w:numId w:val="25"/>
        </w:numPr>
      </w:pPr>
      <w:r w:rsidRPr="003C77FC">
        <w:t>Lines 3 to 5 use the askopenfilename dialog from the tkinter.filedialog module to display a file open dialog and store the selected file path to filepath.</w:t>
      </w:r>
    </w:p>
    <w:p w14:paraId="38AEFDAE" w14:textId="77777777" w:rsidR="003C77FC" w:rsidRPr="003C77FC" w:rsidRDefault="003C77FC" w:rsidP="003C77FC">
      <w:pPr>
        <w:pStyle w:val="ListParagraph"/>
        <w:numPr>
          <w:ilvl w:val="0"/>
          <w:numId w:val="25"/>
        </w:numPr>
      </w:pPr>
      <w:r w:rsidRPr="003C77FC">
        <w:t>Lines 6 and 7 check to see if the user closes the dialog box or clicks the Cancel button. If so, then filepath will be None, and the function will return without executing any of the code to read the file and set the text of txt_edit.</w:t>
      </w:r>
    </w:p>
    <w:p w14:paraId="2C46C98A" w14:textId="77777777" w:rsidR="003C77FC" w:rsidRPr="003C77FC" w:rsidRDefault="003C77FC" w:rsidP="003C77FC">
      <w:pPr>
        <w:pStyle w:val="ListParagraph"/>
        <w:numPr>
          <w:ilvl w:val="0"/>
          <w:numId w:val="25"/>
        </w:numPr>
      </w:pPr>
      <w:r w:rsidRPr="003C77FC">
        <w:t>Line 8 clears the current contents of txt_edit using .delete().</w:t>
      </w:r>
    </w:p>
    <w:p w14:paraId="32AE77FE" w14:textId="77777777" w:rsidR="003C77FC" w:rsidRPr="003C77FC" w:rsidRDefault="003C77FC" w:rsidP="003C77FC">
      <w:pPr>
        <w:pStyle w:val="ListParagraph"/>
        <w:numPr>
          <w:ilvl w:val="0"/>
          <w:numId w:val="25"/>
        </w:numPr>
      </w:pPr>
      <w:r w:rsidRPr="003C77FC">
        <w:t>Lines 9 and 10 open the selected file and .read() its contents before storing the text as a string.</w:t>
      </w:r>
    </w:p>
    <w:p w14:paraId="6A3E2256" w14:textId="77777777" w:rsidR="003C77FC" w:rsidRPr="003C77FC" w:rsidRDefault="003C77FC" w:rsidP="003C77FC">
      <w:pPr>
        <w:pStyle w:val="ListParagraph"/>
        <w:numPr>
          <w:ilvl w:val="0"/>
          <w:numId w:val="25"/>
        </w:numPr>
      </w:pPr>
      <w:r w:rsidRPr="003C77FC">
        <w:t>Line 11 assigns he string text to txt_edit using .insert().</w:t>
      </w:r>
    </w:p>
    <w:p w14:paraId="7F844D27" w14:textId="0DCFFD2C" w:rsidR="003C77FC" w:rsidRDefault="003C77FC" w:rsidP="003C77FC">
      <w:pPr>
        <w:pStyle w:val="ListParagraph"/>
        <w:numPr>
          <w:ilvl w:val="0"/>
          <w:numId w:val="25"/>
        </w:numPr>
      </w:pPr>
      <w:r w:rsidRPr="003C77FC">
        <w:t>Line 12 sets the title of the window so that it contains the path of the open file.</w:t>
      </w:r>
    </w:p>
    <w:p w14:paraId="7F302B51" w14:textId="66DEC520" w:rsidR="003C77FC" w:rsidRDefault="003C77FC" w:rsidP="003C77FC"/>
    <w:p w14:paraId="0B3D53D7" w14:textId="01B9E10F" w:rsidR="003C77FC" w:rsidRDefault="003C77FC" w:rsidP="003C77FC">
      <w:r w:rsidRPr="003C77FC">
        <w:t>Now you can update the program so that btn_open calls open_file() whenever it’s clicked. There are a few things you need to do to update the program. First, import askopenfilename() from tkinter.filedialog by adding the following import to the top of your program:</w:t>
      </w:r>
    </w:p>
    <w:p w14:paraId="52FB9BEB" w14:textId="19996B4E" w:rsidR="003C77FC" w:rsidRDefault="003C77FC" w:rsidP="003C77FC"/>
    <w:p w14:paraId="40814C72" w14:textId="77777777" w:rsidR="003C77FC" w:rsidRPr="003C77FC" w:rsidRDefault="003C77FC" w:rsidP="003C77FC">
      <w:pPr>
        <w:rPr>
          <w:rFonts w:ascii="Consolas" w:hAnsi="Consolas"/>
        </w:rPr>
      </w:pPr>
      <w:r w:rsidRPr="003C77FC">
        <w:rPr>
          <w:rFonts w:ascii="Consolas" w:hAnsi="Consolas"/>
        </w:rPr>
        <w:lastRenderedPageBreak/>
        <w:t>import tkinter as tk</w:t>
      </w:r>
    </w:p>
    <w:p w14:paraId="3B5E8795" w14:textId="77777777" w:rsidR="003C77FC" w:rsidRPr="003C77FC" w:rsidRDefault="003C77FC" w:rsidP="003C77FC">
      <w:pPr>
        <w:rPr>
          <w:rFonts w:ascii="Consolas" w:hAnsi="Consolas"/>
        </w:rPr>
      </w:pPr>
      <w:r w:rsidRPr="003C77FC">
        <w:rPr>
          <w:rFonts w:ascii="Consolas" w:hAnsi="Consolas"/>
        </w:rPr>
        <w:t>from tkinter.filedialog import askopenfilename</w:t>
      </w:r>
    </w:p>
    <w:p w14:paraId="348434A0" w14:textId="77777777" w:rsidR="003C77FC" w:rsidRPr="003C77FC" w:rsidRDefault="003C77FC" w:rsidP="003C77FC">
      <w:pPr>
        <w:rPr>
          <w:rFonts w:ascii="Consolas" w:hAnsi="Consolas"/>
        </w:rPr>
      </w:pPr>
    </w:p>
    <w:p w14:paraId="4EE39B44" w14:textId="77777777" w:rsidR="003C77FC" w:rsidRPr="003C77FC" w:rsidRDefault="003C77FC" w:rsidP="003C77FC">
      <w:pPr>
        <w:rPr>
          <w:rFonts w:ascii="Consolas" w:hAnsi="Consolas"/>
        </w:rPr>
      </w:pPr>
      <w:r w:rsidRPr="003C77FC">
        <w:rPr>
          <w:rFonts w:ascii="Consolas" w:hAnsi="Consolas"/>
        </w:rPr>
        <w:t>window = tk.Tk()</w:t>
      </w:r>
    </w:p>
    <w:p w14:paraId="0CC861F0" w14:textId="77777777" w:rsidR="003C77FC" w:rsidRPr="003C77FC" w:rsidRDefault="003C77FC" w:rsidP="003C77FC">
      <w:pPr>
        <w:rPr>
          <w:rFonts w:ascii="Consolas" w:hAnsi="Consolas"/>
        </w:rPr>
      </w:pPr>
      <w:r w:rsidRPr="003C77FC">
        <w:rPr>
          <w:rFonts w:ascii="Consolas" w:hAnsi="Consolas"/>
        </w:rPr>
        <w:t>window.title("Simple Text Editor")</w:t>
      </w:r>
    </w:p>
    <w:p w14:paraId="7E61ECAE" w14:textId="77777777" w:rsidR="003C77FC" w:rsidRPr="003C77FC" w:rsidRDefault="003C77FC" w:rsidP="003C77FC">
      <w:pPr>
        <w:rPr>
          <w:rFonts w:ascii="Consolas" w:hAnsi="Consolas"/>
        </w:rPr>
      </w:pPr>
    </w:p>
    <w:p w14:paraId="0DC1CDC5" w14:textId="77777777" w:rsidR="003C77FC" w:rsidRPr="003C77FC" w:rsidRDefault="003C77FC" w:rsidP="003C77FC">
      <w:pPr>
        <w:rPr>
          <w:rFonts w:ascii="Consolas" w:hAnsi="Consolas"/>
        </w:rPr>
      </w:pPr>
      <w:r w:rsidRPr="003C77FC">
        <w:rPr>
          <w:rFonts w:ascii="Consolas" w:hAnsi="Consolas"/>
        </w:rPr>
        <w:t>window.rowconfigure(0, minsize=800, weight=1)</w:t>
      </w:r>
    </w:p>
    <w:p w14:paraId="5EFFAA19" w14:textId="77777777" w:rsidR="003C77FC" w:rsidRPr="003C77FC" w:rsidRDefault="003C77FC" w:rsidP="003C77FC">
      <w:pPr>
        <w:rPr>
          <w:rFonts w:ascii="Consolas" w:hAnsi="Consolas"/>
        </w:rPr>
      </w:pPr>
      <w:r w:rsidRPr="003C77FC">
        <w:rPr>
          <w:rFonts w:ascii="Consolas" w:hAnsi="Consolas"/>
        </w:rPr>
        <w:t>window.columnconfigure(1, minsize=800, weight=1)</w:t>
      </w:r>
    </w:p>
    <w:p w14:paraId="112D6F61" w14:textId="77777777" w:rsidR="003C77FC" w:rsidRPr="003C77FC" w:rsidRDefault="003C77FC" w:rsidP="003C77FC">
      <w:pPr>
        <w:rPr>
          <w:rFonts w:ascii="Consolas" w:hAnsi="Consolas"/>
        </w:rPr>
      </w:pPr>
    </w:p>
    <w:p w14:paraId="17169E1A" w14:textId="77777777" w:rsidR="003C77FC" w:rsidRPr="003C77FC" w:rsidRDefault="003C77FC" w:rsidP="003C77FC">
      <w:pPr>
        <w:rPr>
          <w:rFonts w:ascii="Consolas" w:hAnsi="Consolas"/>
        </w:rPr>
      </w:pPr>
      <w:r w:rsidRPr="003C77FC">
        <w:rPr>
          <w:rFonts w:ascii="Consolas" w:hAnsi="Consolas"/>
        </w:rPr>
        <w:t>txt_edit = tk.Text(window)</w:t>
      </w:r>
    </w:p>
    <w:p w14:paraId="59BC1852" w14:textId="77777777" w:rsidR="003C77FC" w:rsidRPr="003C77FC" w:rsidRDefault="003C77FC" w:rsidP="003C77FC">
      <w:pPr>
        <w:rPr>
          <w:rFonts w:ascii="Consolas" w:hAnsi="Consolas"/>
        </w:rPr>
      </w:pPr>
      <w:r w:rsidRPr="003C77FC">
        <w:rPr>
          <w:rFonts w:ascii="Consolas" w:hAnsi="Consolas"/>
        </w:rPr>
        <w:t>fr_buttons = tk.Frame(window)</w:t>
      </w:r>
    </w:p>
    <w:p w14:paraId="1FFDE991" w14:textId="77777777" w:rsidR="003C77FC" w:rsidRPr="003C77FC" w:rsidRDefault="003C77FC" w:rsidP="003C77FC">
      <w:pPr>
        <w:rPr>
          <w:rFonts w:ascii="Consolas" w:hAnsi="Consolas"/>
        </w:rPr>
      </w:pPr>
      <w:r w:rsidRPr="003C77FC">
        <w:rPr>
          <w:rFonts w:ascii="Consolas" w:hAnsi="Consolas"/>
        </w:rPr>
        <w:t>btn_open = tk.Button(fr_buttons, text="Open")</w:t>
      </w:r>
    </w:p>
    <w:p w14:paraId="2DB64D27" w14:textId="0F71BEA6" w:rsidR="003C77FC" w:rsidRDefault="003C77FC" w:rsidP="003C77FC">
      <w:pPr>
        <w:rPr>
          <w:rFonts w:ascii="Consolas" w:hAnsi="Consolas"/>
        </w:rPr>
      </w:pPr>
      <w:r w:rsidRPr="003C77FC">
        <w:rPr>
          <w:rFonts w:ascii="Consolas" w:hAnsi="Consolas"/>
        </w:rPr>
        <w:t>btn_save = tk.Button(fr_buttons, text="Save As...")</w:t>
      </w:r>
    </w:p>
    <w:p w14:paraId="19AB9703" w14:textId="66CD041C" w:rsidR="003C77FC" w:rsidRDefault="003C77FC" w:rsidP="003C77FC">
      <w:pPr>
        <w:rPr>
          <w:rFonts w:ascii="Consolas" w:hAnsi="Consolas"/>
        </w:rPr>
      </w:pPr>
    </w:p>
    <w:p w14:paraId="6223A4F3" w14:textId="45AC384D" w:rsidR="003C77FC" w:rsidRDefault="003C77FC" w:rsidP="003C77FC">
      <w:r w:rsidRPr="003C77FC">
        <w:t>Next, add the definition of open_file() just below the import statements:</w:t>
      </w:r>
    </w:p>
    <w:p w14:paraId="7AF8AD7F" w14:textId="3124E4F0" w:rsidR="003C77FC" w:rsidRDefault="003C77FC" w:rsidP="003C77FC"/>
    <w:p w14:paraId="01821099" w14:textId="77777777" w:rsidR="003C77FC" w:rsidRPr="003C77FC" w:rsidRDefault="003C77FC" w:rsidP="003C77FC">
      <w:pPr>
        <w:rPr>
          <w:rFonts w:ascii="Consolas" w:hAnsi="Consolas"/>
        </w:rPr>
      </w:pPr>
      <w:r w:rsidRPr="003C77FC">
        <w:rPr>
          <w:rFonts w:ascii="Consolas" w:hAnsi="Consolas"/>
        </w:rPr>
        <w:t>import tkinter as tk</w:t>
      </w:r>
    </w:p>
    <w:p w14:paraId="75C36418" w14:textId="77777777" w:rsidR="003C77FC" w:rsidRPr="003C77FC" w:rsidRDefault="003C77FC" w:rsidP="003C77FC">
      <w:pPr>
        <w:rPr>
          <w:rFonts w:ascii="Consolas" w:hAnsi="Consolas"/>
        </w:rPr>
      </w:pPr>
      <w:r w:rsidRPr="003C77FC">
        <w:rPr>
          <w:rFonts w:ascii="Consolas" w:hAnsi="Consolas"/>
        </w:rPr>
        <w:t>from tkinter.filedialog import askopenfilename</w:t>
      </w:r>
    </w:p>
    <w:p w14:paraId="63E3D47E" w14:textId="77777777" w:rsidR="003C77FC" w:rsidRPr="003C77FC" w:rsidRDefault="003C77FC" w:rsidP="003C77FC">
      <w:pPr>
        <w:rPr>
          <w:rFonts w:ascii="Consolas" w:hAnsi="Consolas"/>
        </w:rPr>
      </w:pPr>
    </w:p>
    <w:p w14:paraId="365BE12E" w14:textId="77777777" w:rsidR="003C77FC" w:rsidRPr="003C77FC" w:rsidRDefault="003C77FC" w:rsidP="003C77FC">
      <w:pPr>
        <w:rPr>
          <w:rFonts w:ascii="Consolas" w:hAnsi="Consolas"/>
        </w:rPr>
      </w:pPr>
      <w:r w:rsidRPr="003C77FC">
        <w:rPr>
          <w:rFonts w:ascii="Consolas" w:hAnsi="Consolas"/>
        </w:rPr>
        <w:t>def open_file():</w:t>
      </w:r>
    </w:p>
    <w:p w14:paraId="7DDA81C4" w14:textId="77777777" w:rsidR="003C77FC" w:rsidRPr="003C77FC" w:rsidRDefault="003C77FC" w:rsidP="003C77FC">
      <w:pPr>
        <w:rPr>
          <w:rFonts w:ascii="Consolas" w:hAnsi="Consolas"/>
        </w:rPr>
      </w:pPr>
      <w:r w:rsidRPr="003C77FC">
        <w:rPr>
          <w:rFonts w:ascii="Consolas" w:hAnsi="Consolas"/>
        </w:rPr>
        <w:t xml:space="preserve">    """Open a file for editing."""</w:t>
      </w:r>
    </w:p>
    <w:p w14:paraId="42B13729" w14:textId="77777777" w:rsidR="003C77FC" w:rsidRPr="003C77FC" w:rsidRDefault="003C77FC" w:rsidP="003C77FC">
      <w:pPr>
        <w:rPr>
          <w:rFonts w:ascii="Consolas" w:hAnsi="Consolas"/>
        </w:rPr>
      </w:pPr>
      <w:r w:rsidRPr="003C77FC">
        <w:rPr>
          <w:rFonts w:ascii="Consolas" w:hAnsi="Consolas"/>
        </w:rPr>
        <w:t xml:space="preserve">    filepath = askopenfilename(</w:t>
      </w:r>
    </w:p>
    <w:p w14:paraId="239DFC95" w14:textId="77777777" w:rsidR="003C77FC" w:rsidRPr="003C77FC" w:rsidRDefault="003C77FC" w:rsidP="003C77FC">
      <w:pPr>
        <w:rPr>
          <w:rFonts w:ascii="Consolas" w:hAnsi="Consolas"/>
        </w:rPr>
      </w:pPr>
      <w:r w:rsidRPr="003C77FC">
        <w:rPr>
          <w:rFonts w:ascii="Consolas" w:hAnsi="Consolas"/>
        </w:rPr>
        <w:t xml:space="preserve">        filetypes=[("Text Files", "*.txt"), ("All Files", "*.*")]</w:t>
      </w:r>
    </w:p>
    <w:p w14:paraId="7EEFAE0D" w14:textId="77777777" w:rsidR="003C77FC" w:rsidRPr="003C77FC" w:rsidRDefault="003C77FC" w:rsidP="003C77FC">
      <w:pPr>
        <w:rPr>
          <w:rFonts w:ascii="Consolas" w:hAnsi="Consolas"/>
        </w:rPr>
      </w:pPr>
      <w:r w:rsidRPr="003C77FC">
        <w:rPr>
          <w:rFonts w:ascii="Consolas" w:hAnsi="Consolas"/>
        </w:rPr>
        <w:t xml:space="preserve">    )</w:t>
      </w:r>
    </w:p>
    <w:p w14:paraId="4BF52554" w14:textId="77777777" w:rsidR="003C77FC" w:rsidRPr="003C77FC" w:rsidRDefault="003C77FC" w:rsidP="003C77FC">
      <w:pPr>
        <w:rPr>
          <w:rFonts w:ascii="Consolas" w:hAnsi="Consolas"/>
        </w:rPr>
      </w:pPr>
      <w:r w:rsidRPr="003C77FC">
        <w:rPr>
          <w:rFonts w:ascii="Consolas" w:hAnsi="Consolas"/>
        </w:rPr>
        <w:t xml:space="preserve">    if not filepath:</w:t>
      </w:r>
    </w:p>
    <w:p w14:paraId="16A5E40E" w14:textId="77777777" w:rsidR="003C77FC" w:rsidRPr="003C77FC" w:rsidRDefault="003C77FC" w:rsidP="003C77FC">
      <w:pPr>
        <w:rPr>
          <w:rFonts w:ascii="Consolas" w:hAnsi="Consolas"/>
        </w:rPr>
      </w:pPr>
      <w:r w:rsidRPr="003C77FC">
        <w:rPr>
          <w:rFonts w:ascii="Consolas" w:hAnsi="Consolas"/>
        </w:rPr>
        <w:t xml:space="preserve">        return</w:t>
      </w:r>
    </w:p>
    <w:p w14:paraId="752AAD12" w14:textId="77777777" w:rsidR="003C77FC" w:rsidRPr="003C77FC" w:rsidRDefault="003C77FC" w:rsidP="003C77FC">
      <w:pPr>
        <w:rPr>
          <w:rFonts w:ascii="Consolas" w:hAnsi="Consolas"/>
        </w:rPr>
      </w:pPr>
      <w:r w:rsidRPr="003C77FC">
        <w:rPr>
          <w:rFonts w:ascii="Consolas" w:hAnsi="Consolas"/>
        </w:rPr>
        <w:t xml:space="preserve">    txt_edit.delete("1.0", tk.END)</w:t>
      </w:r>
    </w:p>
    <w:p w14:paraId="013E9064" w14:textId="77777777" w:rsidR="003C77FC" w:rsidRPr="003C77FC" w:rsidRDefault="003C77FC" w:rsidP="003C77FC">
      <w:pPr>
        <w:rPr>
          <w:rFonts w:ascii="Consolas" w:hAnsi="Consolas"/>
        </w:rPr>
      </w:pPr>
      <w:r w:rsidRPr="003C77FC">
        <w:rPr>
          <w:rFonts w:ascii="Consolas" w:hAnsi="Consolas"/>
        </w:rPr>
        <w:t xml:space="preserve">    with open(filepath, "r") as input_file:</w:t>
      </w:r>
    </w:p>
    <w:p w14:paraId="583601C0" w14:textId="77777777" w:rsidR="003C77FC" w:rsidRPr="003C77FC" w:rsidRDefault="003C77FC" w:rsidP="003C77FC">
      <w:pPr>
        <w:rPr>
          <w:rFonts w:ascii="Consolas" w:hAnsi="Consolas"/>
        </w:rPr>
      </w:pPr>
      <w:r w:rsidRPr="003C77FC">
        <w:rPr>
          <w:rFonts w:ascii="Consolas" w:hAnsi="Consolas"/>
        </w:rPr>
        <w:t xml:space="preserve">        text = input_file.read()</w:t>
      </w:r>
    </w:p>
    <w:p w14:paraId="2AEE1026" w14:textId="77777777" w:rsidR="003C77FC" w:rsidRPr="003C77FC" w:rsidRDefault="003C77FC" w:rsidP="003C77FC">
      <w:pPr>
        <w:rPr>
          <w:rFonts w:ascii="Consolas" w:hAnsi="Consolas"/>
        </w:rPr>
      </w:pPr>
      <w:r w:rsidRPr="003C77FC">
        <w:rPr>
          <w:rFonts w:ascii="Consolas" w:hAnsi="Consolas"/>
        </w:rPr>
        <w:t xml:space="preserve">        txt_edit.insert(tk.END, text)</w:t>
      </w:r>
    </w:p>
    <w:p w14:paraId="09EE483E" w14:textId="77777777" w:rsidR="003C77FC" w:rsidRPr="003C77FC" w:rsidRDefault="003C77FC" w:rsidP="003C77FC">
      <w:pPr>
        <w:rPr>
          <w:rFonts w:ascii="Consolas" w:hAnsi="Consolas"/>
        </w:rPr>
      </w:pPr>
      <w:r w:rsidRPr="003C77FC">
        <w:rPr>
          <w:rFonts w:ascii="Consolas" w:hAnsi="Consolas"/>
        </w:rPr>
        <w:t xml:space="preserve">    window.title(f"Simple Text Editor - {filepath}")</w:t>
      </w:r>
    </w:p>
    <w:p w14:paraId="15561C1D" w14:textId="77777777" w:rsidR="003C77FC" w:rsidRPr="003C77FC" w:rsidRDefault="003C77FC" w:rsidP="003C77FC">
      <w:pPr>
        <w:rPr>
          <w:rFonts w:ascii="Consolas" w:hAnsi="Consolas"/>
        </w:rPr>
      </w:pPr>
    </w:p>
    <w:p w14:paraId="238130BF" w14:textId="77777777" w:rsidR="003C77FC" w:rsidRPr="003C77FC" w:rsidRDefault="003C77FC" w:rsidP="003C77FC">
      <w:pPr>
        <w:rPr>
          <w:rFonts w:ascii="Consolas" w:hAnsi="Consolas"/>
        </w:rPr>
      </w:pPr>
      <w:r w:rsidRPr="003C77FC">
        <w:rPr>
          <w:rFonts w:ascii="Consolas" w:hAnsi="Consolas"/>
        </w:rPr>
        <w:t>window = tk.Tk()</w:t>
      </w:r>
    </w:p>
    <w:p w14:paraId="2E37C94F" w14:textId="77777777" w:rsidR="003C77FC" w:rsidRPr="003C77FC" w:rsidRDefault="003C77FC" w:rsidP="003C77FC">
      <w:pPr>
        <w:rPr>
          <w:rFonts w:ascii="Consolas" w:hAnsi="Consolas"/>
        </w:rPr>
      </w:pPr>
      <w:r w:rsidRPr="003C77FC">
        <w:rPr>
          <w:rFonts w:ascii="Consolas" w:hAnsi="Consolas"/>
        </w:rPr>
        <w:t>window.title("Simple Text Editor")</w:t>
      </w:r>
    </w:p>
    <w:p w14:paraId="2D329ED6" w14:textId="77777777" w:rsidR="003C77FC" w:rsidRPr="003C77FC" w:rsidRDefault="003C77FC" w:rsidP="003C77FC">
      <w:pPr>
        <w:rPr>
          <w:rFonts w:ascii="Consolas" w:hAnsi="Consolas"/>
        </w:rPr>
      </w:pPr>
    </w:p>
    <w:p w14:paraId="0A0447FE" w14:textId="77777777" w:rsidR="003C77FC" w:rsidRPr="003C77FC" w:rsidRDefault="003C77FC" w:rsidP="003C77FC">
      <w:pPr>
        <w:rPr>
          <w:rFonts w:ascii="Consolas" w:hAnsi="Consolas"/>
        </w:rPr>
      </w:pPr>
      <w:r w:rsidRPr="003C77FC">
        <w:rPr>
          <w:rFonts w:ascii="Consolas" w:hAnsi="Consolas"/>
        </w:rPr>
        <w:t>window.rowconfigure(0, minsize=800, weight=1)</w:t>
      </w:r>
    </w:p>
    <w:p w14:paraId="614AA35A" w14:textId="77777777" w:rsidR="003C77FC" w:rsidRPr="003C77FC" w:rsidRDefault="003C77FC" w:rsidP="003C77FC">
      <w:pPr>
        <w:rPr>
          <w:rFonts w:ascii="Consolas" w:hAnsi="Consolas"/>
        </w:rPr>
      </w:pPr>
      <w:r w:rsidRPr="003C77FC">
        <w:rPr>
          <w:rFonts w:ascii="Consolas" w:hAnsi="Consolas"/>
        </w:rPr>
        <w:t>window.columnconfigure(1, minsize=800, weight=1)</w:t>
      </w:r>
    </w:p>
    <w:p w14:paraId="0769A9DC" w14:textId="77777777" w:rsidR="003C77FC" w:rsidRPr="003C77FC" w:rsidRDefault="003C77FC" w:rsidP="003C77FC">
      <w:pPr>
        <w:rPr>
          <w:rFonts w:ascii="Consolas" w:hAnsi="Consolas"/>
        </w:rPr>
      </w:pPr>
    </w:p>
    <w:p w14:paraId="7BA6218E" w14:textId="77777777" w:rsidR="003C77FC" w:rsidRPr="003C77FC" w:rsidRDefault="003C77FC" w:rsidP="003C77FC">
      <w:pPr>
        <w:rPr>
          <w:rFonts w:ascii="Consolas" w:hAnsi="Consolas"/>
        </w:rPr>
      </w:pPr>
      <w:r w:rsidRPr="003C77FC">
        <w:rPr>
          <w:rFonts w:ascii="Consolas" w:hAnsi="Consolas"/>
        </w:rPr>
        <w:t>txt_edit = tk.Text(window)</w:t>
      </w:r>
    </w:p>
    <w:p w14:paraId="2F622D1D" w14:textId="77777777" w:rsidR="003C77FC" w:rsidRPr="003C77FC" w:rsidRDefault="003C77FC" w:rsidP="003C77FC">
      <w:pPr>
        <w:rPr>
          <w:rFonts w:ascii="Consolas" w:hAnsi="Consolas"/>
        </w:rPr>
      </w:pPr>
      <w:r w:rsidRPr="003C77FC">
        <w:rPr>
          <w:rFonts w:ascii="Consolas" w:hAnsi="Consolas"/>
        </w:rPr>
        <w:t>fr_buttons = tk.Frame(window)</w:t>
      </w:r>
    </w:p>
    <w:p w14:paraId="646973FF" w14:textId="77777777" w:rsidR="003C77FC" w:rsidRPr="003C77FC" w:rsidRDefault="003C77FC" w:rsidP="003C77FC">
      <w:pPr>
        <w:rPr>
          <w:rFonts w:ascii="Consolas" w:hAnsi="Consolas"/>
        </w:rPr>
      </w:pPr>
      <w:r w:rsidRPr="003C77FC">
        <w:rPr>
          <w:rFonts w:ascii="Consolas" w:hAnsi="Consolas"/>
        </w:rPr>
        <w:t>btn_open = tk.Button(fr_buttons, text="Open")</w:t>
      </w:r>
    </w:p>
    <w:p w14:paraId="6F6F9224" w14:textId="3C93DBE6" w:rsidR="003C77FC" w:rsidRPr="003C77FC" w:rsidRDefault="003C77FC" w:rsidP="003C77FC">
      <w:pPr>
        <w:rPr>
          <w:rFonts w:ascii="Consolas" w:hAnsi="Consolas"/>
        </w:rPr>
      </w:pPr>
      <w:r w:rsidRPr="003C77FC">
        <w:rPr>
          <w:rFonts w:ascii="Consolas" w:hAnsi="Consolas"/>
        </w:rPr>
        <w:t>btn_save = tk.Button(fr_buttons, text="Save As...")</w:t>
      </w:r>
    </w:p>
    <w:p w14:paraId="6B7BEDF8" w14:textId="77777777" w:rsidR="00002621" w:rsidRPr="00FD5694" w:rsidRDefault="00002621" w:rsidP="00FD5694"/>
    <w:p w14:paraId="17E053CB" w14:textId="55A51B4B" w:rsidR="006067B2" w:rsidRDefault="003C77FC" w:rsidP="003C77FC">
      <w:r w:rsidRPr="003C77FC">
        <w:t>Finally, set the command attribute of btn_opn to open_file:</w:t>
      </w:r>
    </w:p>
    <w:p w14:paraId="3A14FD3D" w14:textId="5243E3B4" w:rsidR="003C77FC" w:rsidRDefault="003C77FC" w:rsidP="003C77FC"/>
    <w:p w14:paraId="08F50003" w14:textId="77777777" w:rsidR="003C77FC" w:rsidRPr="003C77FC" w:rsidRDefault="003C77FC" w:rsidP="003C77FC">
      <w:pPr>
        <w:rPr>
          <w:rFonts w:ascii="Consolas" w:hAnsi="Consolas"/>
        </w:rPr>
      </w:pPr>
      <w:r w:rsidRPr="003C77FC">
        <w:rPr>
          <w:rFonts w:ascii="Consolas" w:hAnsi="Consolas"/>
        </w:rPr>
        <w:t>import tkinter as tk</w:t>
      </w:r>
    </w:p>
    <w:p w14:paraId="3A0E39BF" w14:textId="77777777" w:rsidR="003C77FC" w:rsidRPr="003C77FC" w:rsidRDefault="003C77FC" w:rsidP="003C77FC">
      <w:pPr>
        <w:rPr>
          <w:rFonts w:ascii="Consolas" w:hAnsi="Consolas"/>
        </w:rPr>
      </w:pPr>
      <w:r w:rsidRPr="003C77FC">
        <w:rPr>
          <w:rFonts w:ascii="Consolas" w:hAnsi="Consolas"/>
        </w:rPr>
        <w:t>from tkinter.filedialog import askopenfilename</w:t>
      </w:r>
    </w:p>
    <w:p w14:paraId="4ECA393D" w14:textId="77777777" w:rsidR="003C77FC" w:rsidRPr="003C77FC" w:rsidRDefault="003C77FC" w:rsidP="003C77FC">
      <w:pPr>
        <w:rPr>
          <w:rFonts w:ascii="Consolas" w:hAnsi="Consolas"/>
        </w:rPr>
      </w:pPr>
    </w:p>
    <w:p w14:paraId="3F02C5BB" w14:textId="77777777" w:rsidR="003C77FC" w:rsidRPr="003C77FC" w:rsidRDefault="003C77FC" w:rsidP="003C77FC">
      <w:pPr>
        <w:rPr>
          <w:rFonts w:ascii="Consolas" w:hAnsi="Consolas"/>
        </w:rPr>
      </w:pPr>
      <w:r w:rsidRPr="003C77FC">
        <w:rPr>
          <w:rFonts w:ascii="Consolas" w:hAnsi="Consolas"/>
        </w:rPr>
        <w:t>def open_file():</w:t>
      </w:r>
    </w:p>
    <w:p w14:paraId="68687857" w14:textId="77777777" w:rsidR="003C77FC" w:rsidRPr="003C77FC" w:rsidRDefault="003C77FC" w:rsidP="003C77FC">
      <w:pPr>
        <w:rPr>
          <w:rFonts w:ascii="Consolas" w:hAnsi="Consolas"/>
        </w:rPr>
      </w:pPr>
      <w:r w:rsidRPr="003C77FC">
        <w:rPr>
          <w:rFonts w:ascii="Consolas" w:hAnsi="Consolas"/>
        </w:rPr>
        <w:t xml:space="preserve">    """Open a file for editing."""</w:t>
      </w:r>
    </w:p>
    <w:p w14:paraId="0ADD808B" w14:textId="77777777" w:rsidR="003C77FC" w:rsidRPr="003C77FC" w:rsidRDefault="003C77FC" w:rsidP="003C77FC">
      <w:pPr>
        <w:rPr>
          <w:rFonts w:ascii="Consolas" w:hAnsi="Consolas"/>
        </w:rPr>
      </w:pPr>
      <w:r w:rsidRPr="003C77FC">
        <w:rPr>
          <w:rFonts w:ascii="Consolas" w:hAnsi="Consolas"/>
        </w:rPr>
        <w:t xml:space="preserve">    filepath = askopenfilename(</w:t>
      </w:r>
    </w:p>
    <w:p w14:paraId="6E990D4A" w14:textId="77777777" w:rsidR="003C77FC" w:rsidRPr="003C77FC" w:rsidRDefault="003C77FC" w:rsidP="003C77FC">
      <w:pPr>
        <w:rPr>
          <w:rFonts w:ascii="Consolas" w:hAnsi="Consolas"/>
        </w:rPr>
      </w:pPr>
      <w:r w:rsidRPr="003C77FC">
        <w:rPr>
          <w:rFonts w:ascii="Consolas" w:hAnsi="Consolas"/>
        </w:rPr>
        <w:t xml:space="preserve">        filetypes=[("Text Files", "*.txt"), ("All Files", "*.*")]</w:t>
      </w:r>
    </w:p>
    <w:p w14:paraId="009FC3F3" w14:textId="77777777" w:rsidR="003C77FC" w:rsidRPr="003C77FC" w:rsidRDefault="003C77FC" w:rsidP="003C77FC">
      <w:pPr>
        <w:rPr>
          <w:rFonts w:ascii="Consolas" w:hAnsi="Consolas"/>
        </w:rPr>
      </w:pPr>
      <w:r w:rsidRPr="003C77FC">
        <w:rPr>
          <w:rFonts w:ascii="Consolas" w:hAnsi="Consolas"/>
        </w:rPr>
        <w:t xml:space="preserve">    )</w:t>
      </w:r>
    </w:p>
    <w:p w14:paraId="0C2D02B1" w14:textId="77777777" w:rsidR="003C77FC" w:rsidRPr="003C77FC" w:rsidRDefault="003C77FC" w:rsidP="003C77FC">
      <w:pPr>
        <w:rPr>
          <w:rFonts w:ascii="Consolas" w:hAnsi="Consolas"/>
        </w:rPr>
      </w:pPr>
      <w:r w:rsidRPr="003C77FC">
        <w:rPr>
          <w:rFonts w:ascii="Consolas" w:hAnsi="Consolas"/>
        </w:rPr>
        <w:t xml:space="preserve">    if not filepath:</w:t>
      </w:r>
    </w:p>
    <w:p w14:paraId="35CD09BC" w14:textId="77777777" w:rsidR="003C77FC" w:rsidRPr="003C77FC" w:rsidRDefault="003C77FC" w:rsidP="003C77FC">
      <w:pPr>
        <w:rPr>
          <w:rFonts w:ascii="Consolas" w:hAnsi="Consolas"/>
        </w:rPr>
      </w:pPr>
      <w:r w:rsidRPr="003C77FC">
        <w:rPr>
          <w:rFonts w:ascii="Consolas" w:hAnsi="Consolas"/>
        </w:rPr>
        <w:t xml:space="preserve">        return</w:t>
      </w:r>
    </w:p>
    <w:p w14:paraId="15FB3094" w14:textId="77777777" w:rsidR="003C77FC" w:rsidRPr="003C77FC" w:rsidRDefault="003C77FC" w:rsidP="003C77FC">
      <w:pPr>
        <w:rPr>
          <w:rFonts w:ascii="Consolas" w:hAnsi="Consolas"/>
        </w:rPr>
      </w:pPr>
      <w:r w:rsidRPr="003C77FC">
        <w:rPr>
          <w:rFonts w:ascii="Consolas" w:hAnsi="Consolas"/>
        </w:rPr>
        <w:lastRenderedPageBreak/>
        <w:t xml:space="preserve">    txt_edit.delete("1.0", tk.END)</w:t>
      </w:r>
    </w:p>
    <w:p w14:paraId="60834D45" w14:textId="77777777" w:rsidR="003C77FC" w:rsidRPr="003C77FC" w:rsidRDefault="003C77FC" w:rsidP="003C77FC">
      <w:pPr>
        <w:rPr>
          <w:rFonts w:ascii="Consolas" w:hAnsi="Consolas"/>
        </w:rPr>
      </w:pPr>
      <w:r w:rsidRPr="003C77FC">
        <w:rPr>
          <w:rFonts w:ascii="Consolas" w:hAnsi="Consolas"/>
        </w:rPr>
        <w:t xml:space="preserve">    with open(filepath, "r") as input_file:</w:t>
      </w:r>
    </w:p>
    <w:p w14:paraId="2838300D" w14:textId="77777777" w:rsidR="003C77FC" w:rsidRPr="003C77FC" w:rsidRDefault="003C77FC" w:rsidP="003C77FC">
      <w:pPr>
        <w:rPr>
          <w:rFonts w:ascii="Consolas" w:hAnsi="Consolas"/>
        </w:rPr>
      </w:pPr>
      <w:r w:rsidRPr="003C77FC">
        <w:rPr>
          <w:rFonts w:ascii="Consolas" w:hAnsi="Consolas"/>
        </w:rPr>
        <w:t xml:space="preserve">        text = input_file.read()</w:t>
      </w:r>
    </w:p>
    <w:p w14:paraId="0E98305A" w14:textId="77777777" w:rsidR="003C77FC" w:rsidRPr="003C77FC" w:rsidRDefault="003C77FC" w:rsidP="003C77FC">
      <w:pPr>
        <w:rPr>
          <w:rFonts w:ascii="Consolas" w:hAnsi="Consolas"/>
        </w:rPr>
      </w:pPr>
      <w:r w:rsidRPr="003C77FC">
        <w:rPr>
          <w:rFonts w:ascii="Consolas" w:hAnsi="Consolas"/>
        </w:rPr>
        <w:t xml:space="preserve">        txt_edit.insert(tk.END, text)</w:t>
      </w:r>
    </w:p>
    <w:p w14:paraId="7F83A710" w14:textId="77777777" w:rsidR="003C77FC" w:rsidRPr="003C77FC" w:rsidRDefault="003C77FC" w:rsidP="003C77FC">
      <w:pPr>
        <w:rPr>
          <w:rFonts w:ascii="Consolas" w:hAnsi="Consolas"/>
        </w:rPr>
      </w:pPr>
      <w:r w:rsidRPr="003C77FC">
        <w:rPr>
          <w:rFonts w:ascii="Consolas" w:hAnsi="Consolas"/>
        </w:rPr>
        <w:t xml:space="preserve">    window.title(f"Simple Text Editor - {filepath}")</w:t>
      </w:r>
    </w:p>
    <w:p w14:paraId="78ACFDC1" w14:textId="77777777" w:rsidR="003C77FC" w:rsidRPr="003C77FC" w:rsidRDefault="003C77FC" w:rsidP="003C77FC">
      <w:pPr>
        <w:rPr>
          <w:rFonts w:ascii="Consolas" w:hAnsi="Consolas"/>
        </w:rPr>
      </w:pPr>
    </w:p>
    <w:p w14:paraId="1F8FD984" w14:textId="77777777" w:rsidR="003C77FC" w:rsidRPr="003C77FC" w:rsidRDefault="003C77FC" w:rsidP="003C77FC">
      <w:pPr>
        <w:rPr>
          <w:rFonts w:ascii="Consolas" w:hAnsi="Consolas"/>
        </w:rPr>
      </w:pPr>
      <w:r w:rsidRPr="003C77FC">
        <w:rPr>
          <w:rFonts w:ascii="Consolas" w:hAnsi="Consolas"/>
        </w:rPr>
        <w:t>window = tk.Tk()</w:t>
      </w:r>
    </w:p>
    <w:p w14:paraId="6C984EEE" w14:textId="77777777" w:rsidR="003C77FC" w:rsidRPr="003C77FC" w:rsidRDefault="003C77FC" w:rsidP="003C77FC">
      <w:pPr>
        <w:rPr>
          <w:rFonts w:ascii="Consolas" w:hAnsi="Consolas"/>
        </w:rPr>
      </w:pPr>
      <w:r w:rsidRPr="003C77FC">
        <w:rPr>
          <w:rFonts w:ascii="Consolas" w:hAnsi="Consolas"/>
        </w:rPr>
        <w:t>window.title("Simple Text Editor")</w:t>
      </w:r>
    </w:p>
    <w:p w14:paraId="2A18E039" w14:textId="77777777" w:rsidR="003C77FC" w:rsidRPr="003C77FC" w:rsidRDefault="003C77FC" w:rsidP="003C77FC">
      <w:pPr>
        <w:rPr>
          <w:rFonts w:ascii="Consolas" w:hAnsi="Consolas"/>
        </w:rPr>
      </w:pPr>
    </w:p>
    <w:p w14:paraId="175EA395" w14:textId="77777777" w:rsidR="003C77FC" w:rsidRPr="003C77FC" w:rsidRDefault="003C77FC" w:rsidP="003C77FC">
      <w:pPr>
        <w:rPr>
          <w:rFonts w:ascii="Consolas" w:hAnsi="Consolas"/>
        </w:rPr>
      </w:pPr>
      <w:r w:rsidRPr="003C77FC">
        <w:rPr>
          <w:rFonts w:ascii="Consolas" w:hAnsi="Consolas"/>
        </w:rPr>
        <w:t>window.rowconfigure(0, minsize=800, weight=1)</w:t>
      </w:r>
    </w:p>
    <w:p w14:paraId="24B63970" w14:textId="77777777" w:rsidR="003C77FC" w:rsidRPr="003C77FC" w:rsidRDefault="003C77FC" w:rsidP="003C77FC">
      <w:pPr>
        <w:rPr>
          <w:rFonts w:ascii="Consolas" w:hAnsi="Consolas"/>
        </w:rPr>
      </w:pPr>
      <w:r w:rsidRPr="003C77FC">
        <w:rPr>
          <w:rFonts w:ascii="Consolas" w:hAnsi="Consolas"/>
        </w:rPr>
        <w:t>window.columnconfigure(1, minsize=800, weight=1)</w:t>
      </w:r>
    </w:p>
    <w:p w14:paraId="7DC63AE7" w14:textId="77777777" w:rsidR="003C77FC" w:rsidRPr="003C77FC" w:rsidRDefault="003C77FC" w:rsidP="003C77FC">
      <w:pPr>
        <w:rPr>
          <w:rFonts w:ascii="Consolas" w:hAnsi="Consolas"/>
        </w:rPr>
      </w:pPr>
    </w:p>
    <w:p w14:paraId="38CE991E" w14:textId="77777777" w:rsidR="003C77FC" w:rsidRPr="003C77FC" w:rsidRDefault="003C77FC" w:rsidP="003C77FC">
      <w:pPr>
        <w:rPr>
          <w:rFonts w:ascii="Consolas" w:hAnsi="Consolas"/>
        </w:rPr>
      </w:pPr>
      <w:r w:rsidRPr="003C77FC">
        <w:rPr>
          <w:rFonts w:ascii="Consolas" w:hAnsi="Consolas"/>
        </w:rPr>
        <w:t>txt_edit = tk.Text(window)</w:t>
      </w:r>
    </w:p>
    <w:p w14:paraId="68D4EEA2" w14:textId="77777777" w:rsidR="003C77FC" w:rsidRPr="003C77FC" w:rsidRDefault="003C77FC" w:rsidP="003C77FC">
      <w:pPr>
        <w:rPr>
          <w:rFonts w:ascii="Consolas" w:hAnsi="Consolas"/>
        </w:rPr>
      </w:pPr>
      <w:r w:rsidRPr="003C77FC">
        <w:rPr>
          <w:rFonts w:ascii="Consolas" w:hAnsi="Consolas"/>
        </w:rPr>
        <w:t>fr_buttons = tk.Frame(window)</w:t>
      </w:r>
    </w:p>
    <w:p w14:paraId="4BD3BBC8" w14:textId="77777777" w:rsidR="003C77FC" w:rsidRPr="003C77FC" w:rsidRDefault="003C77FC" w:rsidP="003C77FC">
      <w:pPr>
        <w:rPr>
          <w:rFonts w:ascii="Consolas" w:hAnsi="Consolas"/>
        </w:rPr>
      </w:pPr>
      <w:r w:rsidRPr="003C77FC">
        <w:rPr>
          <w:rFonts w:ascii="Consolas" w:hAnsi="Consolas"/>
        </w:rPr>
        <w:t>btn_open = tk.Button(fr_buttons, text="Open", command=open_file)</w:t>
      </w:r>
    </w:p>
    <w:p w14:paraId="1183425E" w14:textId="5106DBBA" w:rsidR="003C77FC" w:rsidRDefault="003C77FC" w:rsidP="003C77FC">
      <w:pPr>
        <w:rPr>
          <w:rFonts w:ascii="Consolas" w:hAnsi="Consolas"/>
        </w:rPr>
      </w:pPr>
      <w:r w:rsidRPr="003C77FC">
        <w:rPr>
          <w:rFonts w:ascii="Consolas" w:hAnsi="Consolas"/>
        </w:rPr>
        <w:t>btn_save = tk.Button(fr_buttons, text="Save As...")</w:t>
      </w:r>
    </w:p>
    <w:p w14:paraId="0F2859A5" w14:textId="1A03D813" w:rsidR="003C77FC" w:rsidRDefault="003C77FC" w:rsidP="003C77FC">
      <w:pPr>
        <w:rPr>
          <w:rFonts w:ascii="Consolas" w:hAnsi="Consolas"/>
        </w:rPr>
      </w:pPr>
    </w:p>
    <w:p w14:paraId="47AF87D1" w14:textId="77777777" w:rsidR="00D0098B" w:rsidRPr="00D0098B" w:rsidRDefault="00D0098B" w:rsidP="00D0098B">
      <w:r w:rsidRPr="00D0098B">
        <w:t>Save the file and run it to check that everything is working. Then try opening a text file!</w:t>
      </w:r>
    </w:p>
    <w:p w14:paraId="33FA2BD4" w14:textId="77777777" w:rsidR="00D0098B" w:rsidRPr="00D0098B" w:rsidRDefault="00D0098B" w:rsidP="00D0098B"/>
    <w:p w14:paraId="20850F2C" w14:textId="2BCBDCBB" w:rsidR="003C77FC" w:rsidRDefault="00D0098B" w:rsidP="00D0098B">
      <w:r w:rsidRPr="00D0098B">
        <w:t>With btn_open working, it’s time to work on the function for btn_save. This needs to open a save file dialog box so that the user can choose where they would like to save the file. You’ll use the asksaveasfilename dialog in the tkinter.filedialog module for this. This function also needs to extract the text currently in txt_edit and write this to a file at the selected location. Here’s a function that does just this:</w:t>
      </w:r>
    </w:p>
    <w:p w14:paraId="46DFAFD3" w14:textId="0E690CD8" w:rsidR="00D0098B" w:rsidRDefault="00D0098B" w:rsidP="00D0098B"/>
    <w:p w14:paraId="711FDC6B" w14:textId="77777777" w:rsidR="00D0098B" w:rsidRPr="00D0098B" w:rsidRDefault="00D0098B" w:rsidP="00D0098B">
      <w:pPr>
        <w:rPr>
          <w:rFonts w:ascii="Consolas" w:hAnsi="Consolas"/>
        </w:rPr>
      </w:pPr>
      <w:r w:rsidRPr="00D0098B">
        <w:rPr>
          <w:rFonts w:ascii="Consolas" w:hAnsi="Consolas"/>
        </w:rPr>
        <w:t>def save_file():</w:t>
      </w:r>
    </w:p>
    <w:p w14:paraId="6E57D800" w14:textId="77777777" w:rsidR="00D0098B" w:rsidRPr="00D0098B" w:rsidRDefault="00D0098B" w:rsidP="00D0098B">
      <w:pPr>
        <w:rPr>
          <w:rFonts w:ascii="Consolas" w:hAnsi="Consolas"/>
        </w:rPr>
      </w:pPr>
      <w:r w:rsidRPr="00D0098B">
        <w:rPr>
          <w:rFonts w:ascii="Consolas" w:hAnsi="Consolas"/>
        </w:rPr>
        <w:t xml:space="preserve">    """Save the current file as a new file."""</w:t>
      </w:r>
    </w:p>
    <w:p w14:paraId="3B065DD4" w14:textId="77777777" w:rsidR="00D0098B" w:rsidRPr="00D0098B" w:rsidRDefault="00D0098B" w:rsidP="00D0098B">
      <w:pPr>
        <w:rPr>
          <w:rFonts w:ascii="Consolas" w:hAnsi="Consolas"/>
        </w:rPr>
      </w:pPr>
      <w:r w:rsidRPr="00D0098B">
        <w:rPr>
          <w:rFonts w:ascii="Consolas" w:hAnsi="Consolas"/>
        </w:rPr>
        <w:t xml:space="preserve">    filepath = asksaveasfilename(</w:t>
      </w:r>
    </w:p>
    <w:p w14:paraId="7E4A6228" w14:textId="77777777" w:rsidR="00D0098B" w:rsidRPr="00D0098B" w:rsidRDefault="00D0098B" w:rsidP="00D0098B">
      <w:pPr>
        <w:rPr>
          <w:rFonts w:ascii="Consolas" w:hAnsi="Consolas"/>
        </w:rPr>
      </w:pPr>
      <w:r w:rsidRPr="00D0098B">
        <w:rPr>
          <w:rFonts w:ascii="Consolas" w:hAnsi="Consolas"/>
        </w:rPr>
        <w:t xml:space="preserve">        defaultextension="txt",</w:t>
      </w:r>
    </w:p>
    <w:p w14:paraId="06A49810" w14:textId="77777777" w:rsidR="00D0098B" w:rsidRPr="00D0098B" w:rsidRDefault="00D0098B" w:rsidP="00D0098B">
      <w:pPr>
        <w:rPr>
          <w:rFonts w:ascii="Consolas" w:hAnsi="Consolas"/>
        </w:rPr>
      </w:pPr>
      <w:r w:rsidRPr="00D0098B">
        <w:rPr>
          <w:rFonts w:ascii="Consolas" w:hAnsi="Consolas"/>
        </w:rPr>
        <w:t xml:space="preserve">        filetypes=[("Text Files", "*.txt"), ("All Files", "*.*")],</w:t>
      </w:r>
    </w:p>
    <w:p w14:paraId="736A5748" w14:textId="77777777" w:rsidR="00D0098B" w:rsidRPr="00D0098B" w:rsidRDefault="00D0098B" w:rsidP="00D0098B">
      <w:pPr>
        <w:rPr>
          <w:rFonts w:ascii="Consolas" w:hAnsi="Consolas"/>
        </w:rPr>
      </w:pPr>
      <w:r w:rsidRPr="00D0098B">
        <w:rPr>
          <w:rFonts w:ascii="Consolas" w:hAnsi="Consolas"/>
        </w:rPr>
        <w:t xml:space="preserve">    )</w:t>
      </w:r>
    </w:p>
    <w:p w14:paraId="51A34B35" w14:textId="77777777" w:rsidR="00D0098B" w:rsidRPr="00D0098B" w:rsidRDefault="00D0098B" w:rsidP="00D0098B">
      <w:pPr>
        <w:rPr>
          <w:rFonts w:ascii="Consolas" w:hAnsi="Consolas"/>
        </w:rPr>
      </w:pPr>
      <w:r w:rsidRPr="00D0098B">
        <w:rPr>
          <w:rFonts w:ascii="Consolas" w:hAnsi="Consolas"/>
        </w:rPr>
        <w:t xml:space="preserve">    if not filepath:</w:t>
      </w:r>
    </w:p>
    <w:p w14:paraId="00891962" w14:textId="77777777" w:rsidR="00D0098B" w:rsidRPr="00D0098B" w:rsidRDefault="00D0098B" w:rsidP="00D0098B">
      <w:pPr>
        <w:rPr>
          <w:rFonts w:ascii="Consolas" w:hAnsi="Consolas"/>
        </w:rPr>
      </w:pPr>
      <w:r w:rsidRPr="00D0098B">
        <w:rPr>
          <w:rFonts w:ascii="Consolas" w:hAnsi="Consolas"/>
        </w:rPr>
        <w:t xml:space="preserve">        return</w:t>
      </w:r>
    </w:p>
    <w:p w14:paraId="269F7203" w14:textId="77777777" w:rsidR="00D0098B" w:rsidRPr="00D0098B" w:rsidRDefault="00D0098B" w:rsidP="00D0098B">
      <w:pPr>
        <w:rPr>
          <w:rFonts w:ascii="Consolas" w:hAnsi="Consolas"/>
        </w:rPr>
      </w:pPr>
      <w:r w:rsidRPr="00D0098B">
        <w:rPr>
          <w:rFonts w:ascii="Consolas" w:hAnsi="Consolas"/>
        </w:rPr>
        <w:t xml:space="preserve">    with open(filepath, "w") as output_file:</w:t>
      </w:r>
    </w:p>
    <w:p w14:paraId="4DE5936A" w14:textId="77777777" w:rsidR="00D0098B" w:rsidRPr="00D0098B" w:rsidRDefault="00D0098B" w:rsidP="00D0098B">
      <w:pPr>
        <w:rPr>
          <w:rFonts w:ascii="Consolas" w:hAnsi="Consolas"/>
        </w:rPr>
      </w:pPr>
      <w:r w:rsidRPr="00D0098B">
        <w:rPr>
          <w:rFonts w:ascii="Consolas" w:hAnsi="Consolas"/>
        </w:rPr>
        <w:t xml:space="preserve">        text = txt_edit.get("1.0", tk.END)</w:t>
      </w:r>
    </w:p>
    <w:p w14:paraId="7B5522EE" w14:textId="77777777" w:rsidR="00D0098B" w:rsidRPr="00D0098B" w:rsidRDefault="00D0098B" w:rsidP="00D0098B">
      <w:pPr>
        <w:rPr>
          <w:rFonts w:ascii="Consolas" w:hAnsi="Consolas"/>
        </w:rPr>
      </w:pPr>
      <w:r w:rsidRPr="00D0098B">
        <w:rPr>
          <w:rFonts w:ascii="Consolas" w:hAnsi="Consolas"/>
        </w:rPr>
        <w:t xml:space="preserve">        output_file.write(text)</w:t>
      </w:r>
    </w:p>
    <w:p w14:paraId="6F1E701D" w14:textId="78210481" w:rsidR="00D0098B" w:rsidRDefault="00D0098B" w:rsidP="00D0098B">
      <w:pPr>
        <w:rPr>
          <w:rFonts w:ascii="Consolas" w:hAnsi="Consolas"/>
        </w:rPr>
      </w:pPr>
      <w:r w:rsidRPr="00D0098B">
        <w:rPr>
          <w:rFonts w:ascii="Consolas" w:hAnsi="Consolas"/>
        </w:rPr>
        <w:t xml:space="preserve">    window.title(f"Simple Text Editor - {filepath}")</w:t>
      </w:r>
    </w:p>
    <w:p w14:paraId="25B6CF23" w14:textId="7135385F" w:rsidR="00D0098B" w:rsidRDefault="00D0098B" w:rsidP="00D0098B">
      <w:pPr>
        <w:rPr>
          <w:rFonts w:ascii="Consolas" w:hAnsi="Consolas"/>
        </w:rPr>
      </w:pPr>
    </w:p>
    <w:p w14:paraId="21C0795E" w14:textId="34115C69" w:rsidR="00D0098B" w:rsidRDefault="00D0098B" w:rsidP="00D0098B">
      <w:r w:rsidRPr="00D0098B">
        <w:t>Here’s how this code works:</w:t>
      </w:r>
    </w:p>
    <w:p w14:paraId="19130A87" w14:textId="0A87A37B" w:rsidR="00D0098B" w:rsidRDefault="00D0098B" w:rsidP="00D0098B"/>
    <w:p w14:paraId="519E39F4" w14:textId="77777777" w:rsidR="00D0098B" w:rsidRDefault="00D0098B" w:rsidP="00D0098B">
      <w:pPr>
        <w:pStyle w:val="ListParagraph"/>
        <w:numPr>
          <w:ilvl w:val="0"/>
          <w:numId w:val="26"/>
        </w:numPr>
      </w:pPr>
      <w:r>
        <w:t>Lines 3 to 6 use the asksaveasfilename dialog box to get the desired save location from the user. The selected file path is stored in the filepath variable.</w:t>
      </w:r>
    </w:p>
    <w:p w14:paraId="3E2235BC" w14:textId="77777777" w:rsidR="00D0098B" w:rsidRDefault="00D0098B" w:rsidP="00D0098B">
      <w:pPr>
        <w:pStyle w:val="ListParagraph"/>
        <w:numPr>
          <w:ilvl w:val="0"/>
          <w:numId w:val="26"/>
        </w:numPr>
      </w:pPr>
      <w:r>
        <w:t>Lines 7 and 8 check to see if the user closes the dialog box or clicks the Cancel button. If so, then filepath will be None, and the function will return without executing any of the code to save the text to a file.</w:t>
      </w:r>
    </w:p>
    <w:p w14:paraId="41743CF2" w14:textId="77777777" w:rsidR="00D0098B" w:rsidRDefault="00D0098B" w:rsidP="00D0098B">
      <w:pPr>
        <w:pStyle w:val="ListParagraph"/>
        <w:numPr>
          <w:ilvl w:val="0"/>
          <w:numId w:val="26"/>
        </w:numPr>
      </w:pPr>
      <w:r>
        <w:t>Line 9 creates a new file at the selected file path.</w:t>
      </w:r>
    </w:p>
    <w:p w14:paraId="2352ECFA" w14:textId="77777777" w:rsidR="00D0098B" w:rsidRDefault="00D0098B" w:rsidP="00D0098B">
      <w:pPr>
        <w:pStyle w:val="ListParagraph"/>
        <w:numPr>
          <w:ilvl w:val="0"/>
          <w:numId w:val="26"/>
        </w:numPr>
      </w:pPr>
      <w:r>
        <w:t>Line 10 extracts the text from txt_edit with .get() method and assigns it to the variable text.</w:t>
      </w:r>
    </w:p>
    <w:p w14:paraId="3F59FD39" w14:textId="77777777" w:rsidR="00D0098B" w:rsidRDefault="00D0098B" w:rsidP="00D0098B">
      <w:pPr>
        <w:pStyle w:val="ListParagraph"/>
        <w:numPr>
          <w:ilvl w:val="0"/>
          <w:numId w:val="26"/>
        </w:numPr>
      </w:pPr>
      <w:r>
        <w:t>Line 11 writes text to the output file.</w:t>
      </w:r>
    </w:p>
    <w:p w14:paraId="10974F46" w14:textId="1E032CBB" w:rsidR="00D0098B" w:rsidRDefault="00D0098B" w:rsidP="00D0098B">
      <w:pPr>
        <w:pStyle w:val="ListParagraph"/>
        <w:numPr>
          <w:ilvl w:val="0"/>
          <w:numId w:val="26"/>
        </w:numPr>
      </w:pPr>
      <w:r>
        <w:t>Line 12 updates the title of the window so that the new file path is displayed in the window title.</w:t>
      </w:r>
    </w:p>
    <w:p w14:paraId="7AD7B867" w14:textId="2255C46B" w:rsidR="00D0098B" w:rsidRDefault="00D0098B" w:rsidP="00D0098B"/>
    <w:p w14:paraId="4F5D00C1" w14:textId="7EAB7EC2" w:rsidR="00D0098B" w:rsidRDefault="00D0098B" w:rsidP="00D0098B">
      <w:r w:rsidRPr="00D0098B">
        <w:t>Now you can update the program so that btn_save calls save_file() when it’s clicked. Again, there are a few things you need to do in order to update the program. First, import asksaveasfilename() from tkinter.filedialog by updating the import at the top of your script, like so:</w:t>
      </w:r>
    </w:p>
    <w:p w14:paraId="142ACB92" w14:textId="48D05384" w:rsidR="00D0098B" w:rsidRDefault="00D0098B" w:rsidP="00D0098B"/>
    <w:p w14:paraId="0C138BF5" w14:textId="77777777" w:rsidR="00D0098B" w:rsidRPr="00D0098B" w:rsidRDefault="00D0098B" w:rsidP="00D0098B">
      <w:pPr>
        <w:rPr>
          <w:rFonts w:ascii="Consolas" w:hAnsi="Consolas"/>
        </w:rPr>
      </w:pPr>
      <w:r w:rsidRPr="00D0098B">
        <w:rPr>
          <w:rFonts w:ascii="Consolas" w:hAnsi="Consolas"/>
        </w:rPr>
        <w:t>import tkinter as tk</w:t>
      </w:r>
    </w:p>
    <w:p w14:paraId="64ECFFBB" w14:textId="77777777" w:rsidR="00D0098B" w:rsidRPr="00D0098B" w:rsidRDefault="00D0098B" w:rsidP="00D0098B">
      <w:pPr>
        <w:rPr>
          <w:rFonts w:ascii="Consolas" w:hAnsi="Consolas"/>
        </w:rPr>
      </w:pPr>
      <w:r w:rsidRPr="00D0098B">
        <w:rPr>
          <w:rFonts w:ascii="Consolas" w:hAnsi="Consolas"/>
        </w:rPr>
        <w:lastRenderedPageBreak/>
        <w:t>from tkinter.filedialog import askopenfilename, asksaveasfilename</w:t>
      </w:r>
    </w:p>
    <w:p w14:paraId="731B9EF1" w14:textId="77777777" w:rsidR="00D0098B" w:rsidRPr="00D0098B" w:rsidRDefault="00D0098B" w:rsidP="00D0098B">
      <w:pPr>
        <w:rPr>
          <w:rFonts w:ascii="Consolas" w:hAnsi="Consolas"/>
        </w:rPr>
      </w:pPr>
    </w:p>
    <w:p w14:paraId="05AD86FB" w14:textId="77777777" w:rsidR="00D0098B" w:rsidRPr="00D0098B" w:rsidRDefault="00D0098B" w:rsidP="00D0098B">
      <w:pPr>
        <w:rPr>
          <w:rFonts w:ascii="Consolas" w:hAnsi="Consolas"/>
        </w:rPr>
      </w:pPr>
      <w:r w:rsidRPr="00D0098B">
        <w:rPr>
          <w:rFonts w:ascii="Consolas" w:hAnsi="Consolas"/>
        </w:rPr>
        <w:t>def open_file():</w:t>
      </w:r>
    </w:p>
    <w:p w14:paraId="6D1FEF5F" w14:textId="77777777" w:rsidR="00D0098B" w:rsidRPr="00D0098B" w:rsidRDefault="00D0098B" w:rsidP="00D0098B">
      <w:pPr>
        <w:rPr>
          <w:rFonts w:ascii="Consolas" w:hAnsi="Consolas"/>
        </w:rPr>
      </w:pPr>
      <w:r w:rsidRPr="00D0098B">
        <w:rPr>
          <w:rFonts w:ascii="Consolas" w:hAnsi="Consolas"/>
        </w:rPr>
        <w:t xml:space="preserve">    """Open a file for editing."""</w:t>
      </w:r>
    </w:p>
    <w:p w14:paraId="7D2F0572" w14:textId="77777777" w:rsidR="00D0098B" w:rsidRPr="00D0098B" w:rsidRDefault="00D0098B" w:rsidP="00D0098B">
      <w:pPr>
        <w:rPr>
          <w:rFonts w:ascii="Consolas" w:hAnsi="Consolas"/>
        </w:rPr>
      </w:pPr>
      <w:r w:rsidRPr="00D0098B">
        <w:rPr>
          <w:rFonts w:ascii="Consolas" w:hAnsi="Consolas"/>
        </w:rPr>
        <w:t xml:space="preserve">    filepath = askopenfilename(</w:t>
      </w:r>
    </w:p>
    <w:p w14:paraId="0FF0E306" w14:textId="77777777" w:rsidR="00D0098B" w:rsidRPr="00D0098B" w:rsidRDefault="00D0098B" w:rsidP="00D0098B">
      <w:pPr>
        <w:rPr>
          <w:rFonts w:ascii="Consolas" w:hAnsi="Consolas"/>
        </w:rPr>
      </w:pPr>
      <w:r w:rsidRPr="00D0098B">
        <w:rPr>
          <w:rFonts w:ascii="Consolas" w:hAnsi="Consolas"/>
        </w:rPr>
        <w:t xml:space="preserve">        filetypes=[("Text Files", "*.txt"), ("All Files", "*.*")]</w:t>
      </w:r>
    </w:p>
    <w:p w14:paraId="2742135B" w14:textId="77777777" w:rsidR="00D0098B" w:rsidRPr="00D0098B" w:rsidRDefault="00D0098B" w:rsidP="00D0098B">
      <w:pPr>
        <w:rPr>
          <w:rFonts w:ascii="Consolas" w:hAnsi="Consolas"/>
        </w:rPr>
      </w:pPr>
      <w:r w:rsidRPr="00D0098B">
        <w:rPr>
          <w:rFonts w:ascii="Consolas" w:hAnsi="Consolas"/>
        </w:rPr>
        <w:t xml:space="preserve">    )</w:t>
      </w:r>
    </w:p>
    <w:p w14:paraId="2CED4A0D" w14:textId="77777777" w:rsidR="00D0098B" w:rsidRPr="00D0098B" w:rsidRDefault="00D0098B" w:rsidP="00D0098B">
      <w:pPr>
        <w:rPr>
          <w:rFonts w:ascii="Consolas" w:hAnsi="Consolas"/>
        </w:rPr>
      </w:pPr>
      <w:r w:rsidRPr="00D0098B">
        <w:rPr>
          <w:rFonts w:ascii="Consolas" w:hAnsi="Consolas"/>
        </w:rPr>
        <w:t xml:space="preserve">    if not filepath:</w:t>
      </w:r>
    </w:p>
    <w:p w14:paraId="263E8CD9" w14:textId="77777777" w:rsidR="00D0098B" w:rsidRPr="00D0098B" w:rsidRDefault="00D0098B" w:rsidP="00D0098B">
      <w:pPr>
        <w:rPr>
          <w:rFonts w:ascii="Consolas" w:hAnsi="Consolas"/>
        </w:rPr>
      </w:pPr>
      <w:r w:rsidRPr="00D0098B">
        <w:rPr>
          <w:rFonts w:ascii="Consolas" w:hAnsi="Consolas"/>
        </w:rPr>
        <w:t xml:space="preserve">        return</w:t>
      </w:r>
    </w:p>
    <w:p w14:paraId="48AE162E" w14:textId="77777777" w:rsidR="00D0098B" w:rsidRPr="00D0098B" w:rsidRDefault="00D0098B" w:rsidP="00D0098B">
      <w:pPr>
        <w:rPr>
          <w:rFonts w:ascii="Consolas" w:hAnsi="Consolas"/>
        </w:rPr>
      </w:pPr>
      <w:r w:rsidRPr="00D0098B">
        <w:rPr>
          <w:rFonts w:ascii="Consolas" w:hAnsi="Consolas"/>
        </w:rPr>
        <w:t xml:space="preserve">    txt_edit.delete(1.0, tk.END)</w:t>
      </w:r>
    </w:p>
    <w:p w14:paraId="5995C923" w14:textId="77777777" w:rsidR="00D0098B" w:rsidRPr="00D0098B" w:rsidRDefault="00D0098B" w:rsidP="00D0098B">
      <w:pPr>
        <w:rPr>
          <w:rFonts w:ascii="Consolas" w:hAnsi="Consolas"/>
        </w:rPr>
      </w:pPr>
      <w:r w:rsidRPr="00D0098B">
        <w:rPr>
          <w:rFonts w:ascii="Consolas" w:hAnsi="Consolas"/>
        </w:rPr>
        <w:t xml:space="preserve">    with open(filepath, "r") as input_file:</w:t>
      </w:r>
    </w:p>
    <w:p w14:paraId="6252292A" w14:textId="77777777" w:rsidR="00D0098B" w:rsidRPr="00D0098B" w:rsidRDefault="00D0098B" w:rsidP="00D0098B">
      <w:pPr>
        <w:rPr>
          <w:rFonts w:ascii="Consolas" w:hAnsi="Consolas"/>
        </w:rPr>
      </w:pPr>
      <w:r w:rsidRPr="00D0098B">
        <w:rPr>
          <w:rFonts w:ascii="Consolas" w:hAnsi="Consolas"/>
        </w:rPr>
        <w:t xml:space="preserve">        text = input_file.read()</w:t>
      </w:r>
    </w:p>
    <w:p w14:paraId="05022E37" w14:textId="77777777" w:rsidR="00D0098B" w:rsidRPr="00D0098B" w:rsidRDefault="00D0098B" w:rsidP="00D0098B">
      <w:pPr>
        <w:rPr>
          <w:rFonts w:ascii="Consolas" w:hAnsi="Consolas"/>
        </w:rPr>
      </w:pPr>
      <w:r w:rsidRPr="00D0098B">
        <w:rPr>
          <w:rFonts w:ascii="Consolas" w:hAnsi="Consolas"/>
        </w:rPr>
        <w:t xml:space="preserve">        txt_edit.insert(tk.END, text)</w:t>
      </w:r>
    </w:p>
    <w:p w14:paraId="3FB3B46B" w14:textId="77777777" w:rsidR="00D0098B" w:rsidRPr="00D0098B" w:rsidRDefault="00D0098B" w:rsidP="00D0098B">
      <w:pPr>
        <w:rPr>
          <w:rFonts w:ascii="Consolas" w:hAnsi="Consolas"/>
        </w:rPr>
      </w:pPr>
      <w:r w:rsidRPr="00D0098B">
        <w:rPr>
          <w:rFonts w:ascii="Consolas" w:hAnsi="Consolas"/>
        </w:rPr>
        <w:t xml:space="preserve">    window.title(f"Simple Text Editor - {filepath}")</w:t>
      </w:r>
    </w:p>
    <w:p w14:paraId="6C1D4ECD" w14:textId="77777777" w:rsidR="00D0098B" w:rsidRPr="00D0098B" w:rsidRDefault="00D0098B" w:rsidP="00D0098B">
      <w:pPr>
        <w:rPr>
          <w:rFonts w:ascii="Consolas" w:hAnsi="Consolas"/>
        </w:rPr>
      </w:pPr>
    </w:p>
    <w:p w14:paraId="3B64F7D3" w14:textId="77777777" w:rsidR="00D0098B" w:rsidRPr="00D0098B" w:rsidRDefault="00D0098B" w:rsidP="00D0098B">
      <w:pPr>
        <w:rPr>
          <w:rFonts w:ascii="Consolas" w:hAnsi="Consolas"/>
        </w:rPr>
      </w:pPr>
      <w:r w:rsidRPr="00D0098B">
        <w:rPr>
          <w:rFonts w:ascii="Consolas" w:hAnsi="Consolas"/>
        </w:rPr>
        <w:t>window = tk.Tk()</w:t>
      </w:r>
    </w:p>
    <w:p w14:paraId="2B841C1E" w14:textId="77777777" w:rsidR="00D0098B" w:rsidRPr="00D0098B" w:rsidRDefault="00D0098B" w:rsidP="00D0098B">
      <w:pPr>
        <w:rPr>
          <w:rFonts w:ascii="Consolas" w:hAnsi="Consolas"/>
        </w:rPr>
      </w:pPr>
      <w:r w:rsidRPr="00D0098B">
        <w:rPr>
          <w:rFonts w:ascii="Consolas" w:hAnsi="Consolas"/>
        </w:rPr>
        <w:t>window.title("Simple Text Editor")</w:t>
      </w:r>
    </w:p>
    <w:p w14:paraId="063762CC" w14:textId="77777777" w:rsidR="00D0098B" w:rsidRPr="00D0098B" w:rsidRDefault="00D0098B" w:rsidP="00D0098B">
      <w:pPr>
        <w:rPr>
          <w:rFonts w:ascii="Consolas" w:hAnsi="Consolas"/>
        </w:rPr>
      </w:pPr>
      <w:r w:rsidRPr="00D0098B">
        <w:rPr>
          <w:rFonts w:ascii="Consolas" w:hAnsi="Consolas"/>
        </w:rPr>
        <w:t>window.rowconfigure(0, minsize=800, weight=1)</w:t>
      </w:r>
    </w:p>
    <w:p w14:paraId="15D5F2EB" w14:textId="77777777" w:rsidR="00D0098B" w:rsidRPr="00D0098B" w:rsidRDefault="00D0098B" w:rsidP="00D0098B">
      <w:pPr>
        <w:rPr>
          <w:rFonts w:ascii="Consolas" w:hAnsi="Consolas"/>
        </w:rPr>
      </w:pPr>
      <w:r w:rsidRPr="00D0098B">
        <w:rPr>
          <w:rFonts w:ascii="Consolas" w:hAnsi="Consolas"/>
        </w:rPr>
        <w:t>window.columnconfigure(1, minsize=800, weight=1)</w:t>
      </w:r>
    </w:p>
    <w:p w14:paraId="4BD4EDCC" w14:textId="77777777" w:rsidR="00D0098B" w:rsidRPr="00D0098B" w:rsidRDefault="00D0098B" w:rsidP="00D0098B">
      <w:pPr>
        <w:rPr>
          <w:rFonts w:ascii="Consolas" w:hAnsi="Consolas"/>
        </w:rPr>
      </w:pPr>
    </w:p>
    <w:p w14:paraId="42B38F70" w14:textId="77777777" w:rsidR="00D0098B" w:rsidRPr="00D0098B" w:rsidRDefault="00D0098B" w:rsidP="00D0098B">
      <w:pPr>
        <w:rPr>
          <w:rFonts w:ascii="Consolas" w:hAnsi="Consolas"/>
        </w:rPr>
      </w:pPr>
      <w:r w:rsidRPr="00D0098B">
        <w:rPr>
          <w:rFonts w:ascii="Consolas" w:hAnsi="Consolas"/>
        </w:rPr>
        <w:t>txt_edit = tk.Text(window)</w:t>
      </w:r>
    </w:p>
    <w:p w14:paraId="7D929DD7" w14:textId="77777777" w:rsidR="00D0098B" w:rsidRPr="00D0098B" w:rsidRDefault="00D0098B" w:rsidP="00D0098B">
      <w:pPr>
        <w:rPr>
          <w:rFonts w:ascii="Consolas" w:hAnsi="Consolas"/>
        </w:rPr>
      </w:pPr>
      <w:r w:rsidRPr="00D0098B">
        <w:rPr>
          <w:rFonts w:ascii="Consolas" w:hAnsi="Consolas"/>
        </w:rPr>
        <w:t>fr_buttons = tk.Frame(window, relief=tk.RAISED, bd=2)</w:t>
      </w:r>
    </w:p>
    <w:p w14:paraId="7CBE3F5B" w14:textId="77777777" w:rsidR="00D0098B" w:rsidRPr="00D0098B" w:rsidRDefault="00D0098B" w:rsidP="00D0098B">
      <w:pPr>
        <w:rPr>
          <w:rFonts w:ascii="Consolas" w:hAnsi="Consolas"/>
        </w:rPr>
      </w:pPr>
      <w:r w:rsidRPr="00D0098B">
        <w:rPr>
          <w:rFonts w:ascii="Consolas" w:hAnsi="Consolas"/>
        </w:rPr>
        <w:t>btn_open = tk.Button(fr_buttons, text="Open", command=open_file)</w:t>
      </w:r>
    </w:p>
    <w:p w14:paraId="299188CF" w14:textId="77777777" w:rsidR="00D0098B" w:rsidRPr="00D0098B" w:rsidRDefault="00D0098B" w:rsidP="00D0098B">
      <w:pPr>
        <w:rPr>
          <w:rFonts w:ascii="Consolas" w:hAnsi="Consolas"/>
        </w:rPr>
      </w:pPr>
      <w:r w:rsidRPr="00D0098B">
        <w:rPr>
          <w:rFonts w:ascii="Consolas" w:hAnsi="Consolas"/>
        </w:rPr>
        <w:t>btn_save = tk.Button(fr_buttons, text="Save As...")</w:t>
      </w:r>
    </w:p>
    <w:p w14:paraId="4F3A45B0" w14:textId="77777777" w:rsidR="00D0098B" w:rsidRPr="00D0098B" w:rsidRDefault="00D0098B" w:rsidP="00D0098B">
      <w:pPr>
        <w:rPr>
          <w:rFonts w:ascii="Consolas" w:hAnsi="Consolas"/>
        </w:rPr>
      </w:pPr>
    </w:p>
    <w:p w14:paraId="09905EA3" w14:textId="77777777" w:rsidR="00D0098B" w:rsidRPr="00D0098B" w:rsidRDefault="00D0098B" w:rsidP="00D0098B">
      <w:pPr>
        <w:rPr>
          <w:rFonts w:ascii="Consolas" w:hAnsi="Consolas"/>
        </w:rPr>
      </w:pPr>
      <w:r w:rsidRPr="00D0098B">
        <w:rPr>
          <w:rFonts w:ascii="Consolas" w:hAnsi="Consolas"/>
        </w:rPr>
        <w:t>btn_open.grid(row=0, column=0, sticky="ew", padx=5, pady=5)</w:t>
      </w:r>
    </w:p>
    <w:p w14:paraId="028B43B3" w14:textId="77777777" w:rsidR="00D0098B" w:rsidRPr="00D0098B" w:rsidRDefault="00D0098B" w:rsidP="00D0098B">
      <w:pPr>
        <w:rPr>
          <w:rFonts w:ascii="Consolas" w:hAnsi="Consolas"/>
        </w:rPr>
      </w:pPr>
      <w:r w:rsidRPr="00D0098B">
        <w:rPr>
          <w:rFonts w:ascii="Consolas" w:hAnsi="Consolas"/>
        </w:rPr>
        <w:t>btn_save.grid(row=1, column=0, sticky="ew", padx=5)</w:t>
      </w:r>
    </w:p>
    <w:p w14:paraId="33B0CB26" w14:textId="77777777" w:rsidR="00D0098B" w:rsidRPr="00D0098B" w:rsidRDefault="00D0098B" w:rsidP="00D0098B">
      <w:pPr>
        <w:rPr>
          <w:rFonts w:ascii="Consolas" w:hAnsi="Consolas"/>
        </w:rPr>
      </w:pPr>
    </w:p>
    <w:p w14:paraId="206E2F39" w14:textId="77777777" w:rsidR="00D0098B" w:rsidRPr="00D0098B" w:rsidRDefault="00D0098B" w:rsidP="00D0098B">
      <w:pPr>
        <w:rPr>
          <w:rFonts w:ascii="Consolas" w:hAnsi="Consolas"/>
        </w:rPr>
      </w:pPr>
      <w:r w:rsidRPr="00D0098B">
        <w:rPr>
          <w:rFonts w:ascii="Consolas" w:hAnsi="Consolas"/>
        </w:rPr>
        <w:t>fr_buttons.grid(row=0, column=0, sticky="ns")</w:t>
      </w:r>
    </w:p>
    <w:p w14:paraId="3E1673F3" w14:textId="77777777" w:rsidR="00D0098B" w:rsidRPr="00D0098B" w:rsidRDefault="00D0098B" w:rsidP="00D0098B">
      <w:pPr>
        <w:rPr>
          <w:rFonts w:ascii="Consolas" w:hAnsi="Consolas"/>
        </w:rPr>
      </w:pPr>
      <w:r w:rsidRPr="00D0098B">
        <w:rPr>
          <w:rFonts w:ascii="Consolas" w:hAnsi="Consolas"/>
        </w:rPr>
        <w:t>txt_edit.grid(row=0, column=1, sticky="nsew")</w:t>
      </w:r>
    </w:p>
    <w:p w14:paraId="7E6B0DBC" w14:textId="77777777" w:rsidR="00D0098B" w:rsidRPr="00D0098B" w:rsidRDefault="00D0098B" w:rsidP="00D0098B">
      <w:pPr>
        <w:rPr>
          <w:rFonts w:ascii="Consolas" w:hAnsi="Consolas"/>
        </w:rPr>
      </w:pPr>
    </w:p>
    <w:p w14:paraId="7B20C09F" w14:textId="00382FDF" w:rsidR="00D0098B" w:rsidRDefault="00D0098B" w:rsidP="00D0098B">
      <w:pPr>
        <w:rPr>
          <w:rFonts w:ascii="Consolas" w:hAnsi="Consolas"/>
        </w:rPr>
      </w:pPr>
      <w:r w:rsidRPr="00D0098B">
        <w:rPr>
          <w:rFonts w:ascii="Consolas" w:hAnsi="Consolas"/>
        </w:rPr>
        <w:t>window.mainloop()</w:t>
      </w:r>
    </w:p>
    <w:p w14:paraId="0691279A" w14:textId="09A8EB28" w:rsidR="00D0098B" w:rsidRDefault="00D0098B" w:rsidP="00D0098B">
      <w:pPr>
        <w:rPr>
          <w:rFonts w:ascii="Consolas" w:hAnsi="Consolas"/>
        </w:rPr>
      </w:pPr>
    </w:p>
    <w:p w14:paraId="305225D3" w14:textId="61C67A09" w:rsidR="00D0098B" w:rsidRDefault="00D0098B" w:rsidP="00D0098B">
      <w:r w:rsidRPr="00D0098B">
        <w:t>Next, add the definition of save_file() just below the open_file() definition:</w:t>
      </w:r>
    </w:p>
    <w:p w14:paraId="16449E70" w14:textId="617EE921" w:rsidR="00D0098B" w:rsidRDefault="00D0098B" w:rsidP="00D0098B"/>
    <w:p w14:paraId="0DAA7F1D" w14:textId="77777777" w:rsidR="00D0098B" w:rsidRPr="00D0098B" w:rsidRDefault="00D0098B" w:rsidP="00D0098B">
      <w:pPr>
        <w:rPr>
          <w:rFonts w:ascii="Consolas" w:hAnsi="Consolas"/>
        </w:rPr>
      </w:pPr>
      <w:r w:rsidRPr="00D0098B">
        <w:rPr>
          <w:rFonts w:ascii="Consolas" w:hAnsi="Consolas"/>
        </w:rPr>
        <w:t>import tkinter as tk</w:t>
      </w:r>
    </w:p>
    <w:p w14:paraId="60DB335B" w14:textId="77777777" w:rsidR="00D0098B" w:rsidRPr="00D0098B" w:rsidRDefault="00D0098B" w:rsidP="00D0098B">
      <w:pPr>
        <w:rPr>
          <w:rFonts w:ascii="Consolas" w:hAnsi="Consolas"/>
        </w:rPr>
      </w:pPr>
      <w:r w:rsidRPr="00D0098B">
        <w:rPr>
          <w:rFonts w:ascii="Consolas" w:hAnsi="Consolas"/>
        </w:rPr>
        <w:t>from tkinter.filedialog import askopenfilename, asksaveasfilename</w:t>
      </w:r>
    </w:p>
    <w:p w14:paraId="544E1043" w14:textId="77777777" w:rsidR="00D0098B" w:rsidRPr="00D0098B" w:rsidRDefault="00D0098B" w:rsidP="00D0098B">
      <w:pPr>
        <w:rPr>
          <w:rFonts w:ascii="Consolas" w:hAnsi="Consolas"/>
        </w:rPr>
      </w:pPr>
    </w:p>
    <w:p w14:paraId="51D2AAE3" w14:textId="77777777" w:rsidR="00D0098B" w:rsidRPr="00D0098B" w:rsidRDefault="00D0098B" w:rsidP="00D0098B">
      <w:pPr>
        <w:rPr>
          <w:rFonts w:ascii="Consolas" w:hAnsi="Consolas"/>
        </w:rPr>
      </w:pPr>
      <w:r w:rsidRPr="00D0098B">
        <w:rPr>
          <w:rFonts w:ascii="Consolas" w:hAnsi="Consolas"/>
        </w:rPr>
        <w:t>def open_file():</w:t>
      </w:r>
    </w:p>
    <w:p w14:paraId="19F2AA6C" w14:textId="77777777" w:rsidR="00D0098B" w:rsidRPr="00D0098B" w:rsidRDefault="00D0098B" w:rsidP="00D0098B">
      <w:pPr>
        <w:rPr>
          <w:rFonts w:ascii="Consolas" w:hAnsi="Consolas"/>
        </w:rPr>
      </w:pPr>
      <w:r w:rsidRPr="00D0098B">
        <w:rPr>
          <w:rFonts w:ascii="Consolas" w:hAnsi="Consolas"/>
        </w:rPr>
        <w:t xml:space="preserve">    """Open a file for editing."""</w:t>
      </w:r>
    </w:p>
    <w:p w14:paraId="0D80B08D" w14:textId="77777777" w:rsidR="00D0098B" w:rsidRPr="00D0098B" w:rsidRDefault="00D0098B" w:rsidP="00D0098B">
      <w:pPr>
        <w:rPr>
          <w:rFonts w:ascii="Consolas" w:hAnsi="Consolas"/>
        </w:rPr>
      </w:pPr>
      <w:r w:rsidRPr="00D0098B">
        <w:rPr>
          <w:rFonts w:ascii="Consolas" w:hAnsi="Consolas"/>
        </w:rPr>
        <w:t xml:space="preserve">    filepath = askopenfilename(</w:t>
      </w:r>
    </w:p>
    <w:p w14:paraId="1D01D75C" w14:textId="77777777" w:rsidR="00D0098B" w:rsidRPr="00D0098B" w:rsidRDefault="00D0098B" w:rsidP="00D0098B">
      <w:pPr>
        <w:rPr>
          <w:rFonts w:ascii="Consolas" w:hAnsi="Consolas"/>
        </w:rPr>
      </w:pPr>
      <w:r w:rsidRPr="00D0098B">
        <w:rPr>
          <w:rFonts w:ascii="Consolas" w:hAnsi="Consolas"/>
        </w:rPr>
        <w:t xml:space="preserve">        filetypes=[("Text Files", "*.txt"), ("All Files", "*.*")]</w:t>
      </w:r>
    </w:p>
    <w:p w14:paraId="6AAF987F" w14:textId="77777777" w:rsidR="00D0098B" w:rsidRPr="00D0098B" w:rsidRDefault="00D0098B" w:rsidP="00D0098B">
      <w:pPr>
        <w:rPr>
          <w:rFonts w:ascii="Consolas" w:hAnsi="Consolas"/>
        </w:rPr>
      </w:pPr>
      <w:r w:rsidRPr="00D0098B">
        <w:rPr>
          <w:rFonts w:ascii="Consolas" w:hAnsi="Consolas"/>
        </w:rPr>
        <w:t xml:space="preserve">    )</w:t>
      </w:r>
    </w:p>
    <w:p w14:paraId="6D7A2331" w14:textId="77777777" w:rsidR="00D0098B" w:rsidRPr="00D0098B" w:rsidRDefault="00D0098B" w:rsidP="00D0098B">
      <w:pPr>
        <w:rPr>
          <w:rFonts w:ascii="Consolas" w:hAnsi="Consolas"/>
        </w:rPr>
      </w:pPr>
      <w:r w:rsidRPr="00D0098B">
        <w:rPr>
          <w:rFonts w:ascii="Consolas" w:hAnsi="Consolas"/>
        </w:rPr>
        <w:t xml:space="preserve">    if not filepath:</w:t>
      </w:r>
    </w:p>
    <w:p w14:paraId="01A4ED97" w14:textId="77777777" w:rsidR="00D0098B" w:rsidRPr="00D0098B" w:rsidRDefault="00D0098B" w:rsidP="00D0098B">
      <w:pPr>
        <w:rPr>
          <w:rFonts w:ascii="Consolas" w:hAnsi="Consolas"/>
        </w:rPr>
      </w:pPr>
      <w:r w:rsidRPr="00D0098B">
        <w:rPr>
          <w:rFonts w:ascii="Consolas" w:hAnsi="Consolas"/>
        </w:rPr>
        <w:t xml:space="preserve">        return</w:t>
      </w:r>
    </w:p>
    <w:p w14:paraId="2F3B64CA" w14:textId="77777777" w:rsidR="00D0098B" w:rsidRPr="00D0098B" w:rsidRDefault="00D0098B" w:rsidP="00D0098B">
      <w:pPr>
        <w:rPr>
          <w:rFonts w:ascii="Consolas" w:hAnsi="Consolas"/>
        </w:rPr>
      </w:pPr>
      <w:r w:rsidRPr="00D0098B">
        <w:rPr>
          <w:rFonts w:ascii="Consolas" w:hAnsi="Consolas"/>
        </w:rPr>
        <w:t xml:space="preserve">    txt_edit.delete(1.0, tk.END)</w:t>
      </w:r>
    </w:p>
    <w:p w14:paraId="1496764C" w14:textId="77777777" w:rsidR="00D0098B" w:rsidRPr="00D0098B" w:rsidRDefault="00D0098B" w:rsidP="00D0098B">
      <w:pPr>
        <w:rPr>
          <w:rFonts w:ascii="Consolas" w:hAnsi="Consolas"/>
        </w:rPr>
      </w:pPr>
      <w:r w:rsidRPr="00D0098B">
        <w:rPr>
          <w:rFonts w:ascii="Consolas" w:hAnsi="Consolas"/>
        </w:rPr>
        <w:t xml:space="preserve">    with open(filepath, "r") as input_file:</w:t>
      </w:r>
    </w:p>
    <w:p w14:paraId="6B450993" w14:textId="77777777" w:rsidR="00D0098B" w:rsidRPr="00D0098B" w:rsidRDefault="00D0098B" w:rsidP="00D0098B">
      <w:pPr>
        <w:rPr>
          <w:rFonts w:ascii="Consolas" w:hAnsi="Consolas"/>
        </w:rPr>
      </w:pPr>
      <w:r w:rsidRPr="00D0098B">
        <w:rPr>
          <w:rFonts w:ascii="Consolas" w:hAnsi="Consolas"/>
        </w:rPr>
        <w:t xml:space="preserve">        text = input_file.read()</w:t>
      </w:r>
    </w:p>
    <w:p w14:paraId="528D4B4B" w14:textId="77777777" w:rsidR="00D0098B" w:rsidRPr="00D0098B" w:rsidRDefault="00D0098B" w:rsidP="00D0098B">
      <w:pPr>
        <w:rPr>
          <w:rFonts w:ascii="Consolas" w:hAnsi="Consolas"/>
        </w:rPr>
      </w:pPr>
      <w:r w:rsidRPr="00D0098B">
        <w:rPr>
          <w:rFonts w:ascii="Consolas" w:hAnsi="Consolas"/>
        </w:rPr>
        <w:t xml:space="preserve">        txt_edit.insert(tk.END, text)</w:t>
      </w:r>
    </w:p>
    <w:p w14:paraId="118E5A49" w14:textId="77777777" w:rsidR="00D0098B" w:rsidRPr="00D0098B" w:rsidRDefault="00D0098B" w:rsidP="00D0098B">
      <w:pPr>
        <w:rPr>
          <w:rFonts w:ascii="Consolas" w:hAnsi="Consolas"/>
        </w:rPr>
      </w:pPr>
      <w:r w:rsidRPr="00D0098B">
        <w:rPr>
          <w:rFonts w:ascii="Consolas" w:hAnsi="Consolas"/>
        </w:rPr>
        <w:t xml:space="preserve">    window.title(f"Simple Text Editor - {filepath}")</w:t>
      </w:r>
    </w:p>
    <w:p w14:paraId="1D2A546D" w14:textId="77777777" w:rsidR="00D0098B" w:rsidRPr="00D0098B" w:rsidRDefault="00D0098B" w:rsidP="00D0098B">
      <w:pPr>
        <w:rPr>
          <w:rFonts w:ascii="Consolas" w:hAnsi="Consolas"/>
        </w:rPr>
      </w:pPr>
    </w:p>
    <w:p w14:paraId="7BF58C05" w14:textId="77777777" w:rsidR="00D0098B" w:rsidRPr="00D0098B" w:rsidRDefault="00D0098B" w:rsidP="00D0098B">
      <w:pPr>
        <w:rPr>
          <w:rFonts w:ascii="Consolas" w:hAnsi="Consolas"/>
        </w:rPr>
      </w:pPr>
      <w:r w:rsidRPr="00D0098B">
        <w:rPr>
          <w:rFonts w:ascii="Consolas" w:hAnsi="Consolas"/>
        </w:rPr>
        <w:t>def save_file():</w:t>
      </w:r>
    </w:p>
    <w:p w14:paraId="1609A563" w14:textId="77777777" w:rsidR="00D0098B" w:rsidRPr="00D0098B" w:rsidRDefault="00D0098B" w:rsidP="00D0098B">
      <w:pPr>
        <w:rPr>
          <w:rFonts w:ascii="Consolas" w:hAnsi="Consolas"/>
        </w:rPr>
      </w:pPr>
      <w:r w:rsidRPr="00D0098B">
        <w:rPr>
          <w:rFonts w:ascii="Consolas" w:hAnsi="Consolas"/>
        </w:rPr>
        <w:t xml:space="preserve">    """Save the current file as a new file."""</w:t>
      </w:r>
    </w:p>
    <w:p w14:paraId="0B1A8D53" w14:textId="77777777" w:rsidR="00D0098B" w:rsidRPr="00D0098B" w:rsidRDefault="00D0098B" w:rsidP="00D0098B">
      <w:pPr>
        <w:rPr>
          <w:rFonts w:ascii="Consolas" w:hAnsi="Consolas"/>
        </w:rPr>
      </w:pPr>
      <w:r w:rsidRPr="00D0098B">
        <w:rPr>
          <w:rFonts w:ascii="Consolas" w:hAnsi="Consolas"/>
        </w:rPr>
        <w:t xml:space="preserve">    filepath = asksaveasfilename(</w:t>
      </w:r>
    </w:p>
    <w:p w14:paraId="14AC7223" w14:textId="77777777" w:rsidR="00D0098B" w:rsidRPr="00D0098B" w:rsidRDefault="00D0098B" w:rsidP="00D0098B">
      <w:pPr>
        <w:rPr>
          <w:rFonts w:ascii="Consolas" w:hAnsi="Consolas"/>
        </w:rPr>
      </w:pPr>
      <w:r w:rsidRPr="00D0098B">
        <w:rPr>
          <w:rFonts w:ascii="Consolas" w:hAnsi="Consolas"/>
        </w:rPr>
        <w:t xml:space="preserve">        defaultextension="txt",</w:t>
      </w:r>
    </w:p>
    <w:p w14:paraId="36A3590B" w14:textId="77777777" w:rsidR="00D0098B" w:rsidRPr="00D0098B" w:rsidRDefault="00D0098B" w:rsidP="00D0098B">
      <w:pPr>
        <w:rPr>
          <w:rFonts w:ascii="Consolas" w:hAnsi="Consolas"/>
        </w:rPr>
      </w:pPr>
      <w:r w:rsidRPr="00D0098B">
        <w:rPr>
          <w:rFonts w:ascii="Consolas" w:hAnsi="Consolas"/>
        </w:rPr>
        <w:lastRenderedPageBreak/>
        <w:t xml:space="preserve">        filetypes=[("Text Files", "*.txt"), ("All Files", "*.*")],</w:t>
      </w:r>
    </w:p>
    <w:p w14:paraId="339BDAE8" w14:textId="77777777" w:rsidR="00D0098B" w:rsidRPr="00D0098B" w:rsidRDefault="00D0098B" w:rsidP="00D0098B">
      <w:pPr>
        <w:rPr>
          <w:rFonts w:ascii="Consolas" w:hAnsi="Consolas"/>
        </w:rPr>
      </w:pPr>
      <w:r w:rsidRPr="00D0098B">
        <w:rPr>
          <w:rFonts w:ascii="Consolas" w:hAnsi="Consolas"/>
        </w:rPr>
        <w:t xml:space="preserve">    )</w:t>
      </w:r>
    </w:p>
    <w:p w14:paraId="7D29BCEF" w14:textId="77777777" w:rsidR="00D0098B" w:rsidRPr="00D0098B" w:rsidRDefault="00D0098B" w:rsidP="00D0098B">
      <w:pPr>
        <w:rPr>
          <w:rFonts w:ascii="Consolas" w:hAnsi="Consolas"/>
        </w:rPr>
      </w:pPr>
      <w:r w:rsidRPr="00D0098B">
        <w:rPr>
          <w:rFonts w:ascii="Consolas" w:hAnsi="Consolas"/>
        </w:rPr>
        <w:t xml:space="preserve">    if not filepath:</w:t>
      </w:r>
    </w:p>
    <w:p w14:paraId="4542280A" w14:textId="77777777" w:rsidR="00D0098B" w:rsidRPr="00D0098B" w:rsidRDefault="00D0098B" w:rsidP="00D0098B">
      <w:pPr>
        <w:rPr>
          <w:rFonts w:ascii="Consolas" w:hAnsi="Consolas"/>
        </w:rPr>
      </w:pPr>
      <w:r w:rsidRPr="00D0098B">
        <w:rPr>
          <w:rFonts w:ascii="Consolas" w:hAnsi="Consolas"/>
        </w:rPr>
        <w:t xml:space="preserve">        return</w:t>
      </w:r>
    </w:p>
    <w:p w14:paraId="1606F45B" w14:textId="77777777" w:rsidR="00D0098B" w:rsidRPr="00D0098B" w:rsidRDefault="00D0098B" w:rsidP="00D0098B">
      <w:pPr>
        <w:rPr>
          <w:rFonts w:ascii="Consolas" w:hAnsi="Consolas"/>
        </w:rPr>
      </w:pPr>
      <w:r w:rsidRPr="00D0098B">
        <w:rPr>
          <w:rFonts w:ascii="Consolas" w:hAnsi="Consolas"/>
        </w:rPr>
        <w:t xml:space="preserve">    with open(filepath, "w") as output_file:</w:t>
      </w:r>
    </w:p>
    <w:p w14:paraId="23D9100A" w14:textId="77777777" w:rsidR="00D0098B" w:rsidRPr="00D0098B" w:rsidRDefault="00D0098B" w:rsidP="00D0098B">
      <w:pPr>
        <w:rPr>
          <w:rFonts w:ascii="Consolas" w:hAnsi="Consolas"/>
        </w:rPr>
      </w:pPr>
      <w:r w:rsidRPr="00D0098B">
        <w:rPr>
          <w:rFonts w:ascii="Consolas" w:hAnsi="Consolas"/>
        </w:rPr>
        <w:t xml:space="preserve">        text = txt_edit.get(1.0, tk.END)</w:t>
      </w:r>
    </w:p>
    <w:p w14:paraId="59492653" w14:textId="77777777" w:rsidR="00D0098B" w:rsidRPr="00D0098B" w:rsidRDefault="00D0098B" w:rsidP="00D0098B">
      <w:pPr>
        <w:rPr>
          <w:rFonts w:ascii="Consolas" w:hAnsi="Consolas"/>
        </w:rPr>
      </w:pPr>
      <w:r w:rsidRPr="00D0098B">
        <w:rPr>
          <w:rFonts w:ascii="Consolas" w:hAnsi="Consolas"/>
        </w:rPr>
        <w:t xml:space="preserve">        output_file.write(text)</w:t>
      </w:r>
    </w:p>
    <w:p w14:paraId="66501E0F" w14:textId="77777777" w:rsidR="00D0098B" w:rsidRPr="00D0098B" w:rsidRDefault="00D0098B" w:rsidP="00D0098B">
      <w:pPr>
        <w:rPr>
          <w:rFonts w:ascii="Consolas" w:hAnsi="Consolas"/>
        </w:rPr>
      </w:pPr>
      <w:r w:rsidRPr="00D0098B">
        <w:rPr>
          <w:rFonts w:ascii="Consolas" w:hAnsi="Consolas"/>
        </w:rPr>
        <w:t xml:space="preserve">    window.title(f"Simple Text Editor - {filepath}")</w:t>
      </w:r>
    </w:p>
    <w:p w14:paraId="2A9E1279" w14:textId="77777777" w:rsidR="00D0098B" w:rsidRPr="00D0098B" w:rsidRDefault="00D0098B" w:rsidP="00D0098B">
      <w:pPr>
        <w:rPr>
          <w:rFonts w:ascii="Consolas" w:hAnsi="Consolas"/>
        </w:rPr>
      </w:pPr>
    </w:p>
    <w:p w14:paraId="0D376A73" w14:textId="77777777" w:rsidR="00D0098B" w:rsidRPr="00D0098B" w:rsidRDefault="00D0098B" w:rsidP="00D0098B">
      <w:pPr>
        <w:rPr>
          <w:rFonts w:ascii="Consolas" w:hAnsi="Consolas"/>
        </w:rPr>
      </w:pPr>
      <w:r w:rsidRPr="00D0098B">
        <w:rPr>
          <w:rFonts w:ascii="Consolas" w:hAnsi="Consolas"/>
        </w:rPr>
        <w:t>window = tk.Tk()</w:t>
      </w:r>
    </w:p>
    <w:p w14:paraId="21FB83FD" w14:textId="77777777" w:rsidR="00D0098B" w:rsidRPr="00D0098B" w:rsidRDefault="00D0098B" w:rsidP="00D0098B">
      <w:pPr>
        <w:rPr>
          <w:rFonts w:ascii="Consolas" w:hAnsi="Consolas"/>
        </w:rPr>
      </w:pPr>
      <w:r w:rsidRPr="00D0098B">
        <w:rPr>
          <w:rFonts w:ascii="Consolas" w:hAnsi="Consolas"/>
        </w:rPr>
        <w:t>window.title("Simple Text Editor")</w:t>
      </w:r>
    </w:p>
    <w:p w14:paraId="49033BF4" w14:textId="77777777" w:rsidR="00D0098B" w:rsidRPr="00D0098B" w:rsidRDefault="00D0098B" w:rsidP="00D0098B">
      <w:pPr>
        <w:rPr>
          <w:rFonts w:ascii="Consolas" w:hAnsi="Consolas"/>
        </w:rPr>
      </w:pPr>
      <w:r w:rsidRPr="00D0098B">
        <w:rPr>
          <w:rFonts w:ascii="Consolas" w:hAnsi="Consolas"/>
        </w:rPr>
        <w:t>window.rowconfigure(0, minsize=800, weight=1)</w:t>
      </w:r>
    </w:p>
    <w:p w14:paraId="1C1FDE94" w14:textId="77777777" w:rsidR="00D0098B" w:rsidRPr="00D0098B" w:rsidRDefault="00D0098B" w:rsidP="00D0098B">
      <w:pPr>
        <w:rPr>
          <w:rFonts w:ascii="Consolas" w:hAnsi="Consolas"/>
        </w:rPr>
      </w:pPr>
      <w:r w:rsidRPr="00D0098B">
        <w:rPr>
          <w:rFonts w:ascii="Consolas" w:hAnsi="Consolas"/>
        </w:rPr>
        <w:t>window.columnconfigure(1, minsize=800, weight=1)</w:t>
      </w:r>
    </w:p>
    <w:p w14:paraId="0DAA8C91" w14:textId="77777777" w:rsidR="00D0098B" w:rsidRPr="00D0098B" w:rsidRDefault="00D0098B" w:rsidP="00D0098B">
      <w:pPr>
        <w:rPr>
          <w:rFonts w:ascii="Consolas" w:hAnsi="Consolas"/>
        </w:rPr>
      </w:pPr>
    </w:p>
    <w:p w14:paraId="62DF3E03" w14:textId="77777777" w:rsidR="00D0098B" w:rsidRPr="00D0098B" w:rsidRDefault="00D0098B" w:rsidP="00D0098B">
      <w:pPr>
        <w:rPr>
          <w:rFonts w:ascii="Consolas" w:hAnsi="Consolas"/>
        </w:rPr>
      </w:pPr>
      <w:r w:rsidRPr="00D0098B">
        <w:rPr>
          <w:rFonts w:ascii="Consolas" w:hAnsi="Consolas"/>
        </w:rPr>
        <w:t>txt_edit = tk.Text(window)</w:t>
      </w:r>
    </w:p>
    <w:p w14:paraId="295AE0CB" w14:textId="77777777" w:rsidR="00D0098B" w:rsidRPr="00D0098B" w:rsidRDefault="00D0098B" w:rsidP="00D0098B">
      <w:pPr>
        <w:rPr>
          <w:rFonts w:ascii="Consolas" w:hAnsi="Consolas"/>
        </w:rPr>
      </w:pPr>
      <w:r w:rsidRPr="00D0098B">
        <w:rPr>
          <w:rFonts w:ascii="Consolas" w:hAnsi="Consolas"/>
        </w:rPr>
        <w:t>fr_buttons = tk.Frame(window, relief=tk.RAISED, bd=2)</w:t>
      </w:r>
    </w:p>
    <w:p w14:paraId="1E6E8E36" w14:textId="77777777" w:rsidR="00D0098B" w:rsidRPr="00D0098B" w:rsidRDefault="00D0098B" w:rsidP="00D0098B">
      <w:pPr>
        <w:rPr>
          <w:rFonts w:ascii="Consolas" w:hAnsi="Consolas"/>
        </w:rPr>
      </w:pPr>
      <w:r w:rsidRPr="00D0098B">
        <w:rPr>
          <w:rFonts w:ascii="Consolas" w:hAnsi="Consolas"/>
        </w:rPr>
        <w:t>btn_open = tk.Button(fr_buttons, text="Open", command=open_file)</w:t>
      </w:r>
    </w:p>
    <w:p w14:paraId="12526584" w14:textId="77777777" w:rsidR="00D0098B" w:rsidRPr="00D0098B" w:rsidRDefault="00D0098B" w:rsidP="00D0098B">
      <w:pPr>
        <w:rPr>
          <w:rFonts w:ascii="Consolas" w:hAnsi="Consolas"/>
        </w:rPr>
      </w:pPr>
      <w:r w:rsidRPr="00D0098B">
        <w:rPr>
          <w:rFonts w:ascii="Consolas" w:hAnsi="Consolas"/>
        </w:rPr>
        <w:t>btn_save = tk.Button(fr_buttons, text="Save As...")</w:t>
      </w:r>
    </w:p>
    <w:p w14:paraId="7E0D3FC2" w14:textId="77777777" w:rsidR="00D0098B" w:rsidRPr="00D0098B" w:rsidRDefault="00D0098B" w:rsidP="00D0098B">
      <w:pPr>
        <w:rPr>
          <w:rFonts w:ascii="Consolas" w:hAnsi="Consolas"/>
        </w:rPr>
      </w:pPr>
    </w:p>
    <w:p w14:paraId="5D53E844" w14:textId="77777777" w:rsidR="00D0098B" w:rsidRPr="00D0098B" w:rsidRDefault="00D0098B" w:rsidP="00D0098B">
      <w:pPr>
        <w:rPr>
          <w:rFonts w:ascii="Consolas" w:hAnsi="Consolas"/>
        </w:rPr>
      </w:pPr>
      <w:r w:rsidRPr="00D0098B">
        <w:rPr>
          <w:rFonts w:ascii="Consolas" w:hAnsi="Consolas"/>
        </w:rPr>
        <w:t>btn_open.grid(row=0, column=0, sticky="ew", padx=5, pady=5)</w:t>
      </w:r>
    </w:p>
    <w:p w14:paraId="77025D07" w14:textId="77777777" w:rsidR="00D0098B" w:rsidRPr="00D0098B" w:rsidRDefault="00D0098B" w:rsidP="00D0098B">
      <w:pPr>
        <w:rPr>
          <w:rFonts w:ascii="Consolas" w:hAnsi="Consolas"/>
        </w:rPr>
      </w:pPr>
      <w:r w:rsidRPr="00D0098B">
        <w:rPr>
          <w:rFonts w:ascii="Consolas" w:hAnsi="Consolas"/>
        </w:rPr>
        <w:t>btn_save.grid(row=1, column=0, sticky="ew", padx=5)</w:t>
      </w:r>
    </w:p>
    <w:p w14:paraId="30B7DE10" w14:textId="77777777" w:rsidR="00D0098B" w:rsidRPr="00D0098B" w:rsidRDefault="00D0098B" w:rsidP="00D0098B">
      <w:pPr>
        <w:rPr>
          <w:rFonts w:ascii="Consolas" w:hAnsi="Consolas"/>
        </w:rPr>
      </w:pPr>
    </w:p>
    <w:p w14:paraId="18CEE3DB" w14:textId="77777777" w:rsidR="00D0098B" w:rsidRPr="00D0098B" w:rsidRDefault="00D0098B" w:rsidP="00D0098B">
      <w:pPr>
        <w:rPr>
          <w:rFonts w:ascii="Consolas" w:hAnsi="Consolas"/>
        </w:rPr>
      </w:pPr>
      <w:r w:rsidRPr="00D0098B">
        <w:rPr>
          <w:rFonts w:ascii="Consolas" w:hAnsi="Consolas"/>
        </w:rPr>
        <w:t>fr_buttons.grid(row=0, column=0, sticky="ns")</w:t>
      </w:r>
    </w:p>
    <w:p w14:paraId="54080C71" w14:textId="77777777" w:rsidR="00D0098B" w:rsidRPr="00D0098B" w:rsidRDefault="00D0098B" w:rsidP="00D0098B">
      <w:pPr>
        <w:rPr>
          <w:rFonts w:ascii="Consolas" w:hAnsi="Consolas"/>
        </w:rPr>
      </w:pPr>
      <w:r w:rsidRPr="00D0098B">
        <w:rPr>
          <w:rFonts w:ascii="Consolas" w:hAnsi="Consolas"/>
        </w:rPr>
        <w:t>txt_edit.grid(row=0, column=1, sticky="nsew")</w:t>
      </w:r>
    </w:p>
    <w:p w14:paraId="53D23A9E" w14:textId="77777777" w:rsidR="00D0098B" w:rsidRPr="00D0098B" w:rsidRDefault="00D0098B" w:rsidP="00D0098B">
      <w:pPr>
        <w:rPr>
          <w:rFonts w:ascii="Consolas" w:hAnsi="Consolas"/>
        </w:rPr>
      </w:pPr>
    </w:p>
    <w:p w14:paraId="5CC28AE7" w14:textId="0020F964" w:rsidR="00D0098B" w:rsidRDefault="00D0098B" w:rsidP="00D0098B">
      <w:pPr>
        <w:rPr>
          <w:rFonts w:ascii="Consolas" w:hAnsi="Consolas"/>
        </w:rPr>
      </w:pPr>
      <w:r w:rsidRPr="00D0098B">
        <w:rPr>
          <w:rFonts w:ascii="Consolas" w:hAnsi="Consolas"/>
        </w:rPr>
        <w:t>window.mainloop()</w:t>
      </w:r>
    </w:p>
    <w:p w14:paraId="0C0C3165" w14:textId="4ACFAEC8" w:rsidR="00D0098B" w:rsidRDefault="00D0098B" w:rsidP="00D0098B">
      <w:pPr>
        <w:rPr>
          <w:rFonts w:ascii="Consolas" w:hAnsi="Consolas"/>
        </w:rPr>
      </w:pPr>
    </w:p>
    <w:p w14:paraId="1C7114A0" w14:textId="0589065C" w:rsidR="00D0098B" w:rsidRDefault="00D0098B" w:rsidP="00D0098B">
      <w:r w:rsidRPr="00D0098B">
        <w:t>Finally, set the command attribute of btn_save to save_file:</w:t>
      </w:r>
    </w:p>
    <w:p w14:paraId="74C5B649" w14:textId="5FEEF791" w:rsidR="00D0098B" w:rsidRDefault="00D0098B" w:rsidP="00D0098B"/>
    <w:p w14:paraId="0A5ABB76" w14:textId="77777777" w:rsidR="00D0098B" w:rsidRPr="00D0098B" w:rsidRDefault="00D0098B" w:rsidP="00D0098B">
      <w:pPr>
        <w:rPr>
          <w:rFonts w:ascii="Consolas" w:hAnsi="Consolas"/>
        </w:rPr>
      </w:pPr>
      <w:r w:rsidRPr="00D0098B">
        <w:rPr>
          <w:rFonts w:ascii="Consolas" w:hAnsi="Consolas"/>
        </w:rPr>
        <w:t>import tkinter as tk</w:t>
      </w:r>
    </w:p>
    <w:p w14:paraId="55D665B9" w14:textId="77777777" w:rsidR="00D0098B" w:rsidRPr="00D0098B" w:rsidRDefault="00D0098B" w:rsidP="00D0098B">
      <w:pPr>
        <w:rPr>
          <w:rFonts w:ascii="Consolas" w:hAnsi="Consolas"/>
        </w:rPr>
      </w:pPr>
      <w:r w:rsidRPr="00D0098B">
        <w:rPr>
          <w:rFonts w:ascii="Consolas" w:hAnsi="Consolas"/>
        </w:rPr>
        <w:t>from tkinter.filedialog import askopenfilename, asksaveasfilename</w:t>
      </w:r>
    </w:p>
    <w:p w14:paraId="1D094B77" w14:textId="77777777" w:rsidR="00D0098B" w:rsidRPr="00D0098B" w:rsidRDefault="00D0098B" w:rsidP="00D0098B">
      <w:pPr>
        <w:rPr>
          <w:rFonts w:ascii="Consolas" w:hAnsi="Consolas"/>
        </w:rPr>
      </w:pPr>
    </w:p>
    <w:p w14:paraId="08A0E53B" w14:textId="77777777" w:rsidR="00D0098B" w:rsidRPr="00D0098B" w:rsidRDefault="00D0098B" w:rsidP="00D0098B">
      <w:pPr>
        <w:rPr>
          <w:rFonts w:ascii="Consolas" w:hAnsi="Consolas"/>
        </w:rPr>
      </w:pPr>
      <w:r w:rsidRPr="00D0098B">
        <w:rPr>
          <w:rFonts w:ascii="Consolas" w:hAnsi="Consolas"/>
        </w:rPr>
        <w:t>def open_file():</w:t>
      </w:r>
    </w:p>
    <w:p w14:paraId="1F86C979" w14:textId="77777777" w:rsidR="00D0098B" w:rsidRPr="00D0098B" w:rsidRDefault="00D0098B" w:rsidP="00D0098B">
      <w:pPr>
        <w:rPr>
          <w:rFonts w:ascii="Consolas" w:hAnsi="Consolas"/>
        </w:rPr>
      </w:pPr>
      <w:r w:rsidRPr="00D0098B">
        <w:rPr>
          <w:rFonts w:ascii="Consolas" w:hAnsi="Consolas"/>
        </w:rPr>
        <w:t xml:space="preserve">    """Open a file for editing."""</w:t>
      </w:r>
    </w:p>
    <w:p w14:paraId="10EBF3E9" w14:textId="77777777" w:rsidR="00D0098B" w:rsidRPr="00D0098B" w:rsidRDefault="00D0098B" w:rsidP="00D0098B">
      <w:pPr>
        <w:rPr>
          <w:rFonts w:ascii="Consolas" w:hAnsi="Consolas"/>
        </w:rPr>
      </w:pPr>
      <w:r w:rsidRPr="00D0098B">
        <w:rPr>
          <w:rFonts w:ascii="Consolas" w:hAnsi="Consolas"/>
        </w:rPr>
        <w:t xml:space="preserve">    filepath = askopenfilename(</w:t>
      </w:r>
    </w:p>
    <w:p w14:paraId="46F8FA06" w14:textId="77777777" w:rsidR="00D0098B" w:rsidRPr="00D0098B" w:rsidRDefault="00D0098B" w:rsidP="00D0098B">
      <w:pPr>
        <w:rPr>
          <w:rFonts w:ascii="Consolas" w:hAnsi="Consolas"/>
        </w:rPr>
      </w:pPr>
      <w:r w:rsidRPr="00D0098B">
        <w:rPr>
          <w:rFonts w:ascii="Consolas" w:hAnsi="Consolas"/>
        </w:rPr>
        <w:t xml:space="preserve">        filetypes=[("Text Files", "*.txt"), ("All Files", "*.*")]</w:t>
      </w:r>
    </w:p>
    <w:p w14:paraId="589CA3DA" w14:textId="77777777" w:rsidR="00D0098B" w:rsidRPr="00D0098B" w:rsidRDefault="00D0098B" w:rsidP="00D0098B">
      <w:pPr>
        <w:rPr>
          <w:rFonts w:ascii="Consolas" w:hAnsi="Consolas"/>
        </w:rPr>
      </w:pPr>
      <w:r w:rsidRPr="00D0098B">
        <w:rPr>
          <w:rFonts w:ascii="Consolas" w:hAnsi="Consolas"/>
        </w:rPr>
        <w:t xml:space="preserve">    )</w:t>
      </w:r>
    </w:p>
    <w:p w14:paraId="0C46BCB6" w14:textId="77777777" w:rsidR="00D0098B" w:rsidRPr="00D0098B" w:rsidRDefault="00D0098B" w:rsidP="00D0098B">
      <w:pPr>
        <w:rPr>
          <w:rFonts w:ascii="Consolas" w:hAnsi="Consolas"/>
        </w:rPr>
      </w:pPr>
      <w:r w:rsidRPr="00D0098B">
        <w:rPr>
          <w:rFonts w:ascii="Consolas" w:hAnsi="Consolas"/>
        </w:rPr>
        <w:t xml:space="preserve">    if not filepath:</w:t>
      </w:r>
    </w:p>
    <w:p w14:paraId="10C255C8" w14:textId="77777777" w:rsidR="00D0098B" w:rsidRPr="00D0098B" w:rsidRDefault="00D0098B" w:rsidP="00D0098B">
      <w:pPr>
        <w:rPr>
          <w:rFonts w:ascii="Consolas" w:hAnsi="Consolas"/>
        </w:rPr>
      </w:pPr>
      <w:r w:rsidRPr="00D0098B">
        <w:rPr>
          <w:rFonts w:ascii="Consolas" w:hAnsi="Consolas"/>
        </w:rPr>
        <w:t xml:space="preserve">        return</w:t>
      </w:r>
    </w:p>
    <w:p w14:paraId="0A618DF6" w14:textId="77777777" w:rsidR="00D0098B" w:rsidRPr="00D0098B" w:rsidRDefault="00D0098B" w:rsidP="00D0098B">
      <w:pPr>
        <w:rPr>
          <w:rFonts w:ascii="Consolas" w:hAnsi="Consolas"/>
        </w:rPr>
      </w:pPr>
      <w:r w:rsidRPr="00D0098B">
        <w:rPr>
          <w:rFonts w:ascii="Consolas" w:hAnsi="Consolas"/>
        </w:rPr>
        <w:t xml:space="preserve">    txt_edit.delete(1.0, tk.END)</w:t>
      </w:r>
    </w:p>
    <w:p w14:paraId="5B8FC199" w14:textId="77777777" w:rsidR="00D0098B" w:rsidRPr="00D0098B" w:rsidRDefault="00D0098B" w:rsidP="00D0098B">
      <w:pPr>
        <w:rPr>
          <w:rFonts w:ascii="Consolas" w:hAnsi="Consolas"/>
        </w:rPr>
      </w:pPr>
      <w:r w:rsidRPr="00D0098B">
        <w:rPr>
          <w:rFonts w:ascii="Consolas" w:hAnsi="Consolas"/>
        </w:rPr>
        <w:t xml:space="preserve">    with open(filepath, "r") as input_file:</w:t>
      </w:r>
    </w:p>
    <w:p w14:paraId="3503035E" w14:textId="77777777" w:rsidR="00D0098B" w:rsidRPr="00D0098B" w:rsidRDefault="00D0098B" w:rsidP="00D0098B">
      <w:pPr>
        <w:rPr>
          <w:rFonts w:ascii="Consolas" w:hAnsi="Consolas"/>
        </w:rPr>
      </w:pPr>
      <w:r w:rsidRPr="00D0098B">
        <w:rPr>
          <w:rFonts w:ascii="Consolas" w:hAnsi="Consolas"/>
        </w:rPr>
        <w:t xml:space="preserve">        text = input_file.read()</w:t>
      </w:r>
    </w:p>
    <w:p w14:paraId="4FA4FF7E" w14:textId="77777777" w:rsidR="00D0098B" w:rsidRPr="00D0098B" w:rsidRDefault="00D0098B" w:rsidP="00D0098B">
      <w:pPr>
        <w:rPr>
          <w:rFonts w:ascii="Consolas" w:hAnsi="Consolas"/>
        </w:rPr>
      </w:pPr>
      <w:r w:rsidRPr="00D0098B">
        <w:rPr>
          <w:rFonts w:ascii="Consolas" w:hAnsi="Consolas"/>
        </w:rPr>
        <w:t xml:space="preserve">        txt_edit.insert(tk.END, text)</w:t>
      </w:r>
    </w:p>
    <w:p w14:paraId="07EA7685" w14:textId="77777777" w:rsidR="00D0098B" w:rsidRPr="00D0098B" w:rsidRDefault="00D0098B" w:rsidP="00D0098B">
      <w:pPr>
        <w:rPr>
          <w:rFonts w:ascii="Consolas" w:hAnsi="Consolas"/>
        </w:rPr>
      </w:pPr>
      <w:r w:rsidRPr="00D0098B">
        <w:rPr>
          <w:rFonts w:ascii="Consolas" w:hAnsi="Consolas"/>
        </w:rPr>
        <w:t xml:space="preserve">    window.title(f"Simple Text Editor - {filepath}")</w:t>
      </w:r>
    </w:p>
    <w:p w14:paraId="48D17574" w14:textId="77777777" w:rsidR="00D0098B" w:rsidRPr="00D0098B" w:rsidRDefault="00D0098B" w:rsidP="00D0098B">
      <w:pPr>
        <w:rPr>
          <w:rFonts w:ascii="Consolas" w:hAnsi="Consolas"/>
        </w:rPr>
      </w:pPr>
    </w:p>
    <w:p w14:paraId="2693B244" w14:textId="77777777" w:rsidR="00D0098B" w:rsidRPr="00D0098B" w:rsidRDefault="00D0098B" w:rsidP="00D0098B">
      <w:pPr>
        <w:rPr>
          <w:rFonts w:ascii="Consolas" w:hAnsi="Consolas"/>
        </w:rPr>
      </w:pPr>
      <w:r w:rsidRPr="00D0098B">
        <w:rPr>
          <w:rFonts w:ascii="Consolas" w:hAnsi="Consolas"/>
        </w:rPr>
        <w:t>def save_file():</w:t>
      </w:r>
    </w:p>
    <w:p w14:paraId="0B2AAD5A" w14:textId="77777777" w:rsidR="00D0098B" w:rsidRPr="00D0098B" w:rsidRDefault="00D0098B" w:rsidP="00D0098B">
      <w:pPr>
        <w:rPr>
          <w:rFonts w:ascii="Consolas" w:hAnsi="Consolas"/>
        </w:rPr>
      </w:pPr>
      <w:r w:rsidRPr="00D0098B">
        <w:rPr>
          <w:rFonts w:ascii="Consolas" w:hAnsi="Consolas"/>
        </w:rPr>
        <w:t xml:space="preserve">    """Save the current file as a new file."""</w:t>
      </w:r>
    </w:p>
    <w:p w14:paraId="7F491694" w14:textId="77777777" w:rsidR="00D0098B" w:rsidRPr="00D0098B" w:rsidRDefault="00D0098B" w:rsidP="00D0098B">
      <w:pPr>
        <w:rPr>
          <w:rFonts w:ascii="Consolas" w:hAnsi="Consolas"/>
        </w:rPr>
      </w:pPr>
      <w:r w:rsidRPr="00D0098B">
        <w:rPr>
          <w:rFonts w:ascii="Consolas" w:hAnsi="Consolas"/>
        </w:rPr>
        <w:t xml:space="preserve">    filepath = asksaveasfilename(</w:t>
      </w:r>
    </w:p>
    <w:p w14:paraId="31F43782" w14:textId="77777777" w:rsidR="00D0098B" w:rsidRPr="00D0098B" w:rsidRDefault="00D0098B" w:rsidP="00D0098B">
      <w:pPr>
        <w:rPr>
          <w:rFonts w:ascii="Consolas" w:hAnsi="Consolas"/>
        </w:rPr>
      </w:pPr>
      <w:r w:rsidRPr="00D0098B">
        <w:rPr>
          <w:rFonts w:ascii="Consolas" w:hAnsi="Consolas"/>
        </w:rPr>
        <w:t xml:space="preserve">        defaultextension="txt",</w:t>
      </w:r>
    </w:p>
    <w:p w14:paraId="010246EE" w14:textId="77777777" w:rsidR="00D0098B" w:rsidRPr="00D0098B" w:rsidRDefault="00D0098B" w:rsidP="00D0098B">
      <w:pPr>
        <w:rPr>
          <w:rFonts w:ascii="Consolas" w:hAnsi="Consolas"/>
        </w:rPr>
      </w:pPr>
      <w:r w:rsidRPr="00D0098B">
        <w:rPr>
          <w:rFonts w:ascii="Consolas" w:hAnsi="Consolas"/>
        </w:rPr>
        <w:t xml:space="preserve">        filetypes=[("Text Files", "*.txt"), ("All Files", "*.*")],</w:t>
      </w:r>
    </w:p>
    <w:p w14:paraId="4F67BDA0" w14:textId="77777777" w:rsidR="00D0098B" w:rsidRPr="00D0098B" w:rsidRDefault="00D0098B" w:rsidP="00D0098B">
      <w:pPr>
        <w:rPr>
          <w:rFonts w:ascii="Consolas" w:hAnsi="Consolas"/>
        </w:rPr>
      </w:pPr>
      <w:r w:rsidRPr="00D0098B">
        <w:rPr>
          <w:rFonts w:ascii="Consolas" w:hAnsi="Consolas"/>
        </w:rPr>
        <w:t xml:space="preserve">    )</w:t>
      </w:r>
    </w:p>
    <w:p w14:paraId="59E2808F" w14:textId="77777777" w:rsidR="00D0098B" w:rsidRPr="00D0098B" w:rsidRDefault="00D0098B" w:rsidP="00D0098B">
      <w:pPr>
        <w:rPr>
          <w:rFonts w:ascii="Consolas" w:hAnsi="Consolas"/>
        </w:rPr>
      </w:pPr>
      <w:r w:rsidRPr="00D0098B">
        <w:rPr>
          <w:rFonts w:ascii="Consolas" w:hAnsi="Consolas"/>
        </w:rPr>
        <w:t xml:space="preserve">    if not filepath:</w:t>
      </w:r>
    </w:p>
    <w:p w14:paraId="616AE6A8" w14:textId="77777777" w:rsidR="00D0098B" w:rsidRPr="00D0098B" w:rsidRDefault="00D0098B" w:rsidP="00D0098B">
      <w:pPr>
        <w:rPr>
          <w:rFonts w:ascii="Consolas" w:hAnsi="Consolas"/>
        </w:rPr>
      </w:pPr>
      <w:r w:rsidRPr="00D0098B">
        <w:rPr>
          <w:rFonts w:ascii="Consolas" w:hAnsi="Consolas"/>
        </w:rPr>
        <w:t xml:space="preserve">        return</w:t>
      </w:r>
    </w:p>
    <w:p w14:paraId="5D1FACC5" w14:textId="77777777" w:rsidR="00D0098B" w:rsidRPr="00D0098B" w:rsidRDefault="00D0098B" w:rsidP="00D0098B">
      <w:pPr>
        <w:rPr>
          <w:rFonts w:ascii="Consolas" w:hAnsi="Consolas"/>
        </w:rPr>
      </w:pPr>
      <w:r w:rsidRPr="00D0098B">
        <w:rPr>
          <w:rFonts w:ascii="Consolas" w:hAnsi="Consolas"/>
        </w:rPr>
        <w:t xml:space="preserve">    with open(filepath, "w") as output_file:</w:t>
      </w:r>
    </w:p>
    <w:p w14:paraId="2333F76E" w14:textId="77777777" w:rsidR="00D0098B" w:rsidRPr="00D0098B" w:rsidRDefault="00D0098B" w:rsidP="00D0098B">
      <w:pPr>
        <w:rPr>
          <w:rFonts w:ascii="Consolas" w:hAnsi="Consolas"/>
        </w:rPr>
      </w:pPr>
      <w:r w:rsidRPr="00D0098B">
        <w:rPr>
          <w:rFonts w:ascii="Consolas" w:hAnsi="Consolas"/>
        </w:rPr>
        <w:t xml:space="preserve">        text = txt_edit.get(1.0, tk.END)</w:t>
      </w:r>
    </w:p>
    <w:p w14:paraId="1BA80616" w14:textId="77777777" w:rsidR="00D0098B" w:rsidRPr="00D0098B" w:rsidRDefault="00D0098B" w:rsidP="00D0098B">
      <w:pPr>
        <w:rPr>
          <w:rFonts w:ascii="Consolas" w:hAnsi="Consolas"/>
        </w:rPr>
      </w:pPr>
      <w:r w:rsidRPr="00D0098B">
        <w:rPr>
          <w:rFonts w:ascii="Consolas" w:hAnsi="Consolas"/>
        </w:rPr>
        <w:lastRenderedPageBreak/>
        <w:t xml:space="preserve">        output_file.write(text)</w:t>
      </w:r>
    </w:p>
    <w:p w14:paraId="17FE4CA4" w14:textId="77777777" w:rsidR="00D0098B" w:rsidRPr="00D0098B" w:rsidRDefault="00D0098B" w:rsidP="00D0098B">
      <w:pPr>
        <w:rPr>
          <w:rFonts w:ascii="Consolas" w:hAnsi="Consolas"/>
        </w:rPr>
      </w:pPr>
      <w:r w:rsidRPr="00D0098B">
        <w:rPr>
          <w:rFonts w:ascii="Consolas" w:hAnsi="Consolas"/>
        </w:rPr>
        <w:t xml:space="preserve">    window.title(f"Simple Text Editor - {filepath}")</w:t>
      </w:r>
    </w:p>
    <w:p w14:paraId="11CEF078" w14:textId="77777777" w:rsidR="00D0098B" w:rsidRPr="00D0098B" w:rsidRDefault="00D0098B" w:rsidP="00D0098B">
      <w:pPr>
        <w:rPr>
          <w:rFonts w:ascii="Consolas" w:hAnsi="Consolas"/>
        </w:rPr>
      </w:pPr>
    </w:p>
    <w:p w14:paraId="4AEBEA9C" w14:textId="77777777" w:rsidR="00D0098B" w:rsidRPr="00D0098B" w:rsidRDefault="00D0098B" w:rsidP="00D0098B">
      <w:pPr>
        <w:rPr>
          <w:rFonts w:ascii="Consolas" w:hAnsi="Consolas"/>
        </w:rPr>
      </w:pPr>
      <w:r w:rsidRPr="00D0098B">
        <w:rPr>
          <w:rFonts w:ascii="Consolas" w:hAnsi="Consolas"/>
        </w:rPr>
        <w:t>window = tk.Tk()</w:t>
      </w:r>
    </w:p>
    <w:p w14:paraId="5794334B" w14:textId="77777777" w:rsidR="00D0098B" w:rsidRPr="00D0098B" w:rsidRDefault="00D0098B" w:rsidP="00D0098B">
      <w:pPr>
        <w:rPr>
          <w:rFonts w:ascii="Consolas" w:hAnsi="Consolas"/>
        </w:rPr>
      </w:pPr>
      <w:r w:rsidRPr="00D0098B">
        <w:rPr>
          <w:rFonts w:ascii="Consolas" w:hAnsi="Consolas"/>
        </w:rPr>
        <w:t>window.title("Simple Text Editor")</w:t>
      </w:r>
    </w:p>
    <w:p w14:paraId="6B80AF2B" w14:textId="77777777" w:rsidR="00D0098B" w:rsidRPr="00D0098B" w:rsidRDefault="00D0098B" w:rsidP="00D0098B">
      <w:pPr>
        <w:rPr>
          <w:rFonts w:ascii="Consolas" w:hAnsi="Consolas"/>
        </w:rPr>
      </w:pPr>
      <w:r w:rsidRPr="00D0098B">
        <w:rPr>
          <w:rFonts w:ascii="Consolas" w:hAnsi="Consolas"/>
        </w:rPr>
        <w:t>window.rowconfigure(0, minsize=800, weight=1)</w:t>
      </w:r>
    </w:p>
    <w:p w14:paraId="42CCE62E" w14:textId="77777777" w:rsidR="00D0098B" w:rsidRPr="00D0098B" w:rsidRDefault="00D0098B" w:rsidP="00D0098B">
      <w:pPr>
        <w:rPr>
          <w:rFonts w:ascii="Consolas" w:hAnsi="Consolas"/>
        </w:rPr>
      </w:pPr>
      <w:r w:rsidRPr="00D0098B">
        <w:rPr>
          <w:rFonts w:ascii="Consolas" w:hAnsi="Consolas"/>
        </w:rPr>
        <w:t>window.columnconfigure(1, minsize=800, weight=1)</w:t>
      </w:r>
    </w:p>
    <w:p w14:paraId="49A7395E" w14:textId="77777777" w:rsidR="00D0098B" w:rsidRPr="00D0098B" w:rsidRDefault="00D0098B" w:rsidP="00D0098B">
      <w:pPr>
        <w:rPr>
          <w:rFonts w:ascii="Consolas" w:hAnsi="Consolas"/>
        </w:rPr>
      </w:pPr>
    </w:p>
    <w:p w14:paraId="2F50B001" w14:textId="77777777" w:rsidR="00D0098B" w:rsidRPr="00D0098B" w:rsidRDefault="00D0098B" w:rsidP="00D0098B">
      <w:pPr>
        <w:rPr>
          <w:rFonts w:ascii="Consolas" w:hAnsi="Consolas"/>
        </w:rPr>
      </w:pPr>
      <w:r w:rsidRPr="00D0098B">
        <w:rPr>
          <w:rFonts w:ascii="Consolas" w:hAnsi="Consolas"/>
        </w:rPr>
        <w:t>txt_edit = tk.Text(window)</w:t>
      </w:r>
    </w:p>
    <w:p w14:paraId="457CDC92" w14:textId="77777777" w:rsidR="00D0098B" w:rsidRPr="00D0098B" w:rsidRDefault="00D0098B" w:rsidP="00D0098B">
      <w:pPr>
        <w:rPr>
          <w:rFonts w:ascii="Consolas" w:hAnsi="Consolas"/>
        </w:rPr>
      </w:pPr>
      <w:r w:rsidRPr="00D0098B">
        <w:rPr>
          <w:rFonts w:ascii="Consolas" w:hAnsi="Consolas"/>
        </w:rPr>
        <w:t>fr_buttons = tk.Frame(window, relief=tk.RAISED, bd=2)</w:t>
      </w:r>
    </w:p>
    <w:p w14:paraId="6226AE72" w14:textId="77777777" w:rsidR="00D0098B" w:rsidRPr="00D0098B" w:rsidRDefault="00D0098B" w:rsidP="00D0098B">
      <w:pPr>
        <w:rPr>
          <w:rFonts w:ascii="Consolas" w:hAnsi="Consolas"/>
        </w:rPr>
      </w:pPr>
      <w:r w:rsidRPr="00D0098B">
        <w:rPr>
          <w:rFonts w:ascii="Consolas" w:hAnsi="Consolas"/>
        </w:rPr>
        <w:t>btn_open = tk.Button(fr_buttons, text="Open", command=open_file)</w:t>
      </w:r>
    </w:p>
    <w:p w14:paraId="00FF2A5A" w14:textId="77777777" w:rsidR="00D0098B" w:rsidRPr="00D0098B" w:rsidRDefault="00D0098B" w:rsidP="00D0098B">
      <w:pPr>
        <w:rPr>
          <w:rFonts w:ascii="Consolas" w:hAnsi="Consolas"/>
        </w:rPr>
      </w:pPr>
      <w:r w:rsidRPr="00D0098B">
        <w:rPr>
          <w:rFonts w:ascii="Consolas" w:hAnsi="Consolas"/>
        </w:rPr>
        <w:t>btn_save = tk.Button(fr_buttons, text="Save As...", command=save_file)</w:t>
      </w:r>
    </w:p>
    <w:p w14:paraId="5808777D" w14:textId="77777777" w:rsidR="00D0098B" w:rsidRPr="00D0098B" w:rsidRDefault="00D0098B" w:rsidP="00D0098B">
      <w:pPr>
        <w:rPr>
          <w:rFonts w:ascii="Consolas" w:hAnsi="Consolas"/>
        </w:rPr>
      </w:pPr>
    </w:p>
    <w:p w14:paraId="57DCEA79" w14:textId="77777777" w:rsidR="00D0098B" w:rsidRPr="00D0098B" w:rsidRDefault="00D0098B" w:rsidP="00D0098B">
      <w:pPr>
        <w:rPr>
          <w:rFonts w:ascii="Consolas" w:hAnsi="Consolas"/>
        </w:rPr>
      </w:pPr>
      <w:r w:rsidRPr="00D0098B">
        <w:rPr>
          <w:rFonts w:ascii="Consolas" w:hAnsi="Consolas"/>
        </w:rPr>
        <w:t>btn_open.grid(row=0, column=0, sticky="ew", padx=5, pady=5)</w:t>
      </w:r>
    </w:p>
    <w:p w14:paraId="511C171F" w14:textId="77777777" w:rsidR="00D0098B" w:rsidRPr="00D0098B" w:rsidRDefault="00D0098B" w:rsidP="00D0098B">
      <w:pPr>
        <w:rPr>
          <w:rFonts w:ascii="Consolas" w:hAnsi="Consolas"/>
        </w:rPr>
      </w:pPr>
      <w:r w:rsidRPr="00D0098B">
        <w:rPr>
          <w:rFonts w:ascii="Consolas" w:hAnsi="Consolas"/>
        </w:rPr>
        <w:t>btn_save.grid(row=1, column=0, sticky="ew", padx=5)</w:t>
      </w:r>
    </w:p>
    <w:p w14:paraId="3DAFE112" w14:textId="77777777" w:rsidR="00D0098B" w:rsidRPr="00D0098B" w:rsidRDefault="00D0098B" w:rsidP="00D0098B">
      <w:pPr>
        <w:rPr>
          <w:rFonts w:ascii="Consolas" w:hAnsi="Consolas"/>
        </w:rPr>
      </w:pPr>
    </w:p>
    <w:p w14:paraId="1F5A3D18" w14:textId="77777777" w:rsidR="00D0098B" w:rsidRPr="00D0098B" w:rsidRDefault="00D0098B" w:rsidP="00D0098B">
      <w:pPr>
        <w:rPr>
          <w:rFonts w:ascii="Consolas" w:hAnsi="Consolas"/>
        </w:rPr>
      </w:pPr>
      <w:r w:rsidRPr="00D0098B">
        <w:rPr>
          <w:rFonts w:ascii="Consolas" w:hAnsi="Consolas"/>
        </w:rPr>
        <w:t>fr_buttons.grid(row=0, column=0, sticky="ns")</w:t>
      </w:r>
    </w:p>
    <w:p w14:paraId="63E6751E" w14:textId="77777777" w:rsidR="00D0098B" w:rsidRPr="00D0098B" w:rsidRDefault="00D0098B" w:rsidP="00D0098B">
      <w:pPr>
        <w:rPr>
          <w:rFonts w:ascii="Consolas" w:hAnsi="Consolas"/>
        </w:rPr>
      </w:pPr>
      <w:r w:rsidRPr="00D0098B">
        <w:rPr>
          <w:rFonts w:ascii="Consolas" w:hAnsi="Consolas"/>
        </w:rPr>
        <w:t>txt_edit.grid(row=0, column=1, sticky="nsew")</w:t>
      </w:r>
    </w:p>
    <w:p w14:paraId="1B27F0F8" w14:textId="77777777" w:rsidR="00D0098B" w:rsidRPr="00D0098B" w:rsidRDefault="00D0098B" w:rsidP="00D0098B">
      <w:pPr>
        <w:rPr>
          <w:rFonts w:ascii="Consolas" w:hAnsi="Consolas"/>
        </w:rPr>
      </w:pPr>
    </w:p>
    <w:p w14:paraId="6D9C68FD" w14:textId="295CE964" w:rsidR="00D0098B" w:rsidRDefault="00D0098B" w:rsidP="00D0098B">
      <w:pPr>
        <w:rPr>
          <w:rFonts w:ascii="Consolas" w:hAnsi="Consolas"/>
        </w:rPr>
      </w:pPr>
      <w:r w:rsidRPr="00D0098B">
        <w:rPr>
          <w:rFonts w:ascii="Consolas" w:hAnsi="Consolas"/>
        </w:rPr>
        <w:t>window.mainloop()</w:t>
      </w:r>
    </w:p>
    <w:p w14:paraId="6C7259F9" w14:textId="79F28B95" w:rsidR="00D0098B" w:rsidRDefault="00D0098B" w:rsidP="00D0098B">
      <w:pPr>
        <w:rPr>
          <w:rFonts w:ascii="Consolas" w:hAnsi="Consolas"/>
        </w:rPr>
      </w:pPr>
    </w:p>
    <w:p w14:paraId="1175FB55" w14:textId="77777777" w:rsidR="00D0098B" w:rsidRPr="00D0098B" w:rsidRDefault="00D0098B" w:rsidP="00D0098B">
      <w:r w:rsidRPr="00D0098B">
        <w:t>Save the file and run it. You’ve now got a minimal yet fully-functional text editor!</w:t>
      </w:r>
    </w:p>
    <w:p w14:paraId="52097998" w14:textId="508A9801" w:rsidR="00D0098B" w:rsidRDefault="00D0098B" w:rsidP="00D0098B"/>
    <w:p w14:paraId="6FF64BC2" w14:textId="02B5BA19" w:rsidR="00D0098B" w:rsidRDefault="00D0098B" w:rsidP="00D0098B">
      <w:r w:rsidRPr="00D0098B">
        <w:t>Here’s the full script for your reference:</w:t>
      </w:r>
    </w:p>
    <w:p w14:paraId="10B11006" w14:textId="73C07FD5" w:rsidR="00D0098B" w:rsidRDefault="00D0098B" w:rsidP="00D0098B"/>
    <w:p w14:paraId="69DD336C" w14:textId="77777777" w:rsidR="00D0098B" w:rsidRPr="00D0098B" w:rsidRDefault="00D0098B" w:rsidP="00D0098B">
      <w:pPr>
        <w:rPr>
          <w:rFonts w:ascii="Consolas" w:hAnsi="Consolas"/>
        </w:rPr>
      </w:pPr>
      <w:r w:rsidRPr="00D0098B">
        <w:rPr>
          <w:rFonts w:ascii="Consolas" w:hAnsi="Consolas"/>
        </w:rPr>
        <w:t>import tkinter as tk</w:t>
      </w:r>
    </w:p>
    <w:p w14:paraId="660AB204" w14:textId="77777777" w:rsidR="00D0098B" w:rsidRPr="00D0098B" w:rsidRDefault="00D0098B" w:rsidP="00D0098B">
      <w:pPr>
        <w:rPr>
          <w:rFonts w:ascii="Consolas" w:hAnsi="Consolas"/>
        </w:rPr>
      </w:pPr>
      <w:r w:rsidRPr="00D0098B">
        <w:rPr>
          <w:rFonts w:ascii="Consolas" w:hAnsi="Consolas"/>
        </w:rPr>
        <w:t>from tkinter.filedialog import askopenfilename, asksaveasfilename</w:t>
      </w:r>
    </w:p>
    <w:p w14:paraId="435C1FFD" w14:textId="77777777" w:rsidR="00D0098B" w:rsidRPr="00D0098B" w:rsidRDefault="00D0098B" w:rsidP="00D0098B">
      <w:pPr>
        <w:rPr>
          <w:rFonts w:ascii="Consolas" w:hAnsi="Consolas"/>
        </w:rPr>
      </w:pPr>
    </w:p>
    <w:p w14:paraId="40441343" w14:textId="77777777" w:rsidR="00D0098B" w:rsidRPr="00D0098B" w:rsidRDefault="00D0098B" w:rsidP="00D0098B">
      <w:pPr>
        <w:rPr>
          <w:rFonts w:ascii="Consolas" w:hAnsi="Consolas"/>
        </w:rPr>
      </w:pPr>
      <w:r w:rsidRPr="00D0098B">
        <w:rPr>
          <w:rFonts w:ascii="Consolas" w:hAnsi="Consolas"/>
        </w:rPr>
        <w:t>def open_file():</w:t>
      </w:r>
    </w:p>
    <w:p w14:paraId="0EA3CFD4" w14:textId="77777777" w:rsidR="00D0098B" w:rsidRPr="00D0098B" w:rsidRDefault="00D0098B" w:rsidP="00D0098B">
      <w:pPr>
        <w:rPr>
          <w:rFonts w:ascii="Consolas" w:hAnsi="Consolas"/>
        </w:rPr>
      </w:pPr>
      <w:r w:rsidRPr="00D0098B">
        <w:rPr>
          <w:rFonts w:ascii="Consolas" w:hAnsi="Consolas"/>
        </w:rPr>
        <w:t xml:space="preserve">    """Open a file for editing."""</w:t>
      </w:r>
    </w:p>
    <w:p w14:paraId="3D68AD5D" w14:textId="77777777" w:rsidR="00D0098B" w:rsidRPr="00D0098B" w:rsidRDefault="00D0098B" w:rsidP="00D0098B">
      <w:pPr>
        <w:rPr>
          <w:rFonts w:ascii="Consolas" w:hAnsi="Consolas"/>
        </w:rPr>
      </w:pPr>
      <w:r w:rsidRPr="00D0098B">
        <w:rPr>
          <w:rFonts w:ascii="Consolas" w:hAnsi="Consolas"/>
        </w:rPr>
        <w:t xml:space="preserve">    filepath = askopenfilename(</w:t>
      </w:r>
    </w:p>
    <w:p w14:paraId="73CFAF36" w14:textId="77777777" w:rsidR="00D0098B" w:rsidRPr="00D0098B" w:rsidRDefault="00D0098B" w:rsidP="00D0098B">
      <w:pPr>
        <w:rPr>
          <w:rFonts w:ascii="Consolas" w:hAnsi="Consolas"/>
        </w:rPr>
      </w:pPr>
      <w:r w:rsidRPr="00D0098B">
        <w:rPr>
          <w:rFonts w:ascii="Consolas" w:hAnsi="Consolas"/>
        </w:rPr>
        <w:t xml:space="preserve">        filetypes=[("Text Files", "*.txt"), ("All Files", "*.*")]</w:t>
      </w:r>
    </w:p>
    <w:p w14:paraId="01819013" w14:textId="77777777" w:rsidR="00D0098B" w:rsidRPr="00D0098B" w:rsidRDefault="00D0098B" w:rsidP="00D0098B">
      <w:pPr>
        <w:rPr>
          <w:rFonts w:ascii="Consolas" w:hAnsi="Consolas"/>
        </w:rPr>
      </w:pPr>
      <w:r w:rsidRPr="00D0098B">
        <w:rPr>
          <w:rFonts w:ascii="Consolas" w:hAnsi="Consolas"/>
        </w:rPr>
        <w:t xml:space="preserve">    )</w:t>
      </w:r>
    </w:p>
    <w:p w14:paraId="6280DA47" w14:textId="77777777" w:rsidR="00D0098B" w:rsidRPr="00D0098B" w:rsidRDefault="00D0098B" w:rsidP="00D0098B">
      <w:pPr>
        <w:rPr>
          <w:rFonts w:ascii="Consolas" w:hAnsi="Consolas"/>
        </w:rPr>
      </w:pPr>
      <w:r w:rsidRPr="00D0098B">
        <w:rPr>
          <w:rFonts w:ascii="Consolas" w:hAnsi="Consolas"/>
        </w:rPr>
        <w:t xml:space="preserve">    if not filepath:</w:t>
      </w:r>
    </w:p>
    <w:p w14:paraId="0442CA89" w14:textId="77777777" w:rsidR="00D0098B" w:rsidRPr="00D0098B" w:rsidRDefault="00D0098B" w:rsidP="00D0098B">
      <w:pPr>
        <w:rPr>
          <w:rFonts w:ascii="Consolas" w:hAnsi="Consolas"/>
        </w:rPr>
      </w:pPr>
      <w:r w:rsidRPr="00D0098B">
        <w:rPr>
          <w:rFonts w:ascii="Consolas" w:hAnsi="Consolas"/>
        </w:rPr>
        <w:t xml:space="preserve">        return</w:t>
      </w:r>
    </w:p>
    <w:p w14:paraId="1160A890" w14:textId="77777777" w:rsidR="00D0098B" w:rsidRPr="00D0098B" w:rsidRDefault="00D0098B" w:rsidP="00D0098B">
      <w:pPr>
        <w:rPr>
          <w:rFonts w:ascii="Consolas" w:hAnsi="Consolas"/>
        </w:rPr>
      </w:pPr>
      <w:r w:rsidRPr="00D0098B">
        <w:rPr>
          <w:rFonts w:ascii="Consolas" w:hAnsi="Consolas"/>
        </w:rPr>
        <w:t xml:space="preserve">    txt_edit.delete(1.0, tk.END)</w:t>
      </w:r>
    </w:p>
    <w:p w14:paraId="442F5808" w14:textId="77777777" w:rsidR="00D0098B" w:rsidRPr="00D0098B" w:rsidRDefault="00D0098B" w:rsidP="00D0098B">
      <w:pPr>
        <w:rPr>
          <w:rFonts w:ascii="Consolas" w:hAnsi="Consolas"/>
        </w:rPr>
      </w:pPr>
      <w:r w:rsidRPr="00D0098B">
        <w:rPr>
          <w:rFonts w:ascii="Consolas" w:hAnsi="Consolas"/>
        </w:rPr>
        <w:t xml:space="preserve">    with open(filepath, "r") as input_file:</w:t>
      </w:r>
    </w:p>
    <w:p w14:paraId="6750FBD4" w14:textId="77777777" w:rsidR="00D0098B" w:rsidRPr="00D0098B" w:rsidRDefault="00D0098B" w:rsidP="00D0098B">
      <w:pPr>
        <w:rPr>
          <w:rFonts w:ascii="Consolas" w:hAnsi="Consolas"/>
        </w:rPr>
      </w:pPr>
      <w:r w:rsidRPr="00D0098B">
        <w:rPr>
          <w:rFonts w:ascii="Consolas" w:hAnsi="Consolas"/>
        </w:rPr>
        <w:t xml:space="preserve">        text = input_file.read()</w:t>
      </w:r>
    </w:p>
    <w:p w14:paraId="28D9D473" w14:textId="77777777" w:rsidR="00D0098B" w:rsidRPr="00D0098B" w:rsidRDefault="00D0098B" w:rsidP="00D0098B">
      <w:pPr>
        <w:rPr>
          <w:rFonts w:ascii="Consolas" w:hAnsi="Consolas"/>
        </w:rPr>
      </w:pPr>
      <w:r w:rsidRPr="00D0098B">
        <w:rPr>
          <w:rFonts w:ascii="Consolas" w:hAnsi="Consolas"/>
        </w:rPr>
        <w:t xml:space="preserve">        txt_edit.insert(tk.END, text)</w:t>
      </w:r>
    </w:p>
    <w:p w14:paraId="47B810DA" w14:textId="77777777" w:rsidR="00D0098B" w:rsidRPr="00D0098B" w:rsidRDefault="00D0098B" w:rsidP="00D0098B">
      <w:pPr>
        <w:rPr>
          <w:rFonts w:ascii="Consolas" w:hAnsi="Consolas"/>
        </w:rPr>
      </w:pPr>
      <w:r w:rsidRPr="00D0098B">
        <w:rPr>
          <w:rFonts w:ascii="Consolas" w:hAnsi="Consolas"/>
        </w:rPr>
        <w:t xml:space="preserve">    window.title(f"Simple Text Editor - {filepath}")</w:t>
      </w:r>
    </w:p>
    <w:p w14:paraId="7B6B4333" w14:textId="77777777" w:rsidR="00D0098B" w:rsidRPr="00D0098B" w:rsidRDefault="00D0098B" w:rsidP="00D0098B">
      <w:pPr>
        <w:rPr>
          <w:rFonts w:ascii="Consolas" w:hAnsi="Consolas"/>
        </w:rPr>
      </w:pPr>
    </w:p>
    <w:p w14:paraId="5CFDEAB8" w14:textId="77777777" w:rsidR="00D0098B" w:rsidRPr="00D0098B" w:rsidRDefault="00D0098B" w:rsidP="00D0098B">
      <w:pPr>
        <w:rPr>
          <w:rFonts w:ascii="Consolas" w:hAnsi="Consolas"/>
        </w:rPr>
      </w:pPr>
      <w:r w:rsidRPr="00D0098B">
        <w:rPr>
          <w:rFonts w:ascii="Consolas" w:hAnsi="Consolas"/>
        </w:rPr>
        <w:t>def save_file():</w:t>
      </w:r>
    </w:p>
    <w:p w14:paraId="142283F7" w14:textId="77777777" w:rsidR="00D0098B" w:rsidRPr="00D0098B" w:rsidRDefault="00D0098B" w:rsidP="00D0098B">
      <w:pPr>
        <w:rPr>
          <w:rFonts w:ascii="Consolas" w:hAnsi="Consolas"/>
        </w:rPr>
      </w:pPr>
      <w:r w:rsidRPr="00D0098B">
        <w:rPr>
          <w:rFonts w:ascii="Consolas" w:hAnsi="Consolas"/>
        </w:rPr>
        <w:t xml:space="preserve">    """Save the current file as a new file."""</w:t>
      </w:r>
    </w:p>
    <w:p w14:paraId="0B2D5C85" w14:textId="77777777" w:rsidR="00D0098B" w:rsidRPr="00D0098B" w:rsidRDefault="00D0098B" w:rsidP="00D0098B">
      <w:pPr>
        <w:rPr>
          <w:rFonts w:ascii="Consolas" w:hAnsi="Consolas"/>
        </w:rPr>
      </w:pPr>
      <w:r w:rsidRPr="00D0098B">
        <w:rPr>
          <w:rFonts w:ascii="Consolas" w:hAnsi="Consolas"/>
        </w:rPr>
        <w:t xml:space="preserve">    filepath = asksaveasfilename(</w:t>
      </w:r>
    </w:p>
    <w:p w14:paraId="66432039" w14:textId="77777777" w:rsidR="00D0098B" w:rsidRPr="00D0098B" w:rsidRDefault="00D0098B" w:rsidP="00D0098B">
      <w:pPr>
        <w:rPr>
          <w:rFonts w:ascii="Consolas" w:hAnsi="Consolas"/>
        </w:rPr>
      </w:pPr>
      <w:r w:rsidRPr="00D0098B">
        <w:rPr>
          <w:rFonts w:ascii="Consolas" w:hAnsi="Consolas"/>
        </w:rPr>
        <w:t xml:space="preserve">        defaultextension="txt",</w:t>
      </w:r>
    </w:p>
    <w:p w14:paraId="3838169B" w14:textId="77777777" w:rsidR="00D0098B" w:rsidRPr="00D0098B" w:rsidRDefault="00D0098B" w:rsidP="00D0098B">
      <w:pPr>
        <w:rPr>
          <w:rFonts w:ascii="Consolas" w:hAnsi="Consolas"/>
        </w:rPr>
      </w:pPr>
      <w:r w:rsidRPr="00D0098B">
        <w:rPr>
          <w:rFonts w:ascii="Consolas" w:hAnsi="Consolas"/>
        </w:rPr>
        <w:t xml:space="preserve">        filetypes=[("Text Files", "*.txt"), ("All Files", "*.*")],</w:t>
      </w:r>
    </w:p>
    <w:p w14:paraId="5AC8015D" w14:textId="77777777" w:rsidR="00D0098B" w:rsidRPr="00D0098B" w:rsidRDefault="00D0098B" w:rsidP="00D0098B">
      <w:pPr>
        <w:rPr>
          <w:rFonts w:ascii="Consolas" w:hAnsi="Consolas"/>
        </w:rPr>
      </w:pPr>
      <w:r w:rsidRPr="00D0098B">
        <w:rPr>
          <w:rFonts w:ascii="Consolas" w:hAnsi="Consolas"/>
        </w:rPr>
        <w:t xml:space="preserve">    )</w:t>
      </w:r>
    </w:p>
    <w:p w14:paraId="45E92A72" w14:textId="77777777" w:rsidR="00D0098B" w:rsidRPr="00D0098B" w:rsidRDefault="00D0098B" w:rsidP="00D0098B">
      <w:pPr>
        <w:rPr>
          <w:rFonts w:ascii="Consolas" w:hAnsi="Consolas"/>
        </w:rPr>
      </w:pPr>
      <w:r w:rsidRPr="00D0098B">
        <w:rPr>
          <w:rFonts w:ascii="Consolas" w:hAnsi="Consolas"/>
        </w:rPr>
        <w:t xml:space="preserve">    if not filepath:</w:t>
      </w:r>
    </w:p>
    <w:p w14:paraId="1D0E3334" w14:textId="77777777" w:rsidR="00D0098B" w:rsidRPr="00D0098B" w:rsidRDefault="00D0098B" w:rsidP="00D0098B">
      <w:pPr>
        <w:rPr>
          <w:rFonts w:ascii="Consolas" w:hAnsi="Consolas"/>
        </w:rPr>
      </w:pPr>
      <w:r w:rsidRPr="00D0098B">
        <w:rPr>
          <w:rFonts w:ascii="Consolas" w:hAnsi="Consolas"/>
        </w:rPr>
        <w:t xml:space="preserve">        return</w:t>
      </w:r>
    </w:p>
    <w:p w14:paraId="44CF18EC" w14:textId="77777777" w:rsidR="00D0098B" w:rsidRPr="00D0098B" w:rsidRDefault="00D0098B" w:rsidP="00D0098B">
      <w:pPr>
        <w:rPr>
          <w:rFonts w:ascii="Consolas" w:hAnsi="Consolas"/>
        </w:rPr>
      </w:pPr>
      <w:r w:rsidRPr="00D0098B">
        <w:rPr>
          <w:rFonts w:ascii="Consolas" w:hAnsi="Consolas"/>
        </w:rPr>
        <w:t xml:space="preserve">    with open(filepath, "w") as output_file:</w:t>
      </w:r>
    </w:p>
    <w:p w14:paraId="57FBF711" w14:textId="77777777" w:rsidR="00D0098B" w:rsidRPr="00D0098B" w:rsidRDefault="00D0098B" w:rsidP="00D0098B">
      <w:pPr>
        <w:rPr>
          <w:rFonts w:ascii="Consolas" w:hAnsi="Consolas"/>
        </w:rPr>
      </w:pPr>
      <w:r w:rsidRPr="00D0098B">
        <w:rPr>
          <w:rFonts w:ascii="Consolas" w:hAnsi="Consolas"/>
        </w:rPr>
        <w:t xml:space="preserve">        text = txt_edit.get(1.0, tk.END)</w:t>
      </w:r>
    </w:p>
    <w:p w14:paraId="78421F23" w14:textId="77777777" w:rsidR="00D0098B" w:rsidRPr="00D0098B" w:rsidRDefault="00D0098B" w:rsidP="00D0098B">
      <w:pPr>
        <w:rPr>
          <w:rFonts w:ascii="Consolas" w:hAnsi="Consolas"/>
        </w:rPr>
      </w:pPr>
      <w:r w:rsidRPr="00D0098B">
        <w:rPr>
          <w:rFonts w:ascii="Consolas" w:hAnsi="Consolas"/>
        </w:rPr>
        <w:t xml:space="preserve">        output_file.write(text)</w:t>
      </w:r>
    </w:p>
    <w:p w14:paraId="1BB18B5C" w14:textId="77777777" w:rsidR="00D0098B" w:rsidRPr="00D0098B" w:rsidRDefault="00D0098B" w:rsidP="00D0098B">
      <w:pPr>
        <w:rPr>
          <w:rFonts w:ascii="Consolas" w:hAnsi="Consolas"/>
        </w:rPr>
      </w:pPr>
      <w:r w:rsidRPr="00D0098B">
        <w:rPr>
          <w:rFonts w:ascii="Consolas" w:hAnsi="Consolas"/>
        </w:rPr>
        <w:t xml:space="preserve">    window.title(f"Simple Text Editor - {filepath}")</w:t>
      </w:r>
    </w:p>
    <w:p w14:paraId="053C15D4" w14:textId="77777777" w:rsidR="00D0098B" w:rsidRPr="00D0098B" w:rsidRDefault="00D0098B" w:rsidP="00D0098B">
      <w:pPr>
        <w:rPr>
          <w:rFonts w:ascii="Consolas" w:hAnsi="Consolas"/>
        </w:rPr>
      </w:pPr>
    </w:p>
    <w:p w14:paraId="6D1E0B7A" w14:textId="77777777" w:rsidR="00D0098B" w:rsidRPr="00D0098B" w:rsidRDefault="00D0098B" w:rsidP="00D0098B">
      <w:pPr>
        <w:rPr>
          <w:rFonts w:ascii="Consolas" w:hAnsi="Consolas"/>
        </w:rPr>
      </w:pPr>
      <w:r w:rsidRPr="00D0098B">
        <w:rPr>
          <w:rFonts w:ascii="Consolas" w:hAnsi="Consolas"/>
        </w:rPr>
        <w:t>window = tk.Tk()</w:t>
      </w:r>
    </w:p>
    <w:p w14:paraId="34AB40A1" w14:textId="77777777" w:rsidR="00D0098B" w:rsidRPr="00D0098B" w:rsidRDefault="00D0098B" w:rsidP="00D0098B">
      <w:pPr>
        <w:rPr>
          <w:rFonts w:ascii="Consolas" w:hAnsi="Consolas"/>
        </w:rPr>
      </w:pPr>
      <w:r w:rsidRPr="00D0098B">
        <w:rPr>
          <w:rFonts w:ascii="Consolas" w:hAnsi="Consolas"/>
        </w:rPr>
        <w:lastRenderedPageBreak/>
        <w:t>window.title("Simple Text Editor")</w:t>
      </w:r>
    </w:p>
    <w:p w14:paraId="28DB3D54" w14:textId="77777777" w:rsidR="00D0098B" w:rsidRPr="00D0098B" w:rsidRDefault="00D0098B" w:rsidP="00D0098B">
      <w:pPr>
        <w:rPr>
          <w:rFonts w:ascii="Consolas" w:hAnsi="Consolas"/>
        </w:rPr>
      </w:pPr>
      <w:r w:rsidRPr="00D0098B">
        <w:rPr>
          <w:rFonts w:ascii="Consolas" w:hAnsi="Consolas"/>
        </w:rPr>
        <w:t>window.rowconfigure(0, minsize=800, weight=1)</w:t>
      </w:r>
    </w:p>
    <w:p w14:paraId="7DCC7503" w14:textId="77777777" w:rsidR="00D0098B" w:rsidRPr="00D0098B" w:rsidRDefault="00D0098B" w:rsidP="00D0098B">
      <w:pPr>
        <w:rPr>
          <w:rFonts w:ascii="Consolas" w:hAnsi="Consolas"/>
        </w:rPr>
      </w:pPr>
      <w:r w:rsidRPr="00D0098B">
        <w:rPr>
          <w:rFonts w:ascii="Consolas" w:hAnsi="Consolas"/>
        </w:rPr>
        <w:t>window.columnconfigure(1, minsize=800, weight=1)</w:t>
      </w:r>
    </w:p>
    <w:p w14:paraId="27B1E875" w14:textId="77777777" w:rsidR="00D0098B" w:rsidRPr="00D0098B" w:rsidRDefault="00D0098B" w:rsidP="00D0098B">
      <w:pPr>
        <w:rPr>
          <w:rFonts w:ascii="Consolas" w:hAnsi="Consolas"/>
        </w:rPr>
      </w:pPr>
    </w:p>
    <w:p w14:paraId="6F2F876C" w14:textId="77777777" w:rsidR="00D0098B" w:rsidRPr="00D0098B" w:rsidRDefault="00D0098B" w:rsidP="00D0098B">
      <w:pPr>
        <w:rPr>
          <w:rFonts w:ascii="Consolas" w:hAnsi="Consolas"/>
        </w:rPr>
      </w:pPr>
      <w:r w:rsidRPr="00D0098B">
        <w:rPr>
          <w:rFonts w:ascii="Consolas" w:hAnsi="Consolas"/>
        </w:rPr>
        <w:t>txt_edit = tk.Text(window)</w:t>
      </w:r>
    </w:p>
    <w:p w14:paraId="0D6B3FE9" w14:textId="77777777" w:rsidR="00D0098B" w:rsidRPr="00D0098B" w:rsidRDefault="00D0098B" w:rsidP="00D0098B">
      <w:pPr>
        <w:rPr>
          <w:rFonts w:ascii="Consolas" w:hAnsi="Consolas"/>
        </w:rPr>
      </w:pPr>
      <w:r w:rsidRPr="00D0098B">
        <w:rPr>
          <w:rFonts w:ascii="Consolas" w:hAnsi="Consolas"/>
        </w:rPr>
        <w:t>fr_buttons = tk.Frame(window, relief=tk.RAISED, bd=2)</w:t>
      </w:r>
    </w:p>
    <w:p w14:paraId="667F82EB" w14:textId="77777777" w:rsidR="00D0098B" w:rsidRPr="00D0098B" w:rsidRDefault="00D0098B" w:rsidP="00D0098B">
      <w:pPr>
        <w:rPr>
          <w:rFonts w:ascii="Consolas" w:hAnsi="Consolas"/>
        </w:rPr>
      </w:pPr>
      <w:r w:rsidRPr="00D0098B">
        <w:rPr>
          <w:rFonts w:ascii="Consolas" w:hAnsi="Consolas"/>
        </w:rPr>
        <w:t>btn_open = tk.Button(fr_buttons, text="Open", command=open_file)</w:t>
      </w:r>
    </w:p>
    <w:p w14:paraId="44CE50D4" w14:textId="77777777" w:rsidR="00D0098B" w:rsidRPr="00D0098B" w:rsidRDefault="00D0098B" w:rsidP="00D0098B">
      <w:pPr>
        <w:rPr>
          <w:rFonts w:ascii="Consolas" w:hAnsi="Consolas"/>
        </w:rPr>
      </w:pPr>
      <w:r w:rsidRPr="00D0098B">
        <w:rPr>
          <w:rFonts w:ascii="Consolas" w:hAnsi="Consolas"/>
        </w:rPr>
        <w:t>btn_save = tk.Button(fr_buttons, text="Save As...", command=save_file)</w:t>
      </w:r>
    </w:p>
    <w:p w14:paraId="39FFBE97" w14:textId="77777777" w:rsidR="00D0098B" w:rsidRPr="00D0098B" w:rsidRDefault="00D0098B" w:rsidP="00D0098B">
      <w:pPr>
        <w:rPr>
          <w:rFonts w:ascii="Consolas" w:hAnsi="Consolas"/>
        </w:rPr>
      </w:pPr>
    </w:p>
    <w:p w14:paraId="233F7E13" w14:textId="77777777" w:rsidR="00D0098B" w:rsidRPr="00D0098B" w:rsidRDefault="00D0098B" w:rsidP="00D0098B">
      <w:pPr>
        <w:rPr>
          <w:rFonts w:ascii="Consolas" w:hAnsi="Consolas"/>
        </w:rPr>
      </w:pPr>
      <w:r w:rsidRPr="00D0098B">
        <w:rPr>
          <w:rFonts w:ascii="Consolas" w:hAnsi="Consolas"/>
        </w:rPr>
        <w:t>btn_open.grid(row=0, column=0, sticky="ew", padx=5, pady=5)</w:t>
      </w:r>
    </w:p>
    <w:p w14:paraId="55D462DC" w14:textId="77777777" w:rsidR="00D0098B" w:rsidRPr="00D0098B" w:rsidRDefault="00D0098B" w:rsidP="00D0098B">
      <w:pPr>
        <w:rPr>
          <w:rFonts w:ascii="Consolas" w:hAnsi="Consolas"/>
        </w:rPr>
      </w:pPr>
      <w:r w:rsidRPr="00D0098B">
        <w:rPr>
          <w:rFonts w:ascii="Consolas" w:hAnsi="Consolas"/>
        </w:rPr>
        <w:t>btn_save.grid(row=1, column=0, sticky="ew", padx=5)</w:t>
      </w:r>
    </w:p>
    <w:p w14:paraId="4FE18875" w14:textId="77777777" w:rsidR="00D0098B" w:rsidRPr="00D0098B" w:rsidRDefault="00D0098B" w:rsidP="00D0098B">
      <w:pPr>
        <w:rPr>
          <w:rFonts w:ascii="Consolas" w:hAnsi="Consolas"/>
        </w:rPr>
      </w:pPr>
    </w:p>
    <w:p w14:paraId="1A3CD7FC" w14:textId="77777777" w:rsidR="00D0098B" w:rsidRPr="00D0098B" w:rsidRDefault="00D0098B" w:rsidP="00D0098B">
      <w:pPr>
        <w:rPr>
          <w:rFonts w:ascii="Consolas" w:hAnsi="Consolas"/>
        </w:rPr>
      </w:pPr>
      <w:r w:rsidRPr="00D0098B">
        <w:rPr>
          <w:rFonts w:ascii="Consolas" w:hAnsi="Consolas"/>
        </w:rPr>
        <w:t>fr_buttons.grid(row=0, column=0, sticky="ns")</w:t>
      </w:r>
    </w:p>
    <w:p w14:paraId="2B368C1B" w14:textId="77777777" w:rsidR="00D0098B" w:rsidRPr="00D0098B" w:rsidRDefault="00D0098B" w:rsidP="00D0098B">
      <w:pPr>
        <w:rPr>
          <w:rFonts w:ascii="Consolas" w:hAnsi="Consolas"/>
        </w:rPr>
      </w:pPr>
      <w:r w:rsidRPr="00D0098B">
        <w:rPr>
          <w:rFonts w:ascii="Consolas" w:hAnsi="Consolas"/>
        </w:rPr>
        <w:t>txt_edit.grid(row=0, column=1, sticky="nsew")</w:t>
      </w:r>
    </w:p>
    <w:p w14:paraId="66A9AC11" w14:textId="77777777" w:rsidR="00D0098B" w:rsidRPr="00D0098B" w:rsidRDefault="00D0098B" w:rsidP="00D0098B">
      <w:pPr>
        <w:rPr>
          <w:rFonts w:ascii="Consolas" w:hAnsi="Consolas"/>
        </w:rPr>
      </w:pPr>
    </w:p>
    <w:p w14:paraId="3AF5146D" w14:textId="60A2E6F3" w:rsidR="00D0098B" w:rsidRDefault="00D0098B" w:rsidP="00D0098B">
      <w:pPr>
        <w:rPr>
          <w:rFonts w:ascii="Consolas" w:hAnsi="Consolas"/>
        </w:rPr>
      </w:pPr>
      <w:r w:rsidRPr="00D0098B">
        <w:rPr>
          <w:rFonts w:ascii="Consolas" w:hAnsi="Consolas"/>
        </w:rPr>
        <w:t>window.mainloop()</w:t>
      </w:r>
    </w:p>
    <w:p w14:paraId="6482DEA1" w14:textId="0BA3A4FA" w:rsidR="00D0098B" w:rsidRDefault="00D0098B" w:rsidP="00D0098B">
      <w:pPr>
        <w:rPr>
          <w:rFonts w:ascii="Consolas" w:hAnsi="Consolas"/>
        </w:rPr>
      </w:pPr>
    </w:p>
    <w:p w14:paraId="3FB86944" w14:textId="3D7FA554" w:rsidR="00D0098B" w:rsidRDefault="00D0098B" w:rsidP="00D0098B">
      <w:r w:rsidRPr="00D0098B">
        <w:t>You’ve now built two GUI applications in Python and applied many of the topics you’ve learned about throughout this tutorial. That’s no small achievement, so take some time to feel good about what you’ve done. You’re now ready to tackle some applications on your own!</w:t>
      </w:r>
    </w:p>
    <w:p w14:paraId="38312988" w14:textId="77777777" w:rsidR="00D0098B" w:rsidRDefault="00D0098B" w:rsidP="00D0098B">
      <w:pPr>
        <w:pStyle w:val="Heading2"/>
      </w:pPr>
      <w:r>
        <w:t>Conclusion</w:t>
      </w:r>
    </w:p>
    <w:p w14:paraId="511307AB" w14:textId="77777777" w:rsidR="00D0098B" w:rsidRDefault="00D0098B" w:rsidP="00D0098B">
      <w:r>
        <w:t>In this tutorial, you learned how to get started with Python GUI programming. Tkinter is a compelling choice for a Python GUI framework because it’s built into the Python standard library, and it’s relatively painless to make applications with this framework.</w:t>
      </w:r>
    </w:p>
    <w:p w14:paraId="621A0CFA" w14:textId="77777777" w:rsidR="00D0098B" w:rsidRDefault="00D0098B" w:rsidP="00D0098B"/>
    <w:p w14:paraId="1C70B534" w14:textId="77777777" w:rsidR="00D0098B" w:rsidRDefault="00D0098B" w:rsidP="00D0098B">
      <w:r>
        <w:t>Throughout this tutorial, you’ve learned several important Tkinter concepts:</w:t>
      </w:r>
    </w:p>
    <w:p w14:paraId="2AE45253" w14:textId="77777777" w:rsidR="00D0098B" w:rsidRDefault="00D0098B" w:rsidP="00D0098B"/>
    <w:p w14:paraId="14370A1B" w14:textId="77777777" w:rsidR="00D0098B" w:rsidRDefault="00D0098B" w:rsidP="00D0098B">
      <w:pPr>
        <w:pStyle w:val="ListParagraph"/>
        <w:numPr>
          <w:ilvl w:val="0"/>
          <w:numId w:val="27"/>
        </w:numPr>
      </w:pPr>
      <w:r>
        <w:t>How to work with widgets</w:t>
      </w:r>
    </w:p>
    <w:p w14:paraId="1E8B5A05" w14:textId="77777777" w:rsidR="00D0098B" w:rsidRDefault="00D0098B" w:rsidP="00D0098B">
      <w:pPr>
        <w:pStyle w:val="ListParagraph"/>
        <w:numPr>
          <w:ilvl w:val="0"/>
          <w:numId w:val="27"/>
        </w:numPr>
      </w:pPr>
      <w:r>
        <w:t>How to control your application layout with geometry managers</w:t>
      </w:r>
    </w:p>
    <w:p w14:paraId="63092BBC" w14:textId="77777777" w:rsidR="00D0098B" w:rsidRDefault="00D0098B" w:rsidP="00D0098B">
      <w:pPr>
        <w:pStyle w:val="ListParagraph"/>
        <w:numPr>
          <w:ilvl w:val="0"/>
          <w:numId w:val="27"/>
        </w:numPr>
      </w:pPr>
      <w:r>
        <w:t>How to make your applications interactive</w:t>
      </w:r>
    </w:p>
    <w:p w14:paraId="71DFB4CB" w14:textId="77777777" w:rsidR="00D0098B" w:rsidRDefault="00D0098B" w:rsidP="00D0098B">
      <w:pPr>
        <w:pStyle w:val="ListParagraph"/>
        <w:numPr>
          <w:ilvl w:val="0"/>
          <w:numId w:val="27"/>
        </w:numPr>
      </w:pPr>
      <w:r>
        <w:t>How to use five basic Tkinter widgets (Label, Button, Entry, Text, and Frame)</w:t>
      </w:r>
    </w:p>
    <w:p w14:paraId="32975051" w14:textId="77777777" w:rsidR="00D0098B" w:rsidRDefault="00D0098B" w:rsidP="00D0098B"/>
    <w:p w14:paraId="68D17348" w14:textId="64F66121" w:rsidR="00D0098B" w:rsidRDefault="00D0098B" w:rsidP="00D0098B">
      <w:r>
        <w:t xml:space="preserve">Now that you’ve mastered the foundations of Python GUI programming with Tkinter, the next step is to build some of your own applications. </w:t>
      </w:r>
    </w:p>
    <w:p w14:paraId="2E3E2BE8" w14:textId="77777777" w:rsidR="00D0098B" w:rsidRDefault="00D0098B" w:rsidP="005A4643">
      <w:pPr>
        <w:pStyle w:val="Heading2"/>
      </w:pPr>
      <w:r>
        <w:t>Additional Resources</w:t>
      </w:r>
    </w:p>
    <w:p w14:paraId="558629C3" w14:textId="21F0BADE" w:rsidR="00D0098B" w:rsidRDefault="00D0098B" w:rsidP="00D0098B">
      <w:r>
        <w:t>In this tutorial, you touched on just the foundations of creating Python GUI applications with Tkinter. There are a number of additional topics that aren’t covered here. In this section, you’ll find some of the best resources available to help you continue on your journey.</w:t>
      </w:r>
    </w:p>
    <w:p w14:paraId="0296D5CD" w14:textId="5AF91D95" w:rsidR="00D0098B" w:rsidRDefault="00D0098B" w:rsidP="005A4643">
      <w:pPr>
        <w:pStyle w:val="Heading2"/>
      </w:pPr>
      <w:r>
        <w:t>Tkinter References</w:t>
      </w:r>
    </w:p>
    <w:p w14:paraId="6F94BDF6" w14:textId="77777777" w:rsidR="00D0098B" w:rsidRDefault="00D0098B" w:rsidP="00D0098B">
      <w:r>
        <w:t>Here are some official resources to check out:</w:t>
      </w:r>
    </w:p>
    <w:p w14:paraId="384871D1" w14:textId="77777777" w:rsidR="00D0098B" w:rsidRDefault="00D0098B" w:rsidP="00D0098B"/>
    <w:p w14:paraId="4E433B9D" w14:textId="3BC2F5EF" w:rsidR="00D0098B" w:rsidRDefault="00D0098B" w:rsidP="00D0098B">
      <w:r>
        <w:t>The official Python Tkinter tutorial covers Python’s Tkinter module in moderate depth. It’s written for more advanced Python developers and is not the best resource for beginners.</w:t>
      </w:r>
    </w:p>
    <w:p w14:paraId="4161999B" w14:textId="584EA999" w:rsidR="00D0098B" w:rsidRDefault="00D0098B" w:rsidP="00D0098B"/>
    <w:p w14:paraId="5CCD27B3" w14:textId="2B22081A" w:rsidR="00D0098B" w:rsidRDefault="00D0098B" w:rsidP="00D0098B">
      <w:hyperlink r:id="rId54" w:history="1">
        <w:r w:rsidRPr="00D40CEB">
          <w:rPr>
            <w:rStyle w:val="Hyperlink"/>
          </w:rPr>
          <w:t>https://docs.python.org/3/library/tkinter.html</w:t>
        </w:r>
      </w:hyperlink>
    </w:p>
    <w:p w14:paraId="49F81A8F" w14:textId="77777777" w:rsidR="00D0098B" w:rsidRDefault="00D0098B" w:rsidP="00D0098B"/>
    <w:p w14:paraId="0452C3F7" w14:textId="7F8C15E9" w:rsidR="00D0098B" w:rsidRDefault="00D0098B" w:rsidP="00D0098B">
      <w:r>
        <w:lastRenderedPageBreak/>
        <w:t>Tkinter 8.5 reference: a GUI for Python is an extensive reference covering the majority of the Tkinter module. It’s exhaustive, but it’s written in the reference style without commentary or examples.</w:t>
      </w:r>
    </w:p>
    <w:p w14:paraId="3C317FC9" w14:textId="52000A79" w:rsidR="00D0098B" w:rsidRDefault="00D0098B" w:rsidP="00D0098B"/>
    <w:p w14:paraId="669EB698" w14:textId="301A4D62" w:rsidR="00D0098B" w:rsidRPr="00D0098B" w:rsidRDefault="00D0098B" w:rsidP="00D0098B">
      <w:pPr>
        <w:rPr>
          <w:spacing w:val="-8"/>
        </w:rPr>
      </w:pPr>
      <w:hyperlink r:id="rId55" w:history="1">
        <w:r w:rsidRPr="00D0098B">
          <w:rPr>
            <w:rStyle w:val="Hyperlink"/>
            <w:spacing w:val="-8"/>
          </w:rPr>
          <w:t>https://web.archive.org/web/20190524140835/https://infohost.nmt.edu/tcc/help/pubs/tkinter/web/index.html</w:t>
        </w:r>
      </w:hyperlink>
    </w:p>
    <w:p w14:paraId="326169CC" w14:textId="77777777" w:rsidR="00D0098B" w:rsidRDefault="00D0098B" w:rsidP="00D0098B"/>
    <w:p w14:paraId="4F1CF7DB" w14:textId="77777777" w:rsidR="00D0098B" w:rsidRDefault="00D0098B" w:rsidP="00D0098B"/>
    <w:p w14:paraId="76348A9B" w14:textId="15FA9DCE" w:rsidR="00D0098B" w:rsidRDefault="00D0098B" w:rsidP="00D0098B">
      <w:r>
        <w:t>The Tk Commands reference is the definitive guide to commands in the Tk library. It’s written for the Tcl language, but it answers a lot of questions about why things work the way they do in Tkinter. The official Python docs have a section on mapping basic Tk into Tkinter that’s indispensable when you’re reading the Tk Commands doc.</w:t>
      </w:r>
    </w:p>
    <w:p w14:paraId="4A84B83C" w14:textId="609CABD0" w:rsidR="00D0098B" w:rsidRDefault="00D0098B" w:rsidP="00D0098B"/>
    <w:p w14:paraId="7578387B" w14:textId="21495409" w:rsidR="00D0098B" w:rsidRDefault="00D0098B" w:rsidP="00D0098B">
      <w:hyperlink r:id="rId56" w:history="1">
        <w:r w:rsidRPr="00D40CEB">
          <w:rPr>
            <w:rStyle w:val="Hyperlink"/>
          </w:rPr>
          <w:t>https://www.tcl.tk/man/tcl8.6/TkCmd/contents.htm</w:t>
        </w:r>
      </w:hyperlink>
    </w:p>
    <w:p w14:paraId="78C7F58E" w14:textId="77777777" w:rsidR="00D0098B" w:rsidRDefault="00D0098B" w:rsidP="00D0098B"/>
    <w:p w14:paraId="61990797" w14:textId="77777777" w:rsidR="00D0098B" w:rsidRDefault="00D0098B" w:rsidP="00D0098B"/>
    <w:p w14:paraId="58B65F22" w14:textId="77777777" w:rsidR="00D0098B" w:rsidRDefault="00D0098B" w:rsidP="00D0098B">
      <w:r>
        <w:t>Additional Widgets</w:t>
      </w:r>
    </w:p>
    <w:p w14:paraId="676C7AE2" w14:textId="77777777" w:rsidR="00D0098B" w:rsidRDefault="00D0098B" w:rsidP="00D0098B"/>
    <w:p w14:paraId="47B320A5" w14:textId="417F73BB" w:rsidR="00D0098B" w:rsidRDefault="00D0098B" w:rsidP="00D0098B">
      <w:r>
        <w:t>In this tutorial, you learned about the Label, Button, Entry, Text, and Frame widgets. There are several other widgets in Tkinter, all of which are essential for building real-world applications. Here are some resources to continue learning about widgets:</w:t>
      </w:r>
    </w:p>
    <w:p w14:paraId="5187971D" w14:textId="59BD06A1" w:rsidR="003D3161" w:rsidRDefault="003D3161" w:rsidP="00D0098B"/>
    <w:p w14:paraId="43B43930" w14:textId="48CCCB88" w:rsidR="003D3161" w:rsidRDefault="003D3161" w:rsidP="00D0098B">
      <w:hyperlink r:id="rId57" w:history="1">
        <w:r w:rsidRPr="00D40CEB">
          <w:rPr>
            <w:rStyle w:val="Hyperlink"/>
          </w:rPr>
          <w:t>https://tkdocs.com/tutorial/index.html</w:t>
        </w:r>
      </w:hyperlink>
    </w:p>
    <w:p w14:paraId="3CBCB6CC" w14:textId="77777777" w:rsidR="003D3161" w:rsidRDefault="003D3161" w:rsidP="00D0098B"/>
    <w:p w14:paraId="3DF82D0A" w14:textId="77777777" w:rsidR="00D0098B" w:rsidRDefault="00D0098B" w:rsidP="00D0098B"/>
    <w:p w14:paraId="4C33D09E" w14:textId="77777777" w:rsidR="003D3161" w:rsidRDefault="00D0098B" w:rsidP="00D0098B">
      <w:r>
        <w:t xml:space="preserve">The TkDocs Tkinter Tutorial is a fairly comprehensive guide for Tk, the underlying code library used by Tkinter. Examples are presented in Python, Ruby, Perl, and Tcl. </w:t>
      </w:r>
    </w:p>
    <w:p w14:paraId="2B88FDDB" w14:textId="77777777" w:rsidR="003D3161" w:rsidRDefault="003D3161" w:rsidP="00D0098B"/>
    <w:p w14:paraId="74E49CF7" w14:textId="32C47DAB" w:rsidR="00D0098B" w:rsidRDefault="00D0098B" w:rsidP="00D0098B">
      <w:r>
        <w:t>You can find several examples of widgets beyond those covered here in two sections:</w:t>
      </w:r>
    </w:p>
    <w:p w14:paraId="3715E236" w14:textId="77777777" w:rsidR="003D3161" w:rsidRDefault="003D3161" w:rsidP="00D0098B"/>
    <w:p w14:paraId="0166A2C0" w14:textId="77777777" w:rsidR="00D0098B" w:rsidRDefault="00D0098B" w:rsidP="00D0098B">
      <w:r>
        <w:t>Basic Widgets covers the same widgets as this tutorial, plus a few more.</w:t>
      </w:r>
    </w:p>
    <w:p w14:paraId="135D3B1E" w14:textId="3A0A5F9A" w:rsidR="003D3161" w:rsidRDefault="003D3161" w:rsidP="00D0098B">
      <w:hyperlink r:id="rId58" w:history="1">
        <w:r w:rsidRPr="00D40CEB">
          <w:rPr>
            <w:rStyle w:val="Hyperlink"/>
          </w:rPr>
          <w:t>https://tkdocs.com/tutorial/widgets.html</w:t>
        </w:r>
      </w:hyperlink>
    </w:p>
    <w:p w14:paraId="3E2A6F1F" w14:textId="77777777" w:rsidR="003D3161" w:rsidRDefault="003D3161" w:rsidP="00D0098B"/>
    <w:p w14:paraId="597E4C55" w14:textId="1B31418B" w:rsidR="00D0098B" w:rsidRDefault="00D0098B" w:rsidP="00D0098B">
      <w:r>
        <w:t>More Widgets covers several additional widgets.</w:t>
      </w:r>
    </w:p>
    <w:p w14:paraId="4BAC36CE" w14:textId="3A6ABC82" w:rsidR="003D3161" w:rsidRDefault="003D3161" w:rsidP="00D0098B">
      <w:hyperlink r:id="rId59" w:history="1">
        <w:r w:rsidRPr="00D40CEB">
          <w:rPr>
            <w:rStyle w:val="Hyperlink"/>
          </w:rPr>
          <w:t>https://tkdocs.com/tutorial/morewidgets.html</w:t>
        </w:r>
      </w:hyperlink>
    </w:p>
    <w:p w14:paraId="66BAFA6F" w14:textId="77777777" w:rsidR="003D3161" w:rsidRDefault="003D3161" w:rsidP="00D0098B"/>
    <w:p w14:paraId="0EFB29D9" w14:textId="77777777" w:rsidR="003D3161" w:rsidRDefault="003D3161" w:rsidP="00D0098B"/>
    <w:p w14:paraId="5D4335A4" w14:textId="02A24B8A" w:rsidR="00D0098B" w:rsidRDefault="00D0098B" w:rsidP="00D0098B">
      <w:r>
        <w:t>The official Python docs have three sections covering additional widgets:</w:t>
      </w:r>
    </w:p>
    <w:p w14:paraId="2738AA0D" w14:textId="77777777" w:rsidR="003D3161" w:rsidRDefault="003D3161" w:rsidP="00D0098B"/>
    <w:p w14:paraId="766DB4EF" w14:textId="43E0820D" w:rsidR="00D0098B" w:rsidRDefault="00D0098B" w:rsidP="00D0098B">
      <w:r>
        <w:t>ttk themed widgets covers the Tk themed widget set.</w:t>
      </w:r>
    </w:p>
    <w:p w14:paraId="391CB458" w14:textId="59D48F06" w:rsidR="003D3161" w:rsidRDefault="003D3161" w:rsidP="00D0098B">
      <w:hyperlink r:id="rId60" w:history="1">
        <w:r w:rsidRPr="00D40CEB">
          <w:rPr>
            <w:rStyle w:val="Hyperlink"/>
          </w:rPr>
          <w:t>https://docs.python.org/3/library/tkinter.ttk.html</w:t>
        </w:r>
      </w:hyperlink>
    </w:p>
    <w:p w14:paraId="71492EFB" w14:textId="77777777" w:rsidR="003D3161" w:rsidRDefault="003D3161" w:rsidP="00D0098B"/>
    <w:p w14:paraId="69C3254A" w14:textId="4A7FC96D" w:rsidR="00D0098B" w:rsidRDefault="00D0098B" w:rsidP="00D0098B">
      <w:r>
        <w:t>Extension widgets for Tk covers widgets in the Tk Interface Extension set.</w:t>
      </w:r>
    </w:p>
    <w:p w14:paraId="235F28D3" w14:textId="0536E6FC" w:rsidR="003D3161" w:rsidRDefault="003D3161" w:rsidP="00D0098B">
      <w:hyperlink r:id="rId61" w:history="1">
        <w:r w:rsidRPr="00D40CEB">
          <w:rPr>
            <w:rStyle w:val="Hyperlink"/>
          </w:rPr>
          <w:t>https://docs.python.org/3/library/tkinter.tix.html</w:t>
        </w:r>
      </w:hyperlink>
    </w:p>
    <w:p w14:paraId="453A1E11" w14:textId="77777777" w:rsidR="003D3161" w:rsidRDefault="003D3161" w:rsidP="00D0098B"/>
    <w:p w14:paraId="7E7A7A72" w14:textId="51D28F4D" w:rsidR="00D0098B" w:rsidRDefault="00D0098B" w:rsidP="00D0098B">
      <w:r>
        <w:t>Scrolled Text Widget details a Text widget combined with a vertical scroll bar.</w:t>
      </w:r>
    </w:p>
    <w:p w14:paraId="15D05FA8" w14:textId="68AF367F" w:rsidR="003D3161" w:rsidRDefault="003D3161" w:rsidP="00D0098B">
      <w:hyperlink r:id="rId62" w:history="1">
        <w:r w:rsidRPr="00D40CEB">
          <w:rPr>
            <w:rStyle w:val="Hyperlink"/>
          </w:rPr>
          <w:t>https://docs.python.org/3/library/tkinter.scrolledtext.html</w:t>
        </w:r>
      </w:hyperlink>
    </w:p>
    <w:p w14:paraId="2DC9344A" w14:textId="77777777" w:rsidR="003D3161" w:rsidRDefault="003D3161" w:rsidP="00D0098B"/>
    <w:p w14:paraId="3BB85D34" w14:textId="77777777" w:rsidR="00D0098B" w:rsidRDefault="00D0098B" w:rsidP="003D3161">
      <w:pPr>
        <w:pStyle w:val="Heading2"/>
      </w:pPr>
      <w:r>
        <w:t>Application Distribution</w:t>
      </w:r>
    </w:p>
    <w:p w14:paraId="2ADC5C0C" w14:textId="77777777" w:rsidR="00D0098B" w:rsidRDefault="00D0098B" w:rsidP="00D0098B"/>
    <w:p w14:paraId="62C40F20" w14:textId="77777777" w:rsidR="00D0098B" w:rsidRDefault="00D0098B" w:rsidP="00D0098B">
      <w:r>
        <w:t>Once you’ve created an application with Tkinter, you probably want to distribute that to your colleagues and friends. Here are some tutorials to get you going with that process:</w:t>
      </w:r>
    </w:p>
    <w:p w14:paraId="16852581" w14:textId="77777777" w:rsidR="00D0098B" w:rsidRDefault="00D0098B" w:rsidP="00D0098B"/>
    <w:p w14:paraId="0CFC8867" w14:textId="2B02FDFE" w:rsidR="00D0098B" w:rsidRDefault="00D0098B" w:rsidP="00D0098B">
      <w:r>
        <w:t>Using PyInstaller to Easily Distribute Python Applications</w:t>
      </w:r>
    </w:p>
    <w:p w14:paraId="2CD6D1B1" w14:textId="597C4937" w:rsidR="003D3161" w:rsidRDefault="003D3161" w:rsidP="00D0098B">
      <w:hyperlink r:id="rId63" w:history="1">
        <w:r w:rsidRPr="00D40CEB">
          <w:rPr>
            <w:rStyle w:val="Hyperlink"/>
          </w:rPr>
          <w:t>https://realpython.com/pyinstaller-python/</w:t>
        </w:r>
      </w:hyperlink>
    </w:p>
    <w:p w14:paraId="1E65BBA2" w14:textId="77777777" w:rsidR="003D3161" w:rsidRDefault="003D3161" w:rsidP="00D0098B"/>
    <w:p w14:paraId="4F099648" w14:textId="190B227C" w:rsidR="00D0098B" w:rsidRDefault="00D0098B" w:rsidP="00D0098B">
      <w:r>
        <w:t>4 Attempts at Packaging Python as an Executable</w:t>
      </w:r>
    </w:p>
    <w:p w14:paraId="5B36BF4B" w14:textId="2E45415D" w:rsidR="003D3161" w:rsidRDefault="003D3161" w:rsidP="00D0098B">
      <w:hyperlink r:id="rId64" w:history="1">
        <w:r w:rsidRPr="00D40CEB">
          <w:rPr>
            <w:rStyle w:val="Hyperlink"/>
          </w:rPr>
          <w:t>https://tryexceptpass.org/article/package-python-as-executable/</w:t>
        </w:r>
      </w:hyperlink>
    </w:p>
    <w:p w14:paraId="54FA152C" w14:textId="77777777" w:rsidR="003D3161" w:rsidRDefault="003D3161" w:rsidP="00D0098B"/>
    <w:p w14:paraId="3DD73135" w14:textId="72EE2E4A" w:rsidR="00D0098B" w:rsidRDefault="00D0098B" w:rsidP="00D0098B">
      <w:r>
        <w:t>Building Standalone Python Applications with PyOxidizer</w:t>
      </w:r>
    </w:p>
    <w:p w14:paraId="18BABC8B" w14:textId="2B3D930B" w:rsidR="003D3161" w:rsidRDefault="003D3161" w:rsidP="00D0098B">
      <w:hyperlink r:id="rId65" w:history="1">
        <w:r w:rsidRPr="00D40CEB">
          <w:rPr>
            <w:rStyle w:val="Hyperlink"/>
          </w:rPr>
          <w:t>https://gregoryszorc.com/blog/2019/06/24/building-standalone-python-applications-with-pyoxidizer/</w:t>
        </w:r>
      </w:hyperlink>
    </w:p>
    <w:p w14:paraId="01EE78E6" w14:textId="743ECFE7" w:rsidR="00D0098B" w:rsidRDefault="00D0098B" w:rsidP="005A4643">
      <w:pPr>
        <w:pStyle w:val="Heading2"/>
      </w:pPr>
      <w:r>
        <w:t>Other GUI Frameworks</w:t>
      </w:r>
    </w:p>
    <w:p w14:paraId="34A0B6BE" w14:textId="77777777" w:rsidR="00D0098B" w:rsidRDefault="00D0098B" w:rsidP="00D0098B">
      <w:r>
        <w:t>Tkinter is not your only choice for a Python GUI framework. If Tkinter doesn’t meet the needs of your project, then here are some other frameworks to consider:</w:t>
      </w:r>
    </w:p>
    <w:p w14:paraId="148F70CB" w14:textId="77777777" w:rsidR="00D0098B" w:rsidRDefault="00D0098B" w:rsidP="00D0098B"/>
    <w:p w14:paraId="5DE6D716" w14:textId="54481B72" w:rsidR="00D0098B" w:rsidRDefault="00D0098B" w:rsidP="00D0098B">
      <w:r>
        <w:t>How to Build a Python GUI Application With wxPython</w:t>
      </w:r>
    </w:p>
    <w:p w14:paraId="6D51C60B" w14:textId="4A6E320E" w:rsidR="003D3161" w:rsidRDefault="003D3161" w:rsidP="00D0098B">
      <w:hyperlink r:id="rId66" w:history="1">
        <w:r w:rsidRPr="00D40CEB">
          <w:rPr>
            <w:rStyle w:val="Hyperlink"/>
          </w:rPr>
          <w:t>https://realpython.com/python-gui-with-wxpython/</w:t>
        </w:r>
      </w:hyperlink>
    </w:p>
    <w:p w14:paraId="6EBCFBAD" w14:textId="77777777" w:rsidR="003D3161" w:rsidRDefault="003D3161" w:rsidP="00D0098B"/>
    <w:p w14:paraId="7BD661CC" w14:textId="630FFB9B" w:rsidR="00D0098B" w:rsidRDefault="00D0098B" w:rsidP="00D0098B">
      <w:r>
        <w:t>Python and PyQt: Building a GUI Desktop Calculator</w:t>
      </w:r>
    </w:p>
    <w:p w14:paraId="7734488A" w14:textId="186FFC6A" w:rsidR="003D3161" w:rsidRDefault="003D3161" w:rsidP="00D0098B">
      <w:hyperlink r:id="rId67" w:history="1">
        <w:r w:rsidRPr="00D40CEB">
          <w:rPr>
            <w:rStyle w:val="Hyperlink"/>
          </w:rPr>
          <w:t>https://realpython.com/python-pyqt-gui-calculator/</w:t>
        </w:r>
      </w:hyperlink>
    </w:p>
    <w:p w14:paraId="473D78DA" w14:textId="77777777" w:rsidR="003D3161" w:rsidRDefault="003D3161" w:rsidP="00D0098B"/>
    <w:p w14:paraId="6A72C425" w14:textId="55ECB56E" w:rsidR="00D0098B" w:rsidRDefault="00D0098B" w:rsidP="00D0098B">
      <w:r>
        <w:t>Building a Mobile Application With the Kivy Python Framework</w:t>
      </w:r>
    </w:p>
    <w:p w14:paraId="74F91CF1" w14:textId="218E3721" w:rsidR="003D3161" w:rsidRDefault="003D3161" w:rsidP="00D0098B">
      <w:hyperlink r:id="rId68" w:history="1">
        <w:r w:rsidRPr="00D40CEB">
          <w:rPr>
            <w:rStyle w:val="Hyperlink"/>
          </w:rPr>
          <w:t>https://realpython.com/mobile-app-kivy-python/</w:t>
        </w:r>
      </w:hyperlink>
    </w:p>
    <w:p w14:paraId="51CC0B1E" w14:textId="77777777" w:rsidR="003D3161" w:rsidRDefault="003D3161" w:rsidP="00D0098B"/>
    <w:p w14:paraId="436241EA" w14:textId="3CF416EF" w:rsidR="00D0098B" w:rsidRDefault="00D0098B" w:rsidP="00D0098B">
      <w:r>
        <w:t>PySimpleGUI: The Simple Way to Create a GUI With Python</w:t>
      </w:r>
    </w:p>
    <w:p w14:paraId="7B20B0FA" w14:textId="490523C7" w:rsidR="003D3161" w:rsidRDefault="003D3161" w:rsidP="00D0098B">
      <w:hyperlink r:id="rId69" w:history="1">
        <w:r w:rsidRPr="00D40CEB">
          <w:rPr>
            <w:rStyle w:val="Hyperlink"/>
          </w:rPr>
          <w:t>https://realpython.com/pysimplegui-python/</w:t>
        </w:r>
      </w:hyperlink>
    </w:p>
    <w:p w14:paraId="4E41A3CC" w14:textId="77777777" w:rsidR="003D3161" w:rsidRDefault="003D3161" w:rsidP="00D0098B"/>
    <w:p w14:paraId="0BA44535" w14:textId="77777777" w:rsidR="003D3161" w:rsidRPr="00D0098B" w:rsidRDefault="003D3161" w:rsidP="00D0098B"/>
    <w:sectPr w:rsidR="003D3161" w:rsidRPr="00D009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18645B"/>
    <w:multiLevelType w:val="hybridMultilevel"/>
    <w:tmpl w:val="799E3E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71427F5"/>
    <w:multiLevelType w:val="hybridMultilevel"/>
    <w:tmpl w:val="2C7E53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A39643A"/>
    <w:multiLevelType w:val="hybridMultilevel"/>
    <w:tmpl w:val="AB28BF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D30245A"/>
    <w:multiLevelType w:val="hybridMultilevel"/>
    <w:tmpl w:val="94BC57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E144FF3"/>
    <w:multiLevelType w:val="hybridMultilevel"/>
    <w:tmpl w:val="A7D4E0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14E20B5"/>
    <w:multiLevelType w:val="hybridMultilevel"/>
    <w:tmpl w:val="004CA9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8123219"/>
    <w:multiLevelType w:val="hybridMultilevel"/>
    <w:tmpl w:val="6406C1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814640C"/>
    <w:multiLevelType w:val="hybridMultilevel"/>
    <w:tmpl w:val="E0BC1A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FF47FA3"/>
    <w:multiLevelType w:val="hybridMultilevel"/>
    <w:tmpl w:val="CA9C59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72745CA"/>
    <w:multiLevelType w:val="hybridMultilevel"/>
    <w:tmpl w:val="311087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8822E17"/>
    <w:multiLevelType w:val="hybridMultilevel"/>
    <w:tmpl w:val="B622AD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BAC32DD"/>
    <w:multiLevelType w:val="hybridMultilevel"/>
    <w:tmpl w:val="F4447C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3310B77"/>
    <w:multiLevelType w:val="hybridMultilevel"/>
    <w:tmpl w:val="E81C2D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50F365F"/>
    <w:multiLevelType w:val="hybridMultilevel"/>
    <w:tmpl w:val="1A08FC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80C6A70"/>
    <w:multiLevelType w:val="hybridMultilevel"/>
    <w:tmpl w:val="4C76B0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2B73BC5"/>
    <w:multiLevelType w:val="hybridMultilevel"/>
    <w:tmpl w:val="778EE9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423449D"/>
    <w:multiLevelType w:val="hybridMultilevel"/>
    <w:tmpl w:val="D7208BA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84C4C92"/>
    <w:multiLevelType w:val="hybridMultilevel"/>
    <w:tmpl w:val="9DFEA4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AB001C3"/>
    <w:multiLevelType w:val="hybridMultilevel"/>
    <w:tmpl w:val="973EB3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CC14D3C"/>
    <w:multiLevelType w:val="hybridMultilevel"/>
    <w:tmpl w:val="937455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AB35F94"/>
    <w:multiLevelType w:val="hybridMultilevel"/>
    <w:tmpl w:val="F18086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20E7C7B"/>
    <w:multiLevelType w:val="hybridMultilevel"/>
    <w:tmpl w:val="A3FEB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57E6E87"/>
    <w:multiLevelType w:val="hybridMultilevel"/>
    <w:tmpl w:val="17AC81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9CD35CF"/>
    <w:multiLevelType w:val="hybridMultilevel"/>
    <w:tmpl w:val="FFC4CF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1F0441D"/>
    <w:multiLevelType w:val="hybridMultilevel"/>
    <w:tmpl w:val="C3400C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37A6F41"/>
    <w:multiLevelType w:val="hybridMultilevel"/>
    <w:tmpl w:val="A5BEF8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E3D2D55"/>
    <w:multiLevelType w:val="multilevel"/>
    <w:tmpl w:val="8D6E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9"/>
  </w:num>
  <w:num w:numId="3">
    <w:abstractNumId w:val="13"/>
  </w:num>
  <w:num w:numId="4">
    <w:abstractNumId w:val="17"/>
  </w:num>
  <w:num w:numId="5">
    <w:abstractNumId w:val="1"/>
  </w:num>
  <w:num w:numId="6">
    <w:abstractNumId w:val="16"/>
  </w:num>
  <w:num w:numId="7">
    <w:abstractNumId w:val="26"/>
  </w:num>
  <w:num w:numId="8">
    <w:abstractNumId w:val="23"/>
  </w:num>
  <w:num w:numId="9">
    <w:abstractNumId w:val="21"/>
  </w:num>
  <w:num w:numId="10">
    <w:abstractNumId w:val="11"/>
  </w:num>
  <w:num w:numId="11">
    <w:abstractNumId w:val="2"/>
  </w:num>
  <w:num w:numId="12">
    <w:abstractNumId w:val="8"/>
  </w:num>
  <w:num w:numId="13">
    <w:abstractNumId w:val="22"/>
  </w:num>
  <w:num w:numId="14">
    <w:abstractNumId w:val="0"/>
  </w:num>
  <w:num w:numId="15">
    <w:abstractNumId w:val="19"/>
  </w:num>
  <w:num w:numId="16">
    <w:abstractNumId w:val="7"/>
  </w:num>
  <w:num w:numId="17">
    <w:abstractNumId w:val="12"/>
  </w:num>
  <w:num w:numId="18">
    <w:abstractNumId w:val="18"/>
  </w:num>
  <w:num w:numId="19">
    <w:abstractNumId w:val="10"/>
  </w:num>
  <w:num w:numId="20">
    <w:abstractNumId w:val="3"/>
  </w:num>
  <w:num w:numId="21">
    <w:abstractNumId w:val="4"/>
  </w:num>
  <w:num w:numId="22">
    <w:abstractNumId w:val="6"/>
  </w:num>
  <w:num w:numId="23">
    <w:abstractNumId w:val="14"/>
  </w:num>
  <w:num w:numId="24">
    <w:abstractNumId w:val="15"/>
  </w:num>
  <w:num w:numId="25">
    <w:abstractNumId w:val="25"/>
  </w:num>
  <w:num w:numId="26">
    <w:abstractNumId w:val="5"/>
  </w:num>
  <w:num w:numId="2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78F"/>
    <w:rsid w:val="00002621"/>
    <w:rsid w:val="00002D00"/>
    <w:rsid w:val="00007010"/>
    <w:rsid w:val="000138B8"/>
    <w:rsid w:val="0019432E"/>
    <w:rsid w:val="001C6C32"/>
    <w:rsid w:val="00224480"/>
    <w:rsid w:val="00254D3D"/>
    <w:rsid w:val="002645CC"/>
    <w:rsid w:val="00286148"/>
    <w:rsid w:val="002C6252"/>
    <w:rsid w:val="003113AB"/>
    <w:rsid w:val="00362FF7"/>
    <w:rsid w:val="003A6438"/>
    <w:rsid w:val="003C77FC"/>
    <w:rsid w:val="003D3161"/>
    <w:rsid w:val="00410A18"/>
    <w:rsid w:val="00457101"/>
    <w:rsid w:val="00462C2D"/>
    <w:rsid w:val="004E043A"/>
    <w:rsid w:val="004F060F"/>
    <w:rsid w:val="005514CB"/>
    <w:rsid w:val="005A4643"/>
    <w:rsid w:val="006067B2"/>
    <w:rsid w:val="00694B8D"/>
    <w:rsid w:val="006F5053"/>
    <w:rsid w:val="00765E26"/>
    <w:rsid w:val="0078778F"/>
    <w:rsid w:val="00905339"/>
    <w:rsid w:val="00907C90"/>
    <w:rsid w:val="00BD068B"/>
    <w:rsid w:val="00CB5521"/>
    <w:rsid w:val="00D0098B"/>
    <w:rsid w:val="00D463F7"/>
    <w:rsid w:val="00D72387"/>
    <w:rsid w:val="00DA5470"/>
    <w:rsid w:val="00E72168"/>
    <w:rsid w:val="00E91103"/>
    <w:rsid w:val="00E955F1"/>
    <w:rsid w:val="00F45B60"/>
    <w:rsid w:val="00FC5517"/>
    <w:rsid w:val="00FD56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FC314"/>
  <w15:chartTrackingRefBased/>
  <w15:docId w15:val="{B6DB4DFB-732D-4837-84E4-6BA6CC973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060F"/>
    <w:pPr>
      <w:spacing w:after="0" w:line="240" w:lineRule="auto"/>
    </w:pPr>
    <w:rPr>
      <w:rFonts w:ascii="Arial" w:hAnsi="Arial"/>
      <w:sz w:val="20"/>
    </w:rPr>
  </w:style>
  <w:style w:type="paragraph" w:styleId="Heading1">
    <w:name w:val="heading 1"/>
    <w:basedOn w:val="Normal"/>
    <w:link w:val="Heading1Char"/>
    <w:uiPriority w:val="9"/>
    <w:qFormat/>
    <w:rsid w:val="004F060F"/>
    <w:pPr>
      <w:spacing w:before="100" w:beforeAutospacing="1" w:after="100" w:afterAutospacing="1"/>
      <w:outlineLvl w:val="0"/>
    </w:pPr>
    <w:rPr>
      <w:rFonts w:eastAsia="Times New Roman" w:cs="Times New Roman"/>
      <w:b/>
      <w:bCs/>
      <w:kern w:val="36"/>
      <w:sz w:val="48"/>
      <w:szCs w:val="48"/>
    </w:rPr>
  </w:style>
  <w:style w:type="paragraph" w:styleId="Heading2">
    <w:name w:val="heading 2"/>
    <w:basedOn w:val="Normal"/>
    <w:link w:val="Heading2Char"/>
    <w:uiPriority w:val="9"/>
    <w:qFormat/>
    <w:rsid w:val="00224480"/>
    <w:pPr>
      <w:spacing w:before="100" w:beforeAutospacing="1" w:after="100" w:afterAutospacing="1"/>
      <w:outlineLvl w:val="1"/>
    </w:pPr>
    <w:rPr>
      <w:rFonts w:eastAsia="Times New Roman" w:cs="Times New Roman"/>
      <w:b/>
      <w:bCs/>
      <w:sz w:val="28"/>
      <w:szCs w:val="36"/>
    </w:rPr>
  </w:style>
  <w:style w:type="paragraph" w:styleId="Heading3">
    <w:name w:val="heading 3"/>
    <w:basedOn w:val="Normal"/>
    <w:link w:val="Heading3Char"/>
    <w:uiPriority w:val="9"/>
    <w:qFormat/>
    <w:rsid w:val="004F060F"/>
    <w:pPr>
      <w:spacing w:before="100" w:beforeAutospacing="1" w:after="100" w:afterAutospacing="1"/>
      <w:outlineLvl w:val="2"/>
    </w:pPr>
    <w:rPr>
      <w:rFonts w:eastAsia="Times New Roman" w:cs="Times New Roman"/>
      <w:b/>
      <w:bCs/>
      <w:sz w:val="24"/>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060F"/>
    <w:rPr>
      <w:rFonts w:ascii="Arial" w:eastAsia="Times New Roman" w:hAnsi="Arial" w:cs="Times New Roman"/>
      <w:b/>
      <w:bCs/>
      <w:kern w:val="36"/>
      <w:sz w:val="48"/>
      <w:szCs w:val="48"/>
    </w:rPr>
  </w:style>
  <w:style w:type="character" w:customStyle="1" w:styleId="Heading2Char">
    <w:name w:val="Heading 2 Char"/>
    <w:basedOn w:val="DefaultParagraphFont"/>
    <w:link w:val="Heading2"/>
    <w:uiPriority w:val="9"/>
    <w:rsid w:val="00224480"/>
    <w:rPr>
      <w:rFonts w:ascii="Arial" w:eastAsia="Times New Roman" w:hAnsi="Arial" w:cs="Times New Roman"/>
      <w:b/>
      <w:bCs/>
      <w:sz w:val="28"/>
      <w:szCs w:val="36"/>
    </w:rPr>
  </w:style>
  <w:style w:type="character" w:customStyle="1" w:styleId="Heading3Char">
    <w:name w:val="Heading 3 Char"/>
    <w:basedOn w:val="DefaultParagraphFont"/>
    <w:link w:val="Heading3"/>
    <w:uiPriority w:val="9"/>
    <w:rsid w:val="004F060F"/>
    <w:rPr>
      <w:rFonts w:ascii="Arial" w:eastAsia="Times New Roman" w:hAnsi="Arial" w:cs="Times New Roman"/>
      <w:b/>
      <w:bCs/>
      <w:sz w:val="24"/>
      <w:szCs w:val="27"/>
    </w:rPr>
  </w:style>
  <w:style w:type="character" w:styleId="Emphasis">
    <w:name w:val="Emphasis"/>
    <w:basedOn w:val="DefaultParagraphFont"/>
    <w:uiPriority w:val="20"/>
    <w:qFormat/>
    <w:rsid w:val="00224480"/>
    <w:rPr>
      <w:i/>
      <w:iCs/>
    </w:rPr>
  </w:style>
  <w:style w:type="paragraph" w:styleId="ListParagraph">
    <w:name w:val="List Paragraph"/>
    <w:basedOn w:val="Normal"/>
    <w:uiPriority w:val="34"/>
    <w:qFormat/>
    <w:rsid w:val="0078778F"/>
    <w:pPr>
      <w:ind w:left="720"/>
      <w:contextualSpacing/>
    </w:pPr>
  </w:style>
  <w:style w:type="character" w:styleId="Hyperlink">
    <w:name w:val="Hyperlink"/>
    <w:basedOn w:val="DefaultParagraphFont"/>
    <w:uiPriority w:val="99"/>
    <w:unhideWhenUsed/>
    <w:rsid w:val="00E955F1"/>
    <w:rPr>
      <w:color w:val="0563C1" w:themeColor="hyperlink"/>
      <w:u w:val="single"/>
    </w:rPr>
  </w:style>
  <w:style w:type="character" w:styleId="UnresolvedMention">
    <w:name w:val="Unresolved Mention"/>
    <w:basedOn w:val="DefaultParagraphFont"/>
    <w:uiPriority w:val="99"/>
    <w:semiHidden/>
    <w:unhideWhenUsed/>
    <w:rsid w:val="00E955F1"/>
    <w:rPr>
      <w:color w:val="605E5C"/>
      <w:shd w:val="clear" w:color="auto" w:fill="E1DFDD"/>
    </w:rPr>
  </w:style>
  <w:style w:type="paragraph" w:styleId="NormalWeb">
    <w:name w:val="Normal (Web)"/>
    <w:basedOn w:val="Normal"/>
    <w:uiPriority w:val="99"/>
    <w:semiHidden/>
    <w:unhideWhenUsed/>
    <w:rsid w:val="002C6252"/>
    <w:pPr>
      <w:spacing w:before="100" w:beforeAutospacing="1" w:after="100" w:afterAutospacing="1"/>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C6252"/>
    <w:rPr>
      <w:rFonts w:ascii="Courier New" w:eastAsia="Times New Roman" w:hAnsi="Courier New" w:cs="Courier New"/>
      <w:sz w:val="20"/>
      <w:szCs w:val="20"/>
    </w:rPr>
  </w:style>
  <w:style w:type="character" w:styleId="Strong">
    <w:name w:val="Strong"/>
    <w:basedOn w:val="DefaultParagraphFont"/>
    <w:uiPriority w:val="22"/>
    <w:qFormat/>
    <w:rsid w:val="002C62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6247757">
      <w:bodyDiv w:val="1"/>
      <w:marLeft w:val="0"/>
      <w:marRight w:val="0"/>
      <w:marTop w:val="0"/>
      <w:marBottom w:val="0"/>
      <w:divBdr>
        <w:top w:val="none" w:sz="0" w:space="0" w:color="auto"/>
        <w:left w:val="none" w:sz="0" w:space="0" w:color="auto"/>
        <w:bottom w:val="none" w:sz="0" w:space="0" w:color="auto"/>
        <w:right w:val="none" w:sz="0" w:space="0" w:color="auto"/>
      </w:divBdr>
    </w:div>
    <w:div w:id="285430050">
      <w:bodyDiv w:val="1"/>
      <w:marLeft w:val="0"/>
      <w:marRight w:val="0"/>
      <w:marTop w:val="0"/>
      <w:marBottom w:val="0"/>
      <w:divBdr>
        <w:top w:val="none" w:sz="0" w:space="0" w:color="auto"/>
        <w:left w:val="none" w:sz="0" w:space="0" w:color="auto"/>
        <w:bottom w:val="none" w:sz="0" w:space="0" w:color="auto"/>
        <w:right w:val="none" w:sz="0" w:space="0" w:color="auto"/>
      </w:divBdr>
    </w:div>
    <w:div w:id="1450126133">
      <w:bodyDiv w:val="1"/>
      <w:marLeft w:val="0"/>
      <w:marRight w:val="0"/>
      <w:marTop w:val="0"/>
      <w:marBottom w:val="0"/>
      <w:divBdr>
        <w:top w:val="none" w:sz="0" w:space="0" w:color="auto"/>
        <w:left w:val="none" w:sz="0" w:space="0" w:color="auto"/>
        <w:bottom w:val="none" w:sz="0" w:space="0" w:color="auto"/>
        <w:right w:val="none" w:sz="0" w:space="0" w:color="auto"/>
      </w:divBdr>
    </w:div>
    <w:div w:id="1950310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realpython.com/python-gui-tkinter/" TargetMode="External"/><Relationship Id="rId21" Type="http://schemas.openxmlformats.org/officeDocument/2006/relationships/image" Target="media/image15.png"/><Relationship Id="rId42" Type="http://schemas.openxmlformats.org/officeDocument/2006/relationships/image" Target="media/image35.png"/><Relationship Id="rId47" Type="http://schemas.openxmlformats.org/officeDocument/2006/relationships/hyperlink" Target="https://tkdocs.com/tutorial/grid.html" TargetMode="External"/><Relationship Id="rId63" Type="http://schemas.openxmlformats.org/officeDocument/2006/relationships/hyperlink" Target="https://realpython.com/pyinstaller-python/" TargetMode="External"/><Relationship Id="rId68" Type="http://schemas.openxmlformats.org/officeDocument/2006/relationships/hyperlink" Target="https://realpython.com/mobile-app-kivy-python/" TargetMode="External"/><Relationship Id="rId7" Type="http://schemas.openxmlformats.org/officeDocument/2006/relationships/hyperlink" Target="https://en.wikipedia.org/wiki/Web_colors" TargetMode="Externa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2.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4.png"/><Relationship Id="rId58" Type="http://schemas.openxmlformats.org/officeDocument/2006/relationships/hyperlink" Target="https://tkdocs.com/tutorial/widgets.html" TargetMode="External"/><Relationship Id="rId66" Type="http://schemas.openxmlformats.org/officeDocument/2006/relationships/hyperlink" Target="https://realpython.com/python-gui-with-wxpython/" TargetMode="External"/><Relationship Id="rId5" Type="http://schemas.openxmlformats.org/officeDocument/2006/relationships/webSettings" Target="webSettings.xml"/><Relationship Id="rId61" Type="http://schemas.openxmlformats.org/officeDocument/2006/relationships/hyperlink" Target="https://docs.python.org/3/library/tkinter.tix.html" TargetMode="Externa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s://web.archive.org/web/20190512164300/http://infohost.nmt.edu/tcc/help/pubs/tkinter/web/event-types.html" TargetMode="External"/><Relationship Id="rId56" Type="http://schemas.openxmlformats.org/officeDocument/2006/relationships/hyperlink" Target="https://www.tcl.tk/man/tcl8.6/TkCmd/contents.htm" TargetMode="External"/><Relationship Id="rId64" Type="http://schemas.openxmlformats.org/officeDocument/2006/relationships/hyperlink" Target="https://tryexceptpass.org/article/package-python-as-executable/" TargetMode="External"/><Relationship Id="rId69" Type="http://schemas.openxmlformats.org/officeDocument/2006/relationships/hyperlink" Target="https://realpython.com/pysimplegui-python/" TargetMode="External"/><Relationship Id="rId8" Type="http://schemas.openxmlformats.org/officeDocument/2006/relationships/image" Target="media/image2.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yperlink" Target="https://tkdocs.com/tutorial/morewidgets.html" TargetMode="External"/><Relationship Id="rId67" Type="http://schemas.openxmlformats.org/officeDocument/2006/relationships/hyperlink" Target="https://realpython.com/python-pyqt-gui-calculator/" TargetMode="External"/><Relationship Id="rId20" Type="http://schemas.openxmlformats.org/officeDocument/2006/relationships/image" Target="media/image14.png"/><Relationship Id="rId41" Type="http://schemas.openxmlformats.org/officeDocument/2006/relationships/image" Target="media/image34.png"/><Relationship Id="rId54" Type="http://schemas.openxmlformats.org/officeDocument/2006/relationships/hyperlink" Target="https://docs.python.org/3/library/tkinter.html" TargetMode="External"/><Relationship Id="rId62" Type="http://schemas.openxmlformats.org/officeDocument/2006/relationships/hyperlink" Target="https://docs.python.org/3/library/tkinter.scrolledtext.html"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0.png"/><Relationship Id="rId57" Type="http://schemas.openxmlformats.org/officeDocument/2006/relationships/hyperlink" Target="https://tkdocs.com/tutorial/index.html" TargetMode="External"/><Relationship Id="rId10" Type="http://schemas.openxmlformats.org/officeDocument/2006/relationships/image" Target="media/image4.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3.png"/><Relationship Id="rId60" Type="http://schemas.openxmlformats.org/officeDocument/2006/relationships/hyperlink" Target="https://docs.python.org/3/library/tkinter.ttk.html" TargetMode="External"/><Relationship Id="rId65" Type="http://schemas.openxmlformats.org/officeDocument/2006/relationships/hyperlink" Target="https://gregoryszorc.com/blog/2019/06/24/building-standalone-python-applications-with-pyoxidizer/" TargetMode="External"/><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1.png"/><Relationship Id="rId55" Type="http://schemas.openxmlformats.org/officeDocument/2006/relationships/hyperlink" Target="https://web.archive.org/web/20190524140835/https://infohost.nmt.edu/tcc/help/pubs/tkinter/web/index.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le\Documents\Custom%20Office%20Templates\Spira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0250CE-F72A-4268-A028-3232D18E3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Spiral.dotx</Template>
  <TotalTime>1226</TotalTime>
  <Pages>50</Pages>
  <Words>12762</Words>
  <Characters>72744</Characters>
  <Application>Microsoft Office Word</Application>
  <DocSecurity>0</DocSecurity>
  <Lines>606</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Willem Koppenol</dc:creator>
  <cp:keywords/>
  <dc:description/>
  <cp:lastModifiedBy>Koppenol, Winston</cp:lastModifiedBy>
  <cp:revision>7</cp:revision>
  <dcterms:created xsi:type="dcterms:W3CDTF">2021-01-30T17:09:00Z</dcterms:created>
  <dcterms:modified xsi:type="dcterms:W3CDTF">2021-01-31T17:06:00Z</dcterms:modified>
</cp:coreProperties>
</file>