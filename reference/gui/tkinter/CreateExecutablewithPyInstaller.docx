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80E8D9" w14:textId="3A86699F" w:rsidR="000A1230" w:rsidRPr="000A1230" w:rsidRDefault="000A1230" w:rsidP="00B01D35">
      <w:pPr>
        <w:pStyle w:val="Heading1"/>
      </w:pPr>
      <w:r w:rsidRPr="000A1230">
        <w:t xml:space="preserve">Create Executable using </w:t>
      </w:r>
      <w:proofErr w:type="spellStart"/>
      <w:r w:rsidRPr="000A1230">
        <w:t>Pyinstaller</w:t>
      </w:r>
      <w:proofErr w:type="spellEnd"/>
    </w:p>
    <w:p w14:paraId="1E54FE20" w14:textId="518EBE12" w:rsidR="000A1230" w:rsidRDefault="000A1230" w:rsidP="00B01D35">
      <w:r w:rsidRPr="00B01D35">
        <w:t xml:space="preserve">Looking to create an executable from Python script using </w:t>
      </w:r>
      <w:proofErr w:type="spellStart"/>
      <w:r w:rsidRPr="00B01D35">
        <w:t>pyinstaller</w:t>
      </w:r>
      <w:proofErr w:type="spellEnd"/>
      <w:r w:rsidRPr="00B01D35">
        <w:t>?</w:t>
      </w:r>
    </w:p>
    <w:p w14:paraId="6C1E930D" w14:textId="77777777" w:rsidR="00B01D35" w:rsidRPr="00B01D35" w:rsidRDefault="00B01D35" w:rsidP="00B01D35"/>
    <w:p w14:paraId="47BFD120" w14:textId="24C69144" w:rsidR="00B01D35" w:rsidRPr="00B01D35" w:rsidRDefault="000A1230" w:rsidP="00B01D35">
      <w:r w:rsidRPr="00B01D35">
        <w:t xml:space="preserve">If so, </w:t>
      </w:r>
      <w:proofErr w:type="gramStart"/>
      <w:r w:rsidRPr="00B01D35">
        <w:t>I’ll</w:t>
      </w:r>
      <w:proofErr w:type="gramEnd"/>
      <w:r w:rsidRPr="00B01D35">
        <w:t xml:space="preserve"> show you the full steps to accomplish this goal in Windows.</w:t>
      </w:r>
    </w:p>
    <w:p w14:paraId="25E7978B" w14:textId="6BFC43BE" w:rsidR="000A1230" w:rsidRPr="000A1230" w:rsidRDefault="000A1230" w:rsidP="00B01D35">
      <w:pPr>
        <w:pStyle w:val="Heading2"/>
      </w:pPr>
      <w:r w:rsidRPr="000A1230">
        <w:t>Step 1: Add Python to Windows Path</w:t>
      </w:r>
    </w:p>
    <w:p w14:paraId="40AD7554" w14:textId="68852C8F" w:rsidR="000A1230" w:rsidRDefault="000A1230" w:rsidP="00B01D35">
      <w:r w:rsidRPr="00B01D35">
        <w:t>To start, you may want to </w:t>
      </w:r>
      <w:hyperlink r:id="rId4" w:history="1">
        <w:r w:rsidRPr="00B01D35">
          <w:rPr>
            <w:rStyle w:val="Hyperlink"/>
          </w:rPr>
          <w:t>add Python to Windows path</w:t>
        </w:r>
      </w:hyperlink>
      <w:r w:rsidRPr="00B01D35">
        <w:t>.</w:t>
      </w:r>
    </w:p>
    <w:p w14:paraId="580B5399" w14:textId="77777777" w:rsidR="00B01D35" w:rsidRPr="00B01D35" w:rsidRDefault="00B01D35" w:rsidP="00B01D35"/>
    <w:p w14:paraId="597AFC71" w14:textId="4592F2C4" w:rsidR="000A1230" w:rsidRDefault="000A1230" w:rsidP="00B01D35">
      <w:r w:rsidRPr="00B01D35">
        <w:t>An easy way to add Python to the path is by </w:t>
      </w:r>
      <w:hyperlink r:id="rId5" w:tgtFrame="_blank" w:history="1">
        <w:r w:rsidRPr="00B01D35">
          <w:rPr>
            <w:rStyle w:val="Hyperlink"/>
          </w:rPr>
          <w:t>downloading</w:t>
        </w:r>
      </w:hyperlink>
      <w:r w:rsidRPr="00B01D35">
        <w:t> a recent version of Python, and then checking the box to ‘Add Python to PATH’ during the installation:</w:t>
      </w:r>
    </w:p>
    <w:p w14:paraId="31782F68" w14:textId="77777777" w:rsidR="00B01D35" w:rsidRPr="00B01D35" w:rsidRDefault="00B01D35" w:rsidP="00B01D35"/>
    <w:p w14:paraId="5E336E97" w14:textId="645112CE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drawing>
          <wp:inline distT="0" distB="0" distL="0" distR="0" wp14:anchorId="55835352" wp14:editId="091ACDAD">
            <wp:extent cx="5943600" cy="3688080"/>
            <wp:effectExtent l="0" t="0" r="0" b="7620"/>
            <wp:docPr id="10" name="Picture 10" descr="install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 pyth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7423" w14:textId="77777777" w:rsidR="000A1230" w:rsidRPr="000A1230" w:rsidRDefault="000A1230" w:rsidP="00B01D35">
      <w:pPr>
        <w:pStyle w:val="Heading2"/>
      </w:pPr>
      <w:r w:rsidRPr="000A1230">
        <w:t>Step 2: Open the Windows Command Prompt</w:t>
      </w:r>
    </w:p>
    <w:p w14:paraId="56A2C0A8" w14:textId="3CC5C53A" w:rsidR="00B01D35" w:rsidRPr="000A1230" w:rsidRDefault="000A1230" w:rsidP="00B01D35">
      <w:r w:rsidRPr="00B01D35">
        <w:t>Next, open the Windows Command Prompt:</w:t>
      </w:r>
    </w:p>
    <w:p w14:paraId="7F64E867" w14:textId="77777777" w:rsidR="000A1230" w:rsidRPr="00B01D35" w:rsidRDefault="000A1230" w:rsidP="00B01D35">
      <w:pPr>
        <w:pStyle w:val="Heading2"/>
      </w:pPr>
      <w:r w:rsidRPr="00B01D35">
        <w:t xml:space="preserve">Step 3: Install the </w:t>
      </w:r>
      <w:proofErr w:type="spellStart"/>
      <w:r w:rsidRPr="00B01D35">
        <w:t>Pyinstaller</w:t>
      </w:r>
      <w:proofErr w:type="spellEnd"/>
      <w:r w:rsidRPr="00B01D35">
        <w:t xml:space="preserve"> Package</w:t>
      </w:r>
    </w:p>
    <w:p w14:paraId="5D34A0FE" w14:textId="2535E69F" w:rsidR="000A1230" w:rsidRDefault="000A1230" w:rsidP="00B01D35">
      <w:r w:rsidRPr="00B01D35">
        <w:t>In the Windows Command Prompt, type the following command to </w:t>
      </w:r>
      <w:hyperlink r:id="rId7" w:history="1">
        <w:r w:rsidRPr="00B01D35">
          <w:rPr>
            <w:rStyle w:val="Hyperlink"/>
          </w:rPr>
          <w:t>install</w:t>
        </w:r>
      </w:hyperlink>
      <w:r w:rsidRPr="00B01D35">
        <w:t> the </w:t>
      </w:r>
      <w:proofErr w:type="spellStart"/>
      <w:r w:rsidRPr="00B01D35">
        <w:t>pyinstaller</w:t>
      </w:r>
      <w:proofErr w:type="spellEnd"/>
      <w:r w:rsidRPr="00B01D35">
        <w:t> package (and then press Enter):</w:t>
      </w:r>
    </w:p>
    <w:p w14:paraId="1FDD32FC" w14:textId="77777777" w:rsidR="00B01D35" w:rsidRPr="00B01D35" w:rsidRDefault="00B01D35" w:rsidP="00B01D35"/>
    <w:p w14:paraId="47110791" w14:textId="6BAD2C55" w:rsidR="000A1230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pip install </w:t>
      </w:r>
      <w:proofErr w:type="spellStart"/>
      <w:r w:rsidRPr="00B01D35">
        <w:rPr>
          <w:rFonts w:ascii="Consolas" w:hAnsi="Consolas"/>
        </w:rPr>
        <w:t>pyinstaller</w:t>
      </w:r>
      <w:proofErr w:type="spellEnd"/>
    </w:p>
    <w:p w14:paraId="6D8AA885" w14:textId="77777777" w:rsidR="00B01D35" w:rsidRPr="00B01D35" w:rsidRDefault="00B01D35" w:rsidP="00B01D35">
      <w:pPr>
        <w:rPr>
          <w:rFonts w:ascii="Consolas" w:hAnsi="Consolas"/>
        </w:rPr>
      </w:pPr>
    </w:p>
    <w:p w14:paraId="735C109A" w14:textId="7B6FE907" w:rsidR="000A1230" w:rsidRDefault="000A1230" w:rsidP="00B01D35">
      <w:r w:rsidRPr="00B01D35">
        <w:t>This is how the command would look like:</w:t>
      </w:r>
    </w:p>
    <w:p w14:paraId="0F4BB558" w14:textId="77777777" w:rsidR="00B01D35" w:rsidRPr="00B01D35" w:rsidRDefault="00B01D35" w:rsidP="00B01D35"/>
    <w:p w14:paraId="2DF5D65D" w14:textId="53A50236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drawing>
          <wp:inline distT="0" distB="0" distL="0" distR="0" wp14:anchorId="34770D2D" wp14:editId="17C3E33F">
            <wp:extent cx="4067175" cy="1464706"/>
            <wp:effectExtent l="0" t="0" r="0" b="2540"/>
            <wp:docPr id="8" name="Picture 8" descr="install pyinst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 pyinstall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554" cy="1484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6F59" w14:textId="77777777" w:rsidR="000A1230" w:rsidRPr="000A1230" w:rsidRDefault="000A1230" w:rsidP="00B01D35">
      <w:pPr>
        <w:pStyle w:val="Heading2"/>
      </w:pPr>
      <w:r w:rsidRPr="000A1230">
        <w:t>Step 4: Save your Python Script</w:t>
      </w:r>
    </w:p>
    <w:p w14:paraId="291580B3" w14:textId="6678B7EC" w:rsidR="000A1230" w:rsidRDefault="000A1230" w:rsidP="00B01D35">
      <w:r w:rsidRPr="00B01D35">
        <w:t xml:space="preserve">Now </w:t>
      </w:r>
      <w:proofErr w:type="gramStart"/>
      <w:r w:rsidRPr="00B01D35">
        <w:t>you’ll</w:t>
      </w:r>
      <w:proofErr w:type="gramEnd"/>
      <w:r w:rsidRPr="00B01D35">
        <w:t xml:space="preserve"> need to save your Python script at your desired location.</w:t>
      </w:r>
    </w:p>
    <w:p w14:paraId="4034D976" w14:textId="77777777" w:rsidR="00B01D35" w:rsidRPr="00B01D35" w:rsidRDefault="00B01D35" w:rsidP="00B01D35"/>
    <w:p w14:paraId="38F724ED" w14:textId="46875FF4" w:rsidR="000A1230" w:rsidRDefault="000A1230" w:rsidP="00B01D35">
      <w:r w:rsidRPr="00B01D35">
        <w:t>For illustration purposes, I created a simple Python script that will display ‘Hello World!’ when clicking the button:</w:t>
      </w:r>
    </w:p>
    <w:p w14:paraId="5278F68C" w14:textId="77777777" w:rsidR="00B01D35" w:rsidRPr="00B01D35" w:rsidRDefault="00B01D35" w:rsidP="00B01D35"/>
    <w:p w14:paraId="7C506007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import </w:t>
      </w:r>
      <w:proofErr w:type="spellStart"/>
      <w:r w:rsidRPr="00B01D35">
        <w:rPr>
          <w:rFonts w:ascii="Consolas" w:hAnsi="Consolas"/>
        </w:rPr>
        <w:t>tkinter</w:t>
      </w:r>
      <w:proofErr w:type="spellEnd"/>
      <w:r w:rsidRPr="00B01D35">
        <w:rPr>
          <w:rFonts w:ascii="Consolas" w:hAnsi="Consolas"/>
        </w:rPr>
        <w:t xml:space="preserve"> as </w:t>
      </w:r>
      <w:proofErr w:type="spellStart"/>
      <w:r w:rsidRPr="00B01D35">
        <w:rPr>
          <w:rFonts w:ascii="Consolas" w:hAnsi="Consolas"/>
        </w:rPr>
        <w:t>tk</w:t>
      </w:r>
      <w:proofErr w:type="spellEnd"/>
    </w:p>
    <w:p w14:paraId="3280D4C5" w14:textId="77777777" w:rsidR="000A1230" w:rsidRPr="00B01D35" w:rsidRDefault="000A1230" w:rsidP="00B01D35">
      <w:pPr>
        <w:rPr>
          <w:rFonts w:ascii="Consolas" w:hAnsi="Consolas"/>
        </w:rPr>
      </w:pPr>
    </w:p>
    <w:p w14:paraId="136F5685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root= </w:t>
      </w:r>
      <w:proofErr w:type="spellStart"/>
      <w:proofErr w:type="gramStart"/>
      <w:r w:rsidRPr="00B01D35">
        <w:rPr>
          <w:rFonts w:ascii="Consolas" w:hAnsi="Consolas"/>
        </w:rPr>
        <w:t>tk.Tk</w:t>
      </w:r>
      <w:proofErr w:type="spellEnd"/>
      <w:proofErr w:type="gramEnd"/>
      <w:r w:rsidRPr="00B01D35">
        <w:rPr>
          <w:rFonts w:ascii="Consolas" w:hAnsi="Consolas"/>
        </w:rPr>
        <w:t>()</w:t>
      </w:r>
    </w:p>
    <w:p w14:paraId="3156F4B3" w14:textId="77777777" w:rsidR="000A1230" w:rsidRPr="00B01D35" w:rsidRDefault="000A1230" w:rsidP="00B01D35">
      <w:pPr>
        <w:rPr>
          <w:rFonts w:ascii="Consolas" w:hAnsi="Consolas"/>
        </w:rPr>
      </w:pPr>
    </w:p>
    <w:p w14:paraId="6FF63C55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canvas1 = </w:t>
      </w:r>
      <w:proofErr w:type="spellStart"/>
      <w:proofErr w:type="gramStart"/>
      <w:r w:rsidRPr="00B01D35">
        <w:rPr>
          <w:rFonts w:ascii="Consolas" w:hAnsi="Consolas"/>
        </w:rPr>
        <w:t>tk.Canvas</w:t>
      </w:r>
      <w:proofErr w:type="spellEnd"/>
      <w:proofErr w:type="gramEnd"/>
      <w:r w:rsidRPr="00B01D35">
        <w:rPr>
          <w:rFonts w:ascii="Consolas" w:hAnsi="Consolas"/>
        </w:rPr>
        <w:t>(root, width = 300, height = 300)</w:t>
      </w:r>
    </w:p>
    <w:p w14:paraId="547589C1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>canvas1.pack()</w:t>
      </w:r>
    </w:p>
    <w:p w14:paraId="3C329B23" w14:textId="77777777" w:rsidR="000A1230" w:rsidRPr="00B01D35" w:rsidRDefault="000A1230" w:rsidP="00B01D35">
      <w:pPr>
        <w:rPr>
          <w:rFonts w:ascii="Consolas" w:hAnsi="Consolas"/>
        </w:rPr>
      </w:pPr>
    </w:p>
    <w:p w14:paraId="7C766860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def hello ():  </w:t>
      </w:r>
    </w:p>
    <w:p w14:paraId="658F22D5" w14:textId="77777777" w:rsidR="000A1230" w:rsidRPr="00B01D35" w:rsidRDefault="000A1230" w:rsidP="00B01D35">
      <w:pPr>
        <w:rPr>
          <w:rFonts w:ascii="Consolas" w:hAnsi="Consolas"/>
          <w:spacing w:val="-20"/>
        </w:rPr>
      </w:pPr>
      <w:r w:rsidRPr="00B01D35">
        <w:rPr>
          <w:rFonts w:ascii="Consolas" w:hAnsi="Consolas"/>
          <w:spacing w:val="-20"/>
        </w:rPr>
        <w:t xml:space="preserve">    label1 = </w:t>
      </w:r>
      <w:proofErr w:type="spellStart"/>
      <w:proofErr w:type="gramStart"/>
      <w:r w:rsidRPr="00B01D35">
        <w:rPr>
          <w:rFonts w:ascii="Consolas" w:hAnsi="Consolas"/>
          <w:spacing w:val="-20"/>
        </w:rPr>
        <w:t>tk.Label</w:t>
      </w:r>
      <w:proofErr w:type="spellEnd"/>
      <w:proofErr w:type="gramEnd"/>
      <w:r w:rsidRPr="00B01D35">
        <w:rPr>
          <w:rFonts w:ascii="Consolas" w:hAnsi="Consolas"/>
          <w:spacing w:val="-20"/>
        </w:rPr>
        <w:t xml:space="preserve">(root, text= 'Hello World!', </w:t>
      </w:r>
      <w:proofErr w:type="spellStart"/>
      <w:r w:rsidRPr="00B01D35">
        <w:rPr>
          <w:rFonts w:ascii="Consolas" w:hAnsi="Consolas"/>
          <w:spacing w:val="-20"/>
        </w:rPr>
        <w:t>fg</w:t>
      </w:r>
      <w:proofErr w:type="spellEnd"/>
      <w:r w:rsidRPr="00B01D35">
        <w:rPr>
          <w:rFonts w:ascii="Consolas" w:hAnsi="Consolas"/>
          <w:spacing w:val="-20"/>
        </w:rPr>
        <w:t>='green', font=('</w:t>
      </w:r>
      <w:proofErr w:type="spellStart"/>
      <w:r w:rsidRPr="00B01D35">
        <w:rPr>
          <w:rFonts w:ascii="Consolas" w:hAnsi="Consolas"/>
          <w:spacing w:val="-20"/>
        </w:rPr>
        <w:t>helvetica</w:t>
      </w:r>
      <w:proofErr w:type="spellEnd"/>
      <w:r w:rsidRPr="00B01D35">
        <w:rPr>
          <w:rFonts w:ascii="Consolas" w:hAnsi="Consolas"/>
          <w:spacing w:val="-20"/>
        </w:rPr>
        <w:t>', 12, 'bold'))</w:t>
      </w:r>
    </w:p>
    <w:p w14:paraId="3F383E3D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  <w:spacing w:val="-20"/>
        </w:rPr>
        <w:t xml:space="preserve">    canvas1.</w:t>
      </w:r>
      <w:r w:rsidRPr="00B01D35">
        <w:rPr>
          <w:rFonts w:ascii="Consolas" w:hAnsi="Consolas"/>
        </w:rPr>
        <w:t>create_</w:t>
      </w:r>
      <w:proofErr w:type="gramStart"/>
      <w:r w:rsidRPr="00B01D35">
        <w:rPr>
          <w:rFonts w:ascii="Consolas" w:hAnsi="Consolas"/>
        </w:rPr>
        <w:t>window(</w:t>
      </w:r>
      <w:proofErr w:type="gramEnd"/>
      <w:r w:rsidRPr="00B01D35">
        <w:rPr>
          <w:rFonts w:ascii="Consolas" w:hAnsi="Consolas"/>
        </w:rPr>
        <w:t>150, 200, window=label1)</w:t>
      </w:r>
    </w:p>
    <w:p w14:paraId="6BB88379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    </w:t>
      </w:r>
    </w:p>
    <w:p w14:paraId="2098A694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 xml:space="preserve">button1 = </w:t>
      </w:r>
      <w:proofErr w:type="spellStart"/>
      <w:proofErr w:type="gramStart"/>
      <w:r w:rsidRPr="00B01D35">
        <w:rPr>
          <w:rFonts w:ascii="Consolas" w:hAnsi="Consolas"/>
        </w:rPr>
        <w:t>tk.Button</w:t>
      </w:r>
      <w:proofErr w:type="spellEnd"/>
      <w:proofErr w:type="gramEnd"/>
      <w:r w:rsidRPr="00B01D35">
        <w:rPr>
          <w:rFonts w:ascii="Consolas" w:hAnsi="Consolas"/>
        </w:rPr>
        <w:t xml:space="preserve">(text='Click </w:t>
      </w:r>
      <w:proofErr w:type="spellStart"/>
      <w:r w:rsidRPr="00B01D35">
        <w:rPr>
          <w:rFonts w:ascii="Consolas" w:hAnsi="Consolas"/>
        </w:rPr>
        <w:t>Me',command</w:t>
      </w:r>
      <w:proofErr w:type="spellEnd"/>
      <w:r w:rsidRPr="00B01D35">
        <w:rPr>
          <w:rFonts w:ascii="Consolas" w:hAnsi="Consolas"/>
        </w:rPr>
        <w:t xml:space="preserve">=hello, </w:t>
      </w:r>
      <w:proofErr w:type="spellStart"/>
      <w:r w:rsidRPr="00B01D35">
        <w:rPr>
          <w:rFonts w:ascii="Consolas" w:hAnsi="Consolas"/>
        </w:rPr>
        <w:t>bg</w:t>
      </w:r>
      <w:proofErr w:type="spellEnd"/>
      <w:r w:rsidRPr="00B01D35">
        <w:rPr>
          <w:rFonts w:ascii="Consolas" w:hAnsi="Consolas"/>
        </w:rPr>
        <w:t>='brown',</w:t>
      </w:r>
      <w:proofErr w:type="spellStart"/>
      <w:r w:rsidRPr="00B01D35">
        <w:rPr>
          <w:rFonts w:ascii="Consolas" w:hAnsi="Consolas"/>
        </w:rPr>
        <w:t>fg</w:t>
      </w:r>
      <w:proofErr w:type="spellEnd"/>
      <w:r w:rsidRPr="00B01D35">
        <w:rPr>
          <w:rFonts w:ascii="Consolas" w:hAnsi="Consolas"/>
        </w:rPr>
        <w:t>='white')</w:t>
      </w:r>
    </w:p>
    <w:p w14:paraId="1B3B4BB7" w14:textId="77777777" w:rsidR="000A1230" w:rsidRPr="00B01D35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>canvas1.create_</w:t>
      </w:r>
      <w:proofErr w:type="gramStart"/>
      <w:r w:rsidRPr="00B01D35">
        <w:rPr>
          <w:rFonts w:ascii="Consolas" w:hAnsi="Consolas"/>
        </w:rPr>
        <w:t>window(</w:t>
      </w:r>
      <w:proofErr w:type="gramEnd"/>
      <w:r w:rsidRPr="00B01D35">
        <w:rPr>
          <w:rFonts w:ascii="Consolas" w:hAnsi="Consolas"/>
        </w:rPr>
        <w:t>150, 150, window=button1)</w:t>
      </w:r>
    </w:p>
    <w:p w14:paraId="4CD47E0D" w14:textId="77777777" w:rsidR="000A1230" w:rsidRPr="00B01D35" w:rsidRDefault="000A1230" w:rsidP="00B01D35">
      <w:pPr>
        <w:rPr>
          <w:rFonts w:ascii="Consolas" w:hAnsi="Consolas"/>
        </w:rPr>
      </w:pPr>
    </w:p>
    <w:p w14:paraId="0EF49902" w14:textId="7B84DF89" w:rsidR="000A1230" w:rsidRDefault="000A1230" w:rsidP="00B01D35">
      <w:pPr>
        <w:rPr>
          <w:rFonts w:ascii="Consolas" w:hAnsi="Consolas"/>
        </w:rPr>
      </w:pPr>
      <w:proofErr w:type="spellStart"/>
      <w:proofErr w:type="gramStart"/>
      <w:r w:rsidRPr="00B01D35">
        <w:rPr>
          <w:rFonts w:ascii="Consolas" w:hAnsi="Consolas"/>
        </w:rPr>
        <w:t>root.mainloop</w:t>
      </w:r>
      <w:proofErr w:type="spellEnd"/>
      <w:proofErr w:type="gramEnd"/>
      <w:r w:rsidRPr="00B01D35">
        <w:rPr>
          <w:rFonts w:ascii="Consolas" w:hAnsi="Consolas"/>
        </w:rPr>
        <w:t>()</w:t>
      </w:r>
    </w:p>
    <w:p w14:paraId="338078C4" w14:textId="77777777" w:rsidR="00B01D35" w:rsidRPr="00B01D35" w:rsidRDefault="00B01D35" w:rsidP="00B01D35">
      <w:pPr>
        <w:rPr>
          <w:rFonts w:ascii="Consolas" w:hAnsi="Consolas"/>
        </w:rPr>
      </w:pPr>
    </w:p>
    <w:p w14:paraId="589EA4DC" w14:textId="62A5C38E" w:rsidR="000A1230" w:rsidRDefault="000A1230" w:rsidP="00B01D35">
      <w:r w:rsidRPr="00B01D35">
        <w:t>I then saved the Python script in the following folder:</w:t>
      </w:r>
    </w:p>
    <w:p w14:paraId="0C4BFBF3" w14:textId="77777777" w:rsidR="00B01D35" w:rsidRPr="00B01D35" w:rsidRDefault="00B01D35" w:rsidP="00B01D35"/>
    <w:p w14:paraId="59278288" w14:textId="1564FDDD" w:rsidR="000A1230" w:rsidRDefault="000A1230" w:rsidP="00B01D35">
      <w:pPr>
        <w:rPr>
          <w:rFonts w:ascii="Consolas" w:hAnsi="Consolas"/>
        </w:rPr>
      </w:pPr>
      <w:r w:rsidRPr="00B01D35">
        <w:rPr>
          <w:rFonts w:ascii="Consolas" w:hAnsi="Consolas"/>
        </w:rPr>
        <w:t>C:\Users\</w:t>
      </w:r>
      <w:r w:rsidR="00B01D35" w:rsidRPr="00B01D35">
        <w:rPr>
          <w:rFonts w:ascii="Consolas" w:hAnsi="Consolas"/>
        </w:rPr>
        <w:t>&lt;someuser&gt;</w:t>
      </w:r>
      <w:r w:rsidRPr="00B01D35">
        <w:rPr>
          <w:rFonts w:ascii="Consolas" w:hAnsi="Consolas"/>
        </w:rPr>
        <w:t>\Desktop\MyPython</w:t>
      </w:r>
    </w:p>
    <w:p w14:paraId="5E6BB85D" w14:textId="77777777" w:rsidR="00B01D35" w:rsidRPr="00B01D35" w:rsidRDefault="00B01D35" w:rsidP="00B01D35">
      <w:pPr>
        <w:rPr>
          <w:rFonts w:ascii="Consolas" w:hAnsi="Consolas"/>
        </w:rPr>
      </w:pPr>
    </w:p>
    <w:p w14:paraId="5BC789D9" w14:textId="17567356" w:rsidR="000A1230" w:rsidRDefault="000A1230" w:rsidP="00B01D35">
      <w:r w:rsidRPr="00B01D35">
        <w:t>Where I named the Python script as ‘hello’</w:t>
      </w:r>
    </w:p>
    <w:p w14:paraId="6A93625C" w14:textId="77777777" w:rsidR="00B01D35" w:rsidRPr="00B01D35" w:rsidRDefault="00B01D35" w:rsidP="00B01D35">
      <w:pPr>
        <w:rPr>
          <w:sz w:val="8"/>
          <w:szCs w:val="8"/>
        </w:rPr>
      </w:pPr>
    </w:p>
    <w:p w14:paraId="11003FFF" w14:textId="7E340318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drawing>
          <wp:inline distT="0" distB="0" distL="0" distR="0" wp14:anchorId="56415861" wp14:editId="3AB39B37">
            <wp:extent cx="4095750" cy="2028621"/>
            <wp:effectExtent l="0" t="0" r="0" b="0"/>
            <wp:docPr id="7" name="Picture 7" descr="Python 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ython Scrip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713" cy="203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DE45" w14:textId="77777777" w:rsidR="000A1230" w:rsidRPr="000A1230" w:rsidRDefault="000A1230" w:rsidP="00685B4C">
      <w:pPr>
        <w:pStyle w:val="Heading2"/>
      </w:pPr>
      <w:r w:rsidRPr="000A1230">
        <w:lastRenderedPageBreak/>
        <w:t xml:space="preserve">Step 5: Create the Executable using </w:t>
      </w:r>
      <w:proofErr w:type="spellStart"/>
      <w:r w:rsidRPr="000A1230">
        <w:t>Pyinstaller</w:t>
      </w:r>
      <w:proofErr w:type="spellEnd"/>
    </w:p>
    <w:p w14:paraId="1692E598" w14:textId="34710C8C" w:rsidR="000A1230" w:rsidRDefault="000A1230" w:rsidP="00685B4C">
      <w:r w:rsidRPr="00685B4C">
        <w:t xml:space="preserve">Now </w:t>
      </w:r>
      <w:proofErr w:type="gramStart"/>
      <w:r w:rsidRPr="00685B4C">
        <w:t>you’ll</w:t>
      </w:r>
      <w:proofErr w:type="gramEnd"/>
      <w:r w:rsidRPr="00685B4C">
        <w:t xml:space="preserve"> be able to create the executable from the Python script using </w:t>
      </w:r>
      <w:proofErr w:type="spellStart"/>
      <w:r w:rsidRPr="00685B4C">
        <w:t>pyinstaller</w:t>
      </w:r>
      <w:proofErr w:type="spellEnd"/>
      <w:r w:rsidRPr="00685B4C">
        <w:t>.</w:t>
      </w:r>
    </w:p>
    <w:p w14:paraId="6FFB38CA" w14:textId="77777777" w:rsidR="00685B4C" w:rsidRPr="00685B4C" w:rsidRDefault="00685B4C" w:rsidP="00685B4C"/>
    <w:p w14:paraId="1C7EBA9C" w14:textId="7D46C577" w:rsidR="000A1230" w:rsidRDefault="000A1230" w:rsidP="00685B4C">
      <w:r w:rsidRPr="00685B4C">
        <w:t>Simply go to the Command Prompt, and then type:</w:t>
      </w:r>
    </w:p>
    <w:p w14:paraId="1F125906" w14:textId="77777777" w:rsidR="00685B4C" w:rsidRPr="00685B4C" w:rsidRDefault="00685B4C" w:rsidP="00685B4C"/>
    <w:p w14:paraId="44C9A39A" w14:textId="77777777" w:rsidR="000A1230" w:rsidRPr="00685B4C" w:rsidRDefault="000A1230" w:rsidP="00685B4C">
      <w:r w:rsidRPr="00685B4C">
        <w:t>cd followed by the location where your Python script is stored</w:t>
      </w:r>
    </w:p>
    <w:p w14:paraId="0F439CC3" w14:textId="77777777" w:rsidR="00685B4C" w:rsidRDefault="00685B4C" w:rsidP="000A1230">
      <w:pPr>
        <w:shd w:val="clear" w:color="auto" w:fill="FFFFFF"/>
        <w:textAlignment w:val="baseline"/>
        <w:rPr>
          <w:rFonts w:eastAsia="Times New Roman" w:cs="Arial"/>
          <w:color w:val="0A0A0A"/>
          <w:sz w:val="27"/>
          <w:szCs w:val="27"/>
        </w:rPr>
      </w:pPr>
    </w:p>
    <w:p w14:paraId="184DCB5F" w14:textId="24B0DF7A" w:rsidR="000A1230" w:rsidRDefault="000A1230" w:rsidP="00685B4C">
      <w:r w:rsidRPr="00685B4C">
        <w:t>Next, use the following template to create the executable:</w:t>
      </w:r>
    </w:p>
    <w:p w14:paraId="307A0145" w14:textId="77777777" w:rsidR="00685B4C" w:rsidRPr="00685B4C" w:rsidRDefault="00685B4C" w:rsidP="00685B4C"/>
    <w:p w14:paraId="7B7FA83E" w14:textId="3898529A" w:rsidR="000A1230" w:rsidRDefault="000A1230" w:rsidP="00685B4C">
      <w:pPr>
        <w:rPr>
          <w:rFonts w:ascii="Consolas" w:hAnsi="Consolas"/>
        </w:rPr>
      </w:pPr>
      <w:proofErr w:type="spellStart"/>
      <w:r w:rsidRPr="00685B4C">
        <w:rPr>
          <w:rFonts w:ascii="Consolas" w:hAnsi="Consolas"/>
        </w:rPr>
        <w:t>pyinstaller</w:t>
      </w:r>
      <w:proofErr w:type="spellEnd"/>
      <w:r w:rsidRPr="00685B4C">
        <w:rPr>
          <w:rFonts w:ascii="Consolas" w:hAnsi="Consolas"/>
        </w:rPr>
        <w:t xml:space="preserve"> --</w:t>
      </w:r>
      <w:proofErr w:type="spellStart"/>
      <w:r w:rsidRPr="00685B4C">
        <w:rPr>
          <w:rFonts w:ascii="Consolas" w:hAnsi="Consolas"/>
        </w:rPr>
        <w:t>onefile</w:t>
      </w:r>
      <w:proofErr w:type="spellEnd"/>
      <w:r w:rsidRPr="00685B4C">
        <w:rPr>
          <w:rFonts w:ascii="Consolas" w:hAnsi="Consolas"/>
        </w:rPr>
        <w:t xml:space="preserve"> pythonScriptName.py</w:t>
      </w:r>
    </w:p>
    <w:p w14:paraId="46A5C20D" w14:textId="77777777" w:rsidR="00685B4C" w:rsidRPr="00685B4C" w:rsidRDefault="00685B4C" w:rsidP="00685B4C">
      <w:pPr>
        <w:rPr>
          <w:rFonts w:ascii="Consolas" w:hAnsi="Consolas"/>
        </w:rPr>
      </w:pPr>
    </w:p>
    <w:p w14:paraId="6B663D38" w14:textId="601239F9" w:rsidR="000A1230" w:rsidRDefault="000A1230" w:rsidP="00685B4C">
      <w:r w:rsidRPr="00685B4C">
        <w:t>Since in our example, the </w:t>
      </w:r>
      <w:proofErr w:type="spellStart"/>
      <w:r w:rsidRPr="00685B4C">
        <w:t>pythonScriptName</w:t>
      </w:r>
      <w:proofErr w:type="spellEnd"/>
      <w:r w:rsidRPr="00685B4C">
        <w:t> is ‘</w:t>
      </w:r>
      <w:proofErr w:type="gramStart"/>
      <w:r w:rsidRPr="00685B4C">
        <w:t>hello‘</w:t>
      </w:r>
      <w:proofErr w:type="gramEnd"/>
      <w:r w:rsidRPr="00685B4C">
        <w:t>, then the command to create the executable is:</w:t>
      </w:r>
    </w:p>
    <w:p w14:paraId="3646E9B6" w14:textId="77777777" w:rsidR="00685B4C" w:rsidRPr="00685B4C" w:rsidRDefault="00685B4C" w:rsidP="00685B4C"/>
    <w:p w14:paraId="4C47805C" w14:textId="2A168445" w:rsidR="000A1230" w:rsidRDefault="000A1230" w:rsidP="00685B4C">
      <w:pPr>
        <w:rPr>
          <w:rFonts w:ascii="Consolas" w:hAnsi="Consolas"/>
        </w:rPr>
      </w:pPr>
      <w:proofErr w:type="spellStart"/>
      <w:r w:rsidRPr="00685B4C">
        <w:rPr>
          <w:rFonts w:ascii="Consolas" w:hAnsi="Consolas"/>
        </w:rPr>
        <w:t>pyinstaller</w:t>
      </w:r>
      <w:proofErr w:type="spellEnd"/>
      <w:r w:rsidRPr="00685B4C">
        <w:rPr>
          <w:rFonts w:ascii="Consolas" w:hAnsi="Consolas"/>
        </w:rPr>
        <w:t xml:space="preserve"> --</w:t>
      </w:r>
      <w:proofErr w:type="spellStart"/>
      <w:r w:rsidRPr="00685B4C">
        <w:rPr>
          <w:rFonts w:ascii="Consolas" w:hAnsi="Consolas"/>
        </w:rPr>
        <w:t>onefile</w:t>
      </w:r>
      <w:proofErr w:type="spellEnd"/>
      <w:r w:rsidRPr="00685B4C">
        <w:rPr>
          <w:rFonts w:ascii="Consolas" w:hAnsi="Consolas"/>
        </w:rPr>
        <w:t xml:space="preserve"> hello.py</w:t>
      </w:r>
    </w:p>
    <w:p w14:paraId="3CDD2009" w14:textId="77777777" w:rsidR="00685B4C" w:rsidRPr="00685B4C" w:rsidRDefault="00685B4C" w:rsidP="00685B4C">
      <w:pPr>
        <w:rPr>
          <w:rFonts w:ascii="Consolas" w:hAnsi="Consolas"/>
        </w:rPr>
      </w:pPr>
    </w:p>
    <w:p w14:paraId="6E141C5D" w14:textId="0A22D25D" w:rsidR="000A1230" w:rsidRDefault="000A1230" w:rsidP="00685B4C">
      <w:r w:rsidRPr="00685B4C">
        <w:t>In the command prompt:</w:t>
      </w:r>
    </w:p>
    <w:p w14:paraId="74ECEC22" w14:textId="77777777" w:rsidR="00685B4C" w:rsidRPr="00685B4C" w:rsidRDefault="00685B4C" w:rsidP="00685B4C"/>
    <w:p w14:paraId="38ED62BD" w14:textId="6C820C9F" w:rsidR="00685B4C" w:rsidRPr="00685B4C" w:rsidRDefault="000A1230" w:rsidP="00685B4C">
      <w:r w:rsidRPr="00685B4C">
        <w:t xml:space="preserve">Once </w:t>
      </w:r>
      <w:proofErr w:type="gramStart"/>
      <w:r w:rsidRPr="00685B4C">
        <w:t>you’re</w:t>
      </w:r>
      <w:proofErr w:type="gramEnd"/>
      <w:r w:rsidRPr="00685B4C">
        <w:t xml:space="preserve"> done, press Enter for the last time.</w:t>
      </w:r>
    </w:p>
    <w:p w14:paraId="3CF030FF" w14:textId="77777777" w:rsidR="000A1230" w:rsidRPr="000A1230" w:rsidRDefault="000A1230" w:rsidP="00685B4C">
      <w:pPr>
        <w:pStyle w:val="Heading2"/>
      </w:pPr>
      <w:r w:rsidRPr="000A1230">
        <w:t>Step 6: Run the Executable</w:t>
      </w:r>
    </w:p>
    <w:p w14:paraId="65947B3B" w14:textId="542B125E" w:rsidR="000A1230" w:rsidRDefault="000A1230" w:rsidP="00685B4C">
      <w:r w:rsidRPr="00685B4C">
        <w:t>Your executable should now get created at the location that you specified.</w:t>
      </w:r>
    </w:p>
    <w:p w14:paraId="136C7B7D" w14:textId="77777777" w:rsidR="00685B4C" w:rsidRPr="00685B4C" w:rsidRDefault="00685B4C" w:rsidP="00685B4C"/>
    <w:p w14:paraId="0C48630C" w14:textId="5151EA5B" w:rsidR="000A1230" w:rsidRDefault="000A1230" w:rsidP="00685B4C">
      <w:r w:rsidRPr="00685B4C">
        <w:t>In my case, I went back to the location where I originally stored the ‘hello’ script</w:t>
      </w:r>
      <w:r w:rsidR="00685B4C">
        <w:t xml:space="preserve">. </w:t>
      </w:r>
      <w:r w:rsidRPr="00685B4C">
        <w:t>Few additional files got created at that location. To find the executable file, open the </w:t>
      </w:r>
      <w:proofErr w:type="spellStart"/>
      <w:r w:rsidRPr="00685B4C">
        <w:t>dist</w:t>
      </w:r>
      <w:proofErr w:type="spellEnd"/>
      <w:r w:rsidRPr="00685B4C">
        <w:t> folder:</w:t>
      </w:r>
    </w:p>
    <w:p w14:paraId="4E98850B" w14:textId="77777777" w:rsidR="00685B4C" w:rsidRPr="00685B4C" w:rsidRDefault="00685B4C" w:rsidP="00685B4C"/>
    <w:p w14:paraId="500C8A51" w14:textId="2A64BC10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drawing>
          <wp:inline distT="0" distB="0" distL="0" distR="0" wp14:anchorId="740F6500" wp14:editId="000712B1">
            <wp:extent cx="5943600" cy="2948940"/>
            <wp:effectExtent l="0" t="0" r="0" b="3810"/>
            <wp:docPr id="4" name="Picture 4" descr="Executable Pyinst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ecutable Pyinstall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31FCB" w14:textId="77777777" w:rsidR="000A1230" w:rsidRPr="00685B4C" w:rsidRDefault="000A1230" w:rsidP="00685B4C">
      <w:r w:rsidRPr="00685B4C">
        <w:t xml:space="preserve">Now </w:t>
      </w:r>
      <w:proofErr w:type="gramStart"/>
      <w:r w:rsidRPr="00685B4C">
        <w:t>you’ll</w:t>
      </w:r>
      <w:proofErr w:type="gramEnd"/>
      <w:r w:rsidRPr="00685B4C">
        <w:t xml:space="preserve"> see the executable file:</w:t>
      </w:r>
    </w:p>
    <w:p w14:paraId="3A876478" w14:textId="6B5B186D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lastRenderedPageBreak/>
        <w:drawing>
          <wp:inline distT="0" distB="0" distL="0" distR="0" wp14:anchorId="0DA2AA50" wp14:editId="27D9D8B3">
            <wp:extent cx="5943600" cy="2943860"/>
            <wp:effectExtent l="0" t="0" r="0" b="8890"/>
            <wp:docPr id="3" name="Picture 3" descr="How to Create Executable from Python Script using Pyinst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w to Create Executable from Python Script using Pyinstall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6327F" w14:textId="4C34C49F" w:rsidR="000A1230" w:rsidRDefault="000A1230" w:rsidP="00685B4C">
      <w:r w:rsidRPr="00685B4C">
        <w:t>Once you click on the file, you should be able to launch your program (if you get an error message, you may need to install </w:t>
      </w:r>
      <w:hyperlink r:id="rId12" w:tgtFrame="_blank" w:history="1">
        <w:r w:rsidRPr="00685B4C">
          <w:rPr>
            <w:rStyle w:val="Hyperlink"/>
          </w:rPr>
          <w:t>Visual C++ Redistributable</w:t>
        </w:r>
      </w:hyperlink>
      <w:r w:rsidRPr="00685B4C">
        <w:t>).</w:t>
      </w:r>
    </w:p>
    <w:p w14:paraId="1F67E87F" w14:textId="77777777" w:rsidR="00685B4C" w:rsidRPr="00685B4C" w:rsidRDefault="00685B4C" w:rsidP="00685B4C"/>
    <w:p w14:paraId="0F6C295A" w14:textId="704F16B7" w:rsidR="000A1230" w:rsidRDefault="000A1230" w:rsidP="00685B4C">
      <w:r w:rsidRPr="00685B4C">
        <w:t xml:space="preserve">For our example, once you click on the ‘hello’ executable, </w:t>
      </w:r>
      <w:proofErr w:type="gramStart"/>
      <w:r w:rsidRPr="00685B4C">
        <w:t>you’ll</w:t>
      </w:r>
      <w:proofErr w:type="gramEnd"/>
      <w:r w:rsidRPr="00685B4C">
        <w:t xml:space="preserve"> see the following display with a single button:</w:t>
      </w:r>
    </w:p>
    <w:p w14:paraId="25276EBB" w14:textId="77777777" w:rsidR="00685B4C" w:rsidRPr="00685B4C" w:rsidRDefault="00685B4C" w:rsidP="00685B4C"/>
    <w:p w14:paraId="437B14DF" w14:textId="2BFBEE97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drawing>
          <wp:inline distT="0" distB="0" distL="0" distR="0" wp14:anchorId="346C7589" wp14:editId="3C874201">
            <wp:extent cx="2962275" cy="3248025"/>
            <wp:effectExtent l="0" t="0" r="9525" b="9525"/>
            <wp:docPr id="2" name="Picture 2" descr="Create Executable using Pyinst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reate Executable using Pyinstall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8B2C" w14:textId="77777777" w:rsidR="000A1230" w:rsidRPr="00685B4C" w:rsidRDefault="000A1230" w:rsidP="00685B4C">
      <w:r w:rsidRPr="00685B4C">
        <w:t xml:space="preserve">If you click on the button, </w:t>
      </w:r>
      <w:proofErr w:type="gramStart"/>
      <w:r w:rsidRPr="00685B4C">
        <w:t>you’ll</w:t>
      </w:r>
      <w:proofErr w:type="gramEnd"/>
      <w:r w:rsidRPr="00685B4C">
        <w:t xml:space="preserve"> see the expression of ‘Hello World!’</w:t>
      </w:r>
    </w:p>
    <w:p w14:paraId="1ED400DC" w14:textId="63B571AF" w:rsidR="000A1230" w:rsidRPr="000A1230" w:rsidRDefault="000A1230" w:rsidP="000A1230">
      <w:pPr>
        <w:shd w:val="clear" w:color="auto" w:fill="FFFFFF"/>
        <w:spacing w:after="384"/>
        <w:textAlignment w:val="baseline"/>
        <w:rPr>
          <w:rFonts w:eastAsia="Times New Roman" w:cs="Arial"/>
          <w:color w:val="0A0A0A"/>
          <w:sz w:val="27"/>
          <w:szCs w:val="27"/>
        </w:rPr>
      </w:pPr>
      <w:r w:rsidRPr="000A1230">
        <w:rPr>
          <w:rFonts w:eastAsia="Times New Roman" w:cs="Arial"/>
          <w:noProof/>
          <w:color w:val="0A0A0A"/>
          <w:sz w:val="27"/>
          <w:szCs w:val="27"/>
        </w:rPr>
        <w:lastRenderedPageBreak/>
        <w:drawing>
          <wp:inline distT="0" distB="0" distL="0" distR="0" wp14:anchorId="3FE5E4A2" wp14:editId="54588A10">
            <wp:extent cx="2952750" cy="3257550"/>
            <wp:effectExtent l="0" t="0" r="0" b="0"/>
            <wp:docPr id="1" name="Picture 1" descr="Create Executable from Python Script using Pyinsta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reate Executable from Python Script using Pyinstall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C4A6" w14:textId="77777777" w:rsidR="000A1230" w:rsidRPr="00685B4C" w:rsidRDefault="000A1230" w:rsidP="00685B4C">
      <w:r w:rsidRPr="00685B4C">
        <w:t xml:space="preserve">You can read more about </w:t>
      </w:r>
      <w:proofErr w:type="spellStart"/>
      <w:r w:rsidRPr="00685B4C">
        <w:t>pyinstaller</w:t>
      </w:r>
      <w:proofErr w:type="spellEnd"/>
      <w:r w:rsidRPr="00685B4C">
        <w:t xml:space="preserve"> by visiting the </w:t>
      </w:r>
      <w:proofErr w:type="spellStart"/>
      <w:r w:rsidRPr="00685B4C">
        <w:t>pyinstaller</w:t>
      </w:r>
      <w:proofErr w:type="spellEnd"/>
      <w:r w:rsidRPr="00685B4C">
        <w:t> </w:t>
      </w:r>
      <w:hyperlink r:id="rId15" w:tgtFrame="_blank" w:history="1">
        <w:r w:rsidRPr="00685B4C">
          <w:rPr>
            <w:rStyle w:val="Hyperlink"/>
          </w:rPr>
          <w:t>manual</w:t>
        </w:r>
      </w:hyperlink>
      <w:r w:rsidRPr="00685B4C">
        <w:t>.</w:t>
      </w:r>
    </w:p>
    <w:p w14:paraId="47593F5F" w14:textId="77777777" w:rsidR="004F060F" w:rsidRPr="004F060F" w:rsidRDefault="004F060F" w:rsidP="004F060F"/>
    <w:sectPr w:rsidR="004F060F" w:rsidRPr="004F0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30"/>
    <w:rsid w:val="000A1230"/>
    <w:rsid w:val="00224480"/>
    <w:rsid w:val="004F060F"/>
    <w:rsid w:val="00685B4C"/>
    <w:rsid w:val="00694B8D"/>
    <w:rsid w:val="00B01D35"/>
    <w:rsid w:val="00C91314"/>
    <w:rsid w:val="00DA5470"/>
    <w:rsid w:val="00E7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5DBF"/>
  <w15:chartTrackingRefBased/>
  <w15:docId w15:val="{8057411D-FE90-4FCE-BB95-355DBCE9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0F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link w:val="Heading1Char"/>
    <w:uiPriority w:val="9"/>
    <w:qFormat/>
    <w:rsid w:val="004F060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48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rsid w:val="004F060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4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60F"/>
    <w:rPr>
      <w:rFonts w:ascii="Arial" w:eastAsia="Times New Roman" w:hAnsi="Arial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480"/>
    <w:rPr>
      <w:rFonts w:ascii="Arial" w:eastAsia="Times New Roman" w:hAnsi="Arial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060F"/>
    <w:rPr>
      <w:rFonts w:ascii="Arial" w:eastAsia="Times New Roman" w:hAnsi="Arial" w:cs="Times New Roman"/>
      <w:b/>
      <w:bCs/>
      <w:sz w:val="24"/>
      <w:szCs w:val="27"/>
    </w:rPr>
  </w:style>
  <w:style w:type="character" w:styleId="Emphasis">
    <w:name w:val="Emphasis"/>
    <w:basedOn w:val="DefaultParagraphFont"/>
    <w:uiPriority w:val="20"/>
    <w:qFormat/>
    <w:rsid w:val="00224480"/>
    <w:rPr>
      <w:i/>
      <w:iCs/>
    </w:rPr>
  </w:style>
  <w:style w:type="character" w:customStyle="1" w:styleId="cat-links">
    <w:name w:val="cat-links"/>
    <w:basedOn w:val="DefaultParagraphFont"/>
    <w:rsid w:val="000A1230"/>
  </w:style>
  <w:style w:type="character" w:styleId="Hyperlink">
    <w:name w:val="Hyperlink"/>
    <w:basedOn w:val="DefaultParagraphFont"/>
    <w:uiPriority w:val="99"/>
    <w:unhideWhenUsed/>
    <w:rsid w:val="000A123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A12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2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12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1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datatofish.com/install-package-python-using-pip/" TargetMode="External"/><Relationship Id="rId12" Type="http://schemas.openxmlformats.org/officeDocument/2006/relationships/hyperlink" Target="https://support.microsoft.com/en-ca/help/2977003/the-latest-supported-visual-c-download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hyperlink" Target="https://pyinstaller.readthedocs.io/en/stable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datatofish.com/add-python-to-windows-path/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e\Documents\Custom%20Office%20Templates\Spir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Spiral.dotx</Template>
  <TotalTime>36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Koppenol</dc:creator>
  <cp:keywords/>
  <dc:description/>
  <cp:lastModifiedBy>Koppenol, Winston</cp:lastModifiedBy>
  <cp:revision>3</cp:revision>
  <cp:lastPrinted>2020-12-16T23:05:00Z</cp:lastPrinted>
  <dcterms:created xsi:type="dcterms:W3CDTF">2020-12-16T22:29:00Z</dcterms:created>
  <dcterms:modified xsi:type="dcterms:W3CDTF">2020-12-16T23:05:00Z</dcterms:modified>
</cp:coreProperties>
</file>