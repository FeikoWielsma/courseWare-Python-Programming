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E5408D" w14:textId="2DE16382" w:rsidR="004F060F" w:rsidRDefault="009E1D67" w:rsidP="009E1D67">
      <w:pPr>
        <w:pStyle w:val="Heading1"/>
      </w:pPr>
      <w:r>
        <w:t>Create Executable Python Script</w:t>
      </w:r>
    </w:p>
    <w:p w14:paraId="03890A6F" w14:textId="77777777" w:rsidR="009E1D67" w:rsidRDefault="009E1D67" w:rsidP="009E1D67">
      <w:r>
        <w:t xml:space="preserve">The best way, which is cross-platform, is to create </w:t>
      </w:r>
      <w:r w:rsidRPr="009E1D67">
        <w:rPr>
          <w:rFonts w:ascii="Consolas" w:hAnsi="Consolas"/>
        </w:rPr>
        <w:t>setup.py</w:t>
      </w:r>
      <w:r>
        <w:t>, define an entry point in it and install with pip.</w:t>
      </w:r>
    </w:p>
    <w:p w14:paraId="3B620776" w14:textId="77777777" w:rsidR="009E1D67" w:rsidRDefault="009E1D67" w:rsidP="009E1D67"/>
    <w:p w14:paraId="3AC50A1E" w14:textId="77777777" w:rsidR="009E1D67" w:rsidRDefault="009E1D67" w:rsidP="009E1D67">
      <w:r>
        <w:t xml:space="preserve">Say you have the following contents of </w:t>
      </w:r>
      <w:r w:rsidRPr="009E1D67">
        <w:rPr>
          <w:rFonts w:ascii="Consolas" w:hAnsi="Consolas"/>
        </w:rPr>
        <w:t>myscript.py</w:t>
      </w:r>
      <w:r>
        <w:t>:</w:t>
      </w:r>
    </w:p>
    <w:p w14:paraId="3421E8FB" w14:textId="77777777" w:rsidR="009E1D67" w:rsidRDefault="009E1D67" w:rsidP="009E1D67"/>
    <w:p w14:paraId="13F3B4FC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def </w:t>
      </w:r>
      <w:proofErr w:type="gramStart"/>
      <w:r w:rsidRPr="009E1D67">
        <w:rPr>
          <w:rFonts w:ascii="Consolas" w:hAnsi="Consolas"/>
        </w:rPr>
        <w:t>run(</w:t>
      </w:r>
      <w:proofErr w:type="gramEnd"/>
      <w:r w:rsidRPr="009E1D67">
        <w:rPr>
          <w:rFonts w:ascii="Consolas" w:hAnsi="Consolas"/>
        </w:rPr>
        <w:t>):</w:t>
      </w:r>
    </w:p>
    <w:p w14:paraId="0772EC2F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</w:t>
      </w:r>
      <w:proofErr w:type="gramStart"/>
      <w:r w:rsidRPr="009E1D67">
        <w:rPr>
          <w:rFonts w:ascii="Consolas" w:hAnsi="Consolas"/>
        </w:rPr>
        <w:t>print(</w:t>
      </w:r>
      <w:proofErr w:type="gramEnd"/>
      <w:r w:rsidRPr="009E1D67">
        <w:rPr>
          <w:rFonts w:ascii="Consolas" w:hAnsi="Consolas"/>
        </w:rPr>
        <w:t>'Hello world')</w:t>
      </w:r>
    </w:p>
    <w:p w14:paraId="260E2265" w14:textId="77777777" w:rsidR="009E1D67" w:rsidRDefault="009E1D67" w:rsidP="009E1D67"/>
    <w:p w14:paraId="5EDB893C" w14:textId="31F1D892" w:rsidR="009E1D67" w:rsidRDefault="009E1D67" w:rsidP="009E1D67">
      <w:r>
        <w:t xml:space="preserve">Then you add </w:t>
      </w:r>
      <w:r w:rsidRPr="009E1D67">
        <w:rPr>
          <w:rFonts w:ascii="Consolas" w:hAnsi="Consolas"/>
        </w:rPr>
        <w:t>setup.py</w:t>
      </w:r>
      <w:r>
        <w:t xml:space="preserve"> with the following:</w:t>
      </w:r>
    </w:p>
    <w:p w14:paraId="272CAB8C" w14:textId="77777777" w:rsidR="009E1D67" w:rsidRDefault="009E1D67" w:rsidP="009E1D67"/>
    <w:p w14:paraId="77BDF126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from </w:t>
      </w:r>
      <w:proofErr w:type="spellStart"/>
      <w:r w:rsidRPr="009E1D67">
        <w:rPr>
          <w:rFonts w:ascii="Consolas" w:hAnsi="Consolas"/>
        </w:rPr>
        <w:t>setuptools</w:t>
      </w:r>
      <w:proofErr w:type="spellEnd"/>
      <w:r w:rsidRPr="009E1D67">
        <w:rPr>
          <w:rFonts w:ascii="Consolas" w:hAnsi="Consolas"/>
        </w:rPr>
        <w:t xml:space="preserve"> import setup</w:t>
      </w:r>
    </w:p>
    <w:p w14:paraId="4CD93019" w14:textId="77777777" w:rsidR="009E1D67" w:rsidRPr="009E1D67" w:rsidRDefault="009E1D67" w:rsidP="009E1D67">
      <w:pPr>
        <w:rPr>
          <w:rFonts w:ascii="Consolas" w:hAnsi="Consolas"/>
        </w:rPr>
      </w:pPr>
      <w:proofErr w:type="gramStart"/>
      <w:r w:rsidRPr="009E1D67">
        <w:rPr>
          <w:rFonts w:ascii="Consolas" w:hAnsi="Consolas"/>
        </w:rPr>
        <w:t>setup(</w:t>
      </w:r>
      <w:proofErr w:type="gramEnd"/>
    </w:p>
    <w:p w14:paraId="4316FB22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name='</w:t>
      </w:r>
      <w:proofErr w:type="spellStart"/>
      <w:r w:rsidRPr="009E1D67">
        <w:rPr>
          <w:rFonts w:ascii="Consolas" w:hAnsi="Consolas"/>
        </w:rPr>
        <w:t>myscript</w:t>
      </w:r>
      <w:proofErr w:type="spellEnd"/>
      <w:r w:rsidRPr="009E1D67">
        <w:rPr>
          <w:rFonts w:ascii="Consolas" w:hAnsi="Consolas"/>
        </w:rPr>
        <w:t>',</w:t>
      </w:r>
    </w:p>
    <w:p w14:paraId="63AD2F33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version='0.0.1',</w:t>
      </w:r>
    </w:p>
    <w:p w14:paraId="05F8AE4B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</w:t>
      </w:r>
      <w:proofErr w:type="spellStart"/>
      <w:r w:rsidRPr="009E1D67">
        <w:rPr>
          <w:rFonts w:ascii="Consolas" w:hAnsi="Consolas"/>
        </w:rPr>
        <w:t>entry_points</w:t>
      </w:r>
      <w:proofErr w:type="spellEnd"/>
      <w:proofErr w:type="gramStart"/>
      <w:r w:rsidRPr="009E1D67">
        <w:rPr>
          <w:rFonts w:ascii="Consolas" w:hAnsi="Consolas"/>
        </w:rPr>
        <w:t>={</w:t>
      </w:r>
      <w:proofErr w:type="gramEnd"/>
    </w:p>
    <w:p w14:paraId="304322E7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    '</w:t>
      </w:r>
      <w:proofErr w:type="spellStart"/>
      <w:r w:rsidRPr="009E1D67">
        <w:rPr>
          <w:rFonts w:ascii="Consolas" w:hAnsi="Consolas"/>
        </w:rPr>
        <w:t>console_scripts</w:t>
      </w:r>
      <w:proofErr w:type="spellEnd"/>
      <w:r w:rsidRPr="009E1D67">
        <w:rPr>
          <w:rFonts w:ascii="Consolas" w:hAnsi="Consolas"/>
        </w:rPr>
        <w:t>': [</w:t>
      </w:r>
    </w:p>
    <w:p w14:paraId="1A9EBF7A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        '</w:t>
      </w:r>
      <w:proofErr w:type="spellStart"/>
      <w:r w:rsidRPr="009E1D67">
        <w:rPr>
          <w:rFonts w:ascii="Consolas" w:hAnsi="Consolas"/>
        </w:rPr>
        <w:t>myscript</w:t>
      </w:r>
      <w:proofErr w:type="spellEnd"/>
      <w:r w:rsidRPr="009E1D67">
        <w:rPr>
          <w:rFonts w:ascii="Consolas" w:hAnsi="Consolas"/>
        </w:rPr>
        <w:t>=</w:t>
      </w:r>
      <w:proofErr w:type="spellStart"/>
      <w:proofErr w:type="gramStart"/>
      <w:r w:rsidRPr="009E1D67">
        <w:rPr>
          <w:rFonts w:ascii="Consolas" w:hAnsi="Consolas"/>
        </w:rPr>
        <w:t>myscript:run</w:t>
      </w:r>
      <w:proofErr w:type="spellEnd"/>
      <w:proofErr w:type="gramEnd"/>
      <w:r w:rsidRPr="009E1D67">
        <w:rPr>
          <w:rFonts w:ascii="Consolas" w:hAnsi="Consolas"/>
        </w:rPr>
        <w:t>'</w:t>
      </w:r>
    </w:p>
    <w:p w14:paraId="572470B4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    ]</w:t>
      </w:r>
    </w:p>
    <w:p w14:paraId="2C048AE0" w14:textId="77777777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 xml:space="preserve">    }</w:t>
      </w:r>
    </w:p>
    <w:p w14:paraId="455072EA" w14:textId="074A4FDE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>)</w:t>
      </w:r>
    </w:p>
    <w:p w14:paraId="48E69C96" w14:textId="77777777" w:rsidR="009E1D67" w:rsidRDefault="009E1D67" w:rsidP="009E1D67"/>
    <w:p w14:paraId="3A55560C" w14:textId="52121563" w:rsidR="009E1D67" w:rsidRPr="009E1D67" w:rsidRDefault="009E1D67" w:rsidP="009E1D67">
      <w:pPr>
        <w:rPr>
          <w:rFonts w:ascii="Consolas" w:hAnsi="Consolas"/>
        </w:rPr>
      </w:pPr>
      <w:r>
        <w:t xml:space="preserve">Entry point format is </w:t>
      </w:r>
      <w:proofErr w:type="spellStart"/>
      <w:r w:rsidRPr="009E1D67">
        <w:rPr>
          <w:rFonts w:ascii="Consolas" w:hAnsi="Consolas"/>
        </w:rPr>
        <w:t>terminal_command_name</w:t>
      </w:r>
      <w:proofErr w:type="spellEnd"/>
      <w:r w:rsidRPr="009E1D67">
        <w:rPr>
          <w:rFonts w:ascii="Consolas" w:hAnsi="Consolas"/>
        </w:rPr>
        <w:t>=</w:t>
      </w:r>
      <w:proofErr w:type="spellStart"/>
      <w:r w:rsidRPr="009E1D67">
        <w:rPr>
          <w:rFonts w:ascii="Consolas" w:hAnsi="Consolas"/>
        </w:rPr>
        <w:t>python_script_</w:t>
      </w:r>
      <w:proofErr w:type="gramStart"/>
      <w:r w:rsidRPr="009E1D67">
        <w:rPr>
          <w:rFonts w:ascii="Consolas" w:hAnsi="Consolas"/>
        </w:rPr>
        <w:t>name:main</w:t>
      </w:r>
      <w:proofErr w:type="gramEnd"/>
      <w:r w:rsidRPr="009E1D67">
        <w:rPr>
          <w:rFonts w:ascii="Consolas" w:hAnsi="Consolas"/>
        </w:rPr>
        <w:t>_method_name</w:t>
      </w:r>
      <w:proofErr w:type="spellEnd"/>
    </w:p>
    <w:p w14:paraId="1ACB4A36" w14:textId="03EACBE4" w:rsidR="009E1D67" w:rsidRDefault="009E1D67" w:rsidP="009E1D67"/>
    <w:p w14:paraId="619CAE3C" w14:textId="5CE43E5E" w:rsidR="009E1D67" w:rsidRDefault="009E1D67" w:rsidP="009E1D67">
      <w:r>
        <w:t>Both files should be placed into the same directory</w:t>
      </w:r>
    </w:p>
    <w:p w14:paraId="76D2D86E" w14:textId="77777777" w:rsidR="009E1D67" w:rsidRDefault="009E1D67" w:rsidP="009E1D67"/>
    <w:p w14:paraId="11C5FE82" w14:textId="77777777" w:rsidR="009E1D67" w:rsidRDefault="009E1D67" w:rsidP="009E1D67">
      <w:r>
        <w:t>Finally install with the following command.</w:t>
      </w:r>
    </w:p>
    <w:p w14:paraId="73C16F28" w14:textId="77777777" w:rsidR="009E1D67" w:rsidRDefault="009E1D67" w:rsidP="009E1D67"/>
    <w:p w14:paraId="5ED238A2" w14:textId="21AFB951" w:rsidR="009E1D67" w:rsidRPr="009E1D67" w:rsidRDefault="009E1D67" w:rsidP="009E1D67">
      <w:pPr>
        <w:rPr>
          <w:rFonts w:ascii="Consolas" w:hAnsi="Consolas"/>
        </w:rPr>
      </w:pPr>
      <w:r w:rsidRPr="009E1D67">
        <w:rPr>
          <w:rFonts w:ascii="Consolas" w:hAnsi="Consolas"/>
        </w:rPr>
        <w:t>pip install -e /path/to/script/folder</w:t>
      </w:r>
    </w:p>
    <w:p w14:paraId="6D652C1E" w14:textId="77777777" w:rsidR="009E1D67" w:rsidRDefault="009E1D67" w:rsidP="009E1D67"/>
    <w:p w14:paraId="41D3764B" w14:textId="77777777" w:rsidR="009E1D67" w:rsidRDefault="009E1D67" w:rsidP="009E1D67">
      <w:r>
        <w:t xml:space="preserve">-e stands for editable, meaning </w:t>
      </w:r>
      <w:proofErr w:type="gramStart"/>
      <w:r>
        <w:t>you'll</w:t>
      </w:r>
      <w:proofErr w:type="gramEnd"/>
      <w:r>
        <w:t xml:space="preserve"> be able to work on the script and invoke the latest version without need to reinstall</w:t>
      </w:r>
    </w:p>
    <w:p w14:paraId="686DF41C" w14:textId="77777777" w:rsidR="009E1D67" w:rsidRDefault="009E1D67" w:rsidP="009E1D67"/>
    <w:p w14:paraId="3AB33D9B" w14:textId="5D3AC058" w:rsidR="009E1D67" w:rsidRPr="009E1D67" w:rsidRDefault="009E1D67" w:rsidP="009E1D67">
      <w:r>
        <w:t xml:space="preserve">After that you can run </w:t>
      </w:r>
      <w:proofErr w:type="spellStart"/>
      <w:r w:rsidRPr="009E1D67">
        <w:rPr>
          <w:rFonts w:ascii="Consolas" w:hAnsi="Consolas"/>
        </w:rPr>
        <w:t>myscript</w:t>
      </w:r>
      <w:proofErr w:type="spellEnd"/>
      <w:r>
        <w:t xml:space="preserve"> from any directory.</w:t>
      </w:r>
    </w:p>
    <w:sectPr w:rsidR="009E1D67" w:rsidRPr="009E1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67"/>
    <w:rsid w:val="00224480"/>
    <w:rsid w:val="004F060F"/>
    <w:rsid w:val="00694B8D"/>
    <w:rsid w:val="009E1D67"/>
    <w:rsid w:val="00DA5470"/>
    <w:rsid w:val="00E7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3060"/>
  <w15:chartTrackingRefBased/>
  <w15:docId w15:val="{B5919224-E415-4242-AE79-85684284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0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4F060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48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4F060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0F"/>
    <w:rPr>
      <w:rFonts w:ascii="Arial" w:eastAsia="Times New Roman" w:hAnsi="Arial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480"/>
    <w:rPr>
      <w:rFonts w:ascii="Arial" w:eastAsia="Times New Roman" w:hAnsi="Arial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60F"/>
    <w:rPr>
      <w:rFonts w:ascii="Arial" w:eastAsia="Times New Roman" w:hAnsi="Arial" w:cs="Times New Roman"/>
      <w:b/>
      <w:bCs/>
      <w:sz w:val="24"/>
      <w:szCs w:val="27"/>
    </w:rPr>
  </w:style>
  <w:style w:type="character" w:styleId="Emphasis">
    <w:name w:val="Emphasis"/>
    <w:basedOn w:val="DefaultParagraphFont"/>
    <w:uiPriority w:val="20"/>
    <w:qFormat/>
    <w:rsid w:val="00224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e\Documents\Custom%20Office%20Templates\Spir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Spiral.dotx</Template>
  <TotalTime>4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Koppenol, Winston</cp:lastModifiedBy>
  <cp:revision>1</cp:revision>
  <dcterms:created xsi:type="dcterms:W3CDTF">2020-12-16T22:19:00Z</dcterms:created>
  <dcterms:modified xsi:type="dcterms:W3CDTF">2020-12-16T22:23:00Z</dcterms:modified>
</cp:coreProperties>
</file>